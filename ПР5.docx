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9A7EE4" w:rsidRPr="008A5E08" w14:paraId="4221C0F7" w14:textId="77777777">
        <w:trPr>
          <w:cantSplit/>
          <w:trHeight w:val="180"/>
        </w:trPr>
        <w:tc>
          <w:tcPr>
            <w:tcW w:w="5000" w:type="pct"/>
            <w:hideMark/>
          </w:tcPr>
          <w:p w14:paraId="2EAD4F80" w14:textId="77777777" w:rsidR="009A7EE4" w:rsidRPr="008A5E08" w:rsidRDefault="009A7EE4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7B08230A" wp14:editId="34FBBAB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FC0BC" w14:textId="77777777" w:rsidR="009A7EE4" w:rsidRPr="008A5E08" w:rsidRDefault="009A7EE4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9A7EE4" w:rsidRPr="008A5E08" w14:paraId="12E8D44C" w14:textId="77777777">
        <w:trPr>
          <w:cantSplit/>
          <w:trHeight w:val="1417"/>
        </w:trPr>
        <w:tc>
          <w:tcPr>
            <w:tcW w:w="5000" w:type="pct"/>
            <w:hideMark/>
          </w:tcPr>
          <w:p w14:paraId="23F4A750" w14:textId="77777777" w:rsidR="009A7EE4" w:rsidRPr="008A5E08" w:rsidRDefault="009A7EE4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7BC36AE5" w14:textId="77777777" w:rsidR="009A7EE4" w:rsidRPr="008A5E08" w:rsidRDefault="009A7EE4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4EEFDCA1" wp14:editId="62EFE6DA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4B633EB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92519E4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6F5EEEBB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27F970E6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276CEFDD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193AAFA1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7B706BC2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>
        <w:rPr>
          <w:rFonts w:eastAsia="Droid Sans Fallback" w:cs="Times New Roman"/>
          <w:kern w:val="2"/>
          <w:szCs w:val="28"/>
          <w:lang w:eastAsia="zh-CN" w:bidi="hi-IN"/>
        </w:rPr>
        <w:t>Разработка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kern w:val="2"/>
          <w:szCs w:val="28"/>
          <w:lang w:eastAsia="zh-CN" w:bidi="hi-IN"/>
        </w:rPr>
        <w:t>баз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22E2DB21" w14:textId="77777777" w:rsidR="009A7EE4" w:rsidRPr="008A5E08" w:rsidRDefault="009A7EE4" w:rsidP="009A7EE4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73FD38F5" w14:textId="6F3DE80A" w:rsidR="009A7EE4" w:rsidRPr="001A5BEA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val="en-US"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Практическое занятие № </w:t>
      </w:r>
      <w:r w:rsidR="001A5BEA">
        <w:rPr>
          <w:rFonts w:ascii="Liberation Serif" w:eastAsia="Droid Sans Fallback" w:hAnsi="Liberation Serif" w:cs="Times New Roman"/>
          <w:b/>
          <w:kern w:val="2"/>
          <w:sz w:val="32"/>
          <w:szCs w:val="32"/>
          <w:lang w:val="en-US" w:eastAsia="zh-CN" w:bidi="hi-IN"/>
        </w:rPr>
        <w:t>5</w:t>
      </w:r>
    </w:p>
    <w:p w14:paraId="547F0324" w14:textId="77777777" w:rsidR="009A7EE4" w:rsidRPr="008A5E08" w:rsidRDefault="009A7EE4" w:rsidP="009A7EE4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27A86AE6" w14:textId="77777777" w:rsidR="009A7EE4" w:rsidRPr="008A5E08" w:rsidRDefault="009A7EE4" w:rsidP="009A7EE4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9A7EE4" w:rsidRPr="008A5E08" w14:paraId="336C0F67" w14:textId="77777777">
        <w:trPr>
          <w:gridAfter w:val="1"/>
          <w:wAfter w:w="1106" w:type="dxa"/>
        </w:trPr>
        <w:tc>
          <w:tcPr>
            <w:tcW w:w="2547" w:type="dxa"/>
          </w:tcPr>
          <w:p w14:paraId="0319C5D6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0EC752C6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FBF39F8" w14:textId="77777777" w:rsidR="009A7EE4" w:rsidRPr="00E2094D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ИВБО-20-23 Деревянных В. С..</w:t>
            </w:r>
          </w:p>
        </w:tc>
        <w:tc>
          <w:tcPr>
            <w:tcW w:w="1666" w:type="dxa"/>
            <w:gridSpan w:val="2"/>
          </w:tcPr>
          <w:p w14:paraId="361FA6E0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751B9A9" w14:textId="77777777" w:rsidR="009A7EE4" w:rsidRPr="008A5E08" w:rsidRDefault="009A7EE4">
            <w:pPr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154C83E1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9A7EE4" w:rsidRPr="008A5E08" w14:paraId="14D38D6F" w14:textId="77777777">
        <w:trPr>
          <w:gridAfter w:val="1"/>
          <w:wAfter w:w="1106" w:type="dxa"/>
        </w:trPr>
        <w:tc>
          <w:tcPr>
            <w:tcW w:w="2547" w:type="dxa"/>
          </w:tcPr>
          <w:p w14:paraId="5397B2E4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7DB6B1D0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64D0625C" w14:textId="77777777" w:rsidR="009A7EE4" w:rsidRPr="008A5E08" w:rsidRDefault="005E136D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5E136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Ужахов Н.Л.</w:t>
            </w:r>
          </w:p>
        </w:tc>
        <w:tc>
          <w:tcPr>
            <w:tcW w:w="1666" w:type="dxa"/>
            <w:gridSpan w:val="2"/>
          </w:tcPr>
          <w:p w14:paraId="295A4F8C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08AA6576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0C030ACE" w14:textId="77777777" w:rsidR="009A7EE4" w:rsidRPr="008A5E08" w:rsidRDefault="009A7EE4">
            <w:pPr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BC23762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9A7EE4" w:rsidRPr="008A5E08" w14:paraId="64EC1CB8" w14:textId="77777777">
        <w:tc>
          <w:tcPr>
            <w:tcW w:w="2547" w:type="dxa"/>
          </w:tcPr>
          <w:p w14:paraId="12E5A548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0F02795A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6CF61C07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89E2A6F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_»_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26CEC1C3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5116B89A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FB4CC27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608D6B4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C216579" w14:textId="77777777" w:rsidR="009A7EE4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83EA1A2" w14:textId="77777777" w:rsidR="009A7EE4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5CB930D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DD53357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71F4D5F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6E81B44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16ACCCD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93FD127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047A89A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81BD0D8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E27D173" w14:textId="77777777" w:rsidR="009A7EE4" w:rsidRDefault="009A7EE4" w:rsidP="009A7EE4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5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p w14:paraId="189B0EFB" w14:textId="77777777" w:rsidR="00600EFF" w:rsidRPr="00600EFF" w:rsidRDefault="00600EFF" w:rsidP="00600EFF">
      <w:pPr>
        <w:pStyle w:val="12"/>
        <w:jc w:val="center"/>
        <w:rPr>
          <w:b/>
          <w:bCs/>
        </w:rPr>
      </w:pPr>
      <w:r w:rsidRPr="00600EFF">
        <w:rPr>
          <w:b/>
          <w:bCs/>
        </w:rPr>
        <w:lastRenderedPageBreak/>
        <w:t>содержание</w:t>
      </w:r>
    </w:p>
    <w:p w14:paraId="0F9A83BC" w14:textId="77777777" w:rsidR="00C450D6" w:rsidRDefault="00015620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"1-2" \h \z \u \t "Заголовок 3;2;Заголовок 4;2;Заголовок 5;2" </w:instrText>
      </w:r>
      <w:r>
        <w:fldChar w:fldCharType="separate"/>
      </w:r>
      <w:hyperlink w:anchor="_Toc209729898" w:history="1">
        <w:r w:rsidR="00C450D6" w:rsidRPr="0027759B">
          <w:rPr>
            <w:rStyle w:val="af2"/>
            <w:noProof/>
          </w:rPr>
          <w:t>ЦЕЛЬ РАБОТЫ</w:t>
        </w:r>
        <w:r w:rsidR="00C450D6">
          <w:rPr>
            <w:noProof/>
            <w:webHidden/>
          </w:rPr>
          <w:tab/>
        </w:r>
        <w:r w:rsidR="00C450D6">
          <w:rPr>
            <w:noProof/>
            <w:webHidden/>
          </w:rPr>
          <w:fldChar w:fldCharType="begin"/>
        </w:r>
        <w:r w:rsidR="00C450D6">
          <w:rPr>
            <w:noProof/>
            <w:webHidden/>
          </w:rPr>
          <w:instrText xml:space="preserve"> PAGEREF _Toc209729898 \h </w:instrText>
        </w:r>
        <w:r w:rsidR="00C450D6">
          <w:rPr>
            <w:noProof/>
            <w:webHidden/>
          </w:rPr>
        </w:r>
        <w:r w:rsidR="00C450D6">
          <w:rPr>
            <w:noProof/>
            <w:webHidden/>
          </w:rPr>
          <w:fldChar w:fldCharType="separate"/>
        </w:r>
        <w:r w:rsidR="00C450D6">
          <w:rPr>
            <w:noProof/>
            <w:webHidden/>
          </w:rPr>
          <w:t>3</w:t>
        </w:r>
        <w:r w:rsidR="00C450D6">
          <w:rPr>
            <w:noProof/>
            <w:webHidden/>
          </w:rPr>
          <w:fldChar w:fldCharType="end"/>
        </w:r>
      </w:hyperlink>
    </w:p>
    <w:p w14:paraId="35BC80E4" w14:textId="77777777" w:rsidR="00C450D6" w:rsidRDefault="00C450D6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09729899" w:history="1">
        <w:r w:rsidRPr="0027759B">
          <w:rPr>
            <w:rStyle w:val="af2"/>
            <w:noProof/>
          </w:rPr>
          <w:t>Ход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_Toc209729899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A96A25" w14:textId="77777777" w:rsidR="00C450D6" w:rsidRDefault="00C450D6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9729900" w:history="1">
        <w:r w:rsidRPr="0027759B">
          <w:rPr>
            <w:rStyle w:val="af2"/>
            <w:noProof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_Toc209729900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59D393" w14:textId="77777777" w:rsidR="00C450D6" w:rsidRDefault="00C450D6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09729901" w:history="1">
        <w:r w:rsidRPr="0027759B">
          <w:rPr>
            <w:rStyle w:val="af2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_Toc209729901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1688D8" w14:textId="77777777" w:rsidR="00015620" w:rsidRPr="00C303BE" w:rsidRDefault="00015620" w:rsidP="00015620">
      <w:pPr>
        <w:rPr>
          <w:lang w:val="en-US"/>
        </w:rPr>
      </w:pPr>
      <w:r>
        <w:fldChar w:fldCharType="end"/>
      </w:r>
    </w:p>
    <w:p w14:paraId="1D8C832A" w14:textId="77777777" w:rsidR="00627940" w:rsidRDefault="00627940" w:rsidP="00E44380">
      <w:pPr>
        <w:pStyle w:val="a4"/>
      </w:pPr>
      <w:bookmarkStart w:id="1" w:name="_Toc209729898"/>
      <w:r w:rsidRPr="00627940">
        <w:lastRenderedPageBreak/>
        <w:t>ЦЕЛЬ РАБОТЫ</w:t>
      </w:r>
      <w:bookmarkEnd w:id="1"/>
    </w:p>
    <w:p w14:paraId="32909AAE" w14:textId="77777777" w:rsidR="00627940" w:rsidRDefault="00627940" w:rsidP="00627940">
      <w:pPr>
        <w:rPr>
          <w:b/>
          <w:bCs/>
        </w:rPr>
      </w:pPr>
      <w:r w:rsidRPr="00627940">
        <w:rPr>
          <w:b/>
          <w:bCs/>
        </w:rPr>
        <w:t>Цель работы:</w:t>
      </w:r>
    </w:p>
    <w:p w14:paraId="708AD66E" w14:textId="129E8F8B" w:rsidR="00C450D6" w:rsidRPr="00627940" w:rsidRDefault="00BE6C16" w:rsidP="00C450D6">
      <w:r w:rsidRPr="00BE6C16">
        <w:t xml:space="preserve">Работа направлена на формирование у студентов углубленных навыков работы с объектами баз данных в СУБД </w:t>
      </w:r>
      <w:proofErr w:type="spellStart"/>
      <w:r w:rsidRPr="00BE6C16">
        <w:t>PostgreSQL</w:t>
      </w:r>
      <w:proofErr w:type="spellEnd"/>
      <w:r w:rsidRPr="00BE6C16">
        <w:t xml:space="preserve">, смещая акцент от прямого манипулирования данными к созданию </w:t>
      </w:r>
      <w:proofErr w:type="spellStart"/>
      <w:r w:rsidRPr="00BE6C16">
        <w:t>переиспользуемых</w:t>
      </w:r>
      <w:proofErr w:type="spellEnd"/>
      <w:r w:rsidRPr="00BE6C16">
        <w:t xml:space="preserve"> логических конструкций.</w:t>
      </w:r>
    </w:p>
    <w:p w14:paraId="19513645" w14:textId="77777777" w:rsidR="00627940" w:rsidRDefault="00627940" w:rsidP="00627940">
      <w:pPr>
        <w:rPr>
          <w:b/>
          <w:bCs/>
        </w:rPr>
      </w:pPr>
      <w:r w:rsidRPr="00627940">
        <w:rPr>
          <w:b/>
          <w:bCs/>
        </w:rPr>
        <w:t>Постановка задачи:</w:t>
      </w:r>
    </w:p>
    <w:p w14:paraId="20361D1E" w14:textId="77777777" w:rsidR="00BE6C16" w:rsidRDefault="00BE6C16" w:rsidP="00BE6C16">
      <w:r>
        <w:t>Задание №1: создание модифицируемого представления</w:t>
      </w:r>
    </w:p>
    <w:p w14:paraId="6288F70F" w14:textId="17DA49C5" w:rsidR="00BE6C16" w:rsidRPr="00BE6C16" w:rsidRDefault="00BE6C16" w:rsidP="00BE6C16">
      <w:pPr>
        <w:rPr>
          <w:lang w:val="en-US"/>
        </w:rPr>
      </w:pPr>
      <w:r>
        <w:t>Для вашей базы данных создать простое модифицируемое представление, которое отбирает строки из одной таблицы по определенному критерию.</w:t>
      </w:r>
    </w:p>
    <w:p w14:paraId="7262AA39" w14:textId="2C4CB919" w:rsidR="00BE6C16" w:rsidRPr="00BE6C16" w:rsidRDefault="00BE6C16" w:rsidP="00BE6C16">
      <w:pPr>
        <w:rPr>
          <w:lang w:val="en-US"/>
        </w:rPr>
      </w:pPr>
      <w:r>
        <w:t>Например, для БД «Аптека» можно создать представление, отображающее лекарства только от одного производителя («Bayer AG»).</w:t>
      </w:r>
    </w:p>
    <w:p w14:paraId="4E294F02" w14:textId="77777777" w:rsidR="00BE6C16" w:rsidRDefault="00BE6C16" w:rsidP="00BE6C16">
      <w:r>
        <w:t>Задание №2: модификация данных через представление</w:t>
      </w:r>
    </w:p>
    <w:p w14:paraId="309769A0" w14:textId="1665C635" w:rsidR="00BE6C16" w:rsidRPr="00BE6C16" w:rsidRDefault="00BE6C16" w:rsidP="00BE6C16">
      <w:pPr>
        <w:rPr>
          <w:lang w:val="en-US"/>
        </w:rPr>
      </w:pPr>
      <w:r>
        <w:t>Продемонстрировать возможность изменения данных в базовой таблице через представление, созданное в Задании №1. Для этого необходимо выполнить два запроса:</w:t>
      </w:r>
    </w:p>
    <w:p w14:paraId="3BBBF3B8" w14:textId="77777777" w:rsidR="00BE6C16" w:rsidRDefault="00BE6C16" w:rsidP="00BE6C16">
      <w:r>
        <w:t>Добавить новую запись с помощью оператора INSERT.</w:t>
      </w:r>
    </w:p>
    <w:p w14:paraId="3481B675" w14:textId="77777777" w:rsidR="00BE6C16" w:rsidRDefault="00BE6C16" w:rsidP="00BE6C16">
      <w:r>
        <w:t>Удалить существующую запись с помощью оператора DELETE.</w:t>
      </w:r>
    </w:p>
    <w:p w14:paraId="6F416D75" w14:textId="77777777" w:rsidR="00BE6C16" w:rsidRDefault="00BE6C16" w:rsidP="00BE6C16">
      <w:r>
        <w:t xml:space="preserve">Задание №3: создание </w:t>
      </w:r>
      <w:proofErr w:type="spellStart"/>
      <w:r>
        <w:t>немодифицируемого</w:t>
      </w:r>
      <w:proofErr w:type="spellEnd"/>
      <w:r>
        <w:t xml:space="preserve"> аналитического представления</w:t>
      </w:r>
    </w:p>
    <w:p w14:paraId="785B0DAB" w14:textId="597195BA" w:rsidR="00BE6C16" w:rsidRPr="00BE6C16" w:rsidRDefault="00BE6C16" w:rsidP="00BE6C16">
      <w:pPr>
        <w:rPr>
          <w:lang w:val="en-US"/>
        </w:rPr>
      </w:pPr>
      <w:r>
        <w:t xml:space="preserve">Для вашей базы данных создать единое </w:t>
      </w:r>
      <w:proofErr w:type="spellStart"/>
      <w:r>
        <w:t>немодифицируемое</w:t>
      </w:r>
      <w:proofErr w:type="spellEnd"/>
      <w:r>
        <w:t xml:space="preserve"> представление для аналитических целей.</w:t>
      </w:r>
    </w:p>
    <w:p w14:paraId="1CAA517D" w14:textId="7589DC6E" w:rsidR="00BE6C16" w:rsidRPr="00BE6C16" w:rsidRDefault="00BE6C16" w:rsidP="00BE6C16">
      <w:pPr>
        <w:rPr>
          <w:lang w:val="en-US"/>
        </w:rPr>
      </w:pPr>
      <w:r>
        <w:t xml:space="preserve">Представление должно объединять данные как минимум из двух таблиц и содержать агрегирующие функции (COUNT, SUM, AVG и </w:t>
      </w:r>
      <w:proofErr w:type="gramStart"/>
      <w:r>
        <w:t>т.д.</w:t>
      </w:r>
      <w:proofErr w:type="gramEnd"/>
      <w:r>
        <w:t>) и группировку (GROUP BY).</w:t>
      </w:r>
    </w:p>
    <w:p w14:paraId="50996C6F" w14:textId="44DA5C53" w:rsidR="00BE6C16" w:rsidRPr="00BE6C16" w:rsidRDefault="00BE6C16" w:rsidP="00BE6C16">
      <w:pPr>
        <w:rPr>
          <w:lang w:val="en-US"/>
        </w:rPr>
      </w:pPr>
      <w:r>
        <w:t>Например, для БД «Аптека» такое представление могло бы для каждого производителя выводить общее количество наименований лекарств и их среднюю цену.</w:t>
      </w:r>
    </w:p>
    <w:p w14:paraId="28E1CA39" w14:textId="77777777" w:rsidR="00BE6C16" w:rsidRDefault="00BE6C16" w:rsidP="00BE6C16">
      <w:r>
        <w:t>Задание №4: использование аналитического представления в запросах</w:t>
      </w:r>
    </w:p>
    <w:p w14:paraId="1DA4D781" w14:textId="0814B971" w:rsidR="00BE6C16" w:rsidRPr="00BE6C16" w:rsidRDefault="00BE6C16" w:rsidP="00BE6C16">
      <w:pPr>
        <w:rPr>
          <w:lang w:val="en-US"/>
        </w:rPr>
      </w:pPr>
      <w:r>
        <w:lastRenderedPageBreak/>
        <w:t>Написать SELECT-запрос, который использует созданное в Задании №3 аналитическое представление в качестве источника данных для дальнейшей фильтрации или анализа.</w:t>
      </w:r>
    </w:p>
    <w:p w14:paraId="19650EA9" w14:textId="1E1ADD00" w:rsidR="00BE6C16" w:rsidRPr="00BE6C16" w:rsidRDefault="00BE6C16" w:rsidP="00BE6C16">
      <w:pPr>
        <w:rPr>
          <w:lang w:val="en-US"/>
        </w:rPr>
      </w:pPr>
      <w:r>
        <w:t>Например, можно отобрать производителей, у которых средняя цена на продукцию превышает определенное значение.</w:t>
      </w:r>
    </w:p>
    <w:p w14:paraId="54F01C1F" w14:textId="77777777" w:rsidR="00BE6C16" w:rsidRDefault="00BE6C16" w:rsidP="00BE6C16">
      <w:r>
        <w:t>Задание №5: создание и обновление материализованного представления</w:t>
      </w:r>
    </w:p>
    <w:p w14:paraId="624CB80E" w14:textId="079CFE47" w:rsidR="00BE6C16" w:rsidRPr="00BE6C16" w:rsidRDefault="00BE6C16" w:rsidP="00BE6C16">
      <w:pPr>
        <w:rPr>
          <w:lang w:val="en-US"/>
        </w:rPr>
      </w:pPr>
      <w:r>
        <w:t>Создать материализованное представление для ускорения выполнения ресурсоемкого аналитического запроса. Например, для БД «Аптека» можно создать представление, которое заранее рассчитывает общую сумму продаж для каждого покупателя.</w:t>
      </w:r>
    </w:p>
    <w:p w14:paraId="45113011" w14:textId="2CD3A2E4" w:rsidR="00BE6C16" w:rsidRPr="00BE6C16" w:rsidRDefault="00BE6C16" w:rsidP="00BE6C16">
      <w:pPr>
        <w:rPr>
          <w:lang w:val="en-US"/>
        </w:rPr>
      </w:pPr>
      <w:r>
        <w:t>Продемонстрировать процесс обновления данных в представлении с помощью команды</w:t>
      </w:r>
    </w:p>
    <w:p w14:paraId="3F6DD664" w14:textId="77777777" w:rsidR="00BE6C16" w:rsidRDefault="00BE6C16" w:rsidP="00BE6C16">
      <w:r>
        <w:t xml:space="preserve">REFRESH MATERIALIZED VIEW </w:t>
      </w:r>
      <w:proofErr w:type="spellStart"/>
      <w:r>
        <w:t>viewName</w:t>
      </w:r>
      <w:proofErr w:type="spellEnd"/>
      <w:r>
        <w:t>;</w:t>
      </w:r>
    </w:p>
    <w:p w14:paraId="73C6887A" w14:textId="77777777" w:rsidR="00BE6C16" w:rsidRDefault="00BE6C16" w:rsidP="00BE6C16">
      <w:r>
        <w:t>Задание №6: разработка пользовательской функции для аналитических вычислений</w:t>
      </w:r>
    </w:p>
    <w:p w14:paraId="226E9B78" w14:textId="77777777" w:rsidR="00BE6C16" w:rsidRDefault="00BE6C16" w:rsidP="00BE6C16">
      <w:r>
        <w:t xml:space="preserve">Разработать пользовательскую функцию, которая инкапсулирует комплексный аналитический расчет. Функция должна принимать на вход идентификатор (например, </w:t>
      </w:r>
      <w:proofErr w:type="spellStart"/>
      <w:r>
        <w:t>manufacturer_id</w:t>
      </w:r>
      <w:proofErr w:type="spellEnd"/>
      <w:r>
        <w:t>) и возвращать одно скалярное значение (например, общую сумму продаж продукции данного производителя), вычисленное на основе соединения нескольких таблиц и применения агрегатных функций.</w:t>
      </w:r>
    </w:p>
    <w:p w14:paraId="084F1AD8" w14:textId="77777777" w:rsidR="00BE6C16" w:rsidRDefault="00BE6C16" w:rsidP="00BE6C16">
      <w:r>
        <w:t>Продемонстрировать вызов функции в составе SELECT-запроса.</w:t>
      </w:r>
    </w:p>
    <w:p w14:paraId="5DC5988C" w14:textId="77777777" w:rsidR="00BE6C16" w:rsidRDefault="00BE6C16" w:rsidP="00BE6C16">
      <w:r>
        <w:t>Задание №7: разработка хранимой процедуры для выполнения сложной операции</w:t>
      </w:r>
    </w:p>
    <w:p w14:paraId="69848FD0" w14:textId="4E1CC80A" w:rsidR="00BE6C16" w:rsidRPr="00BE6C16" w:rsidRDefault="00BE6C16" w:rsidP="00BE6C16">
      <w:pPr>
        <w:rPr>
          <w:lang w:val="en-US"/>
        </w:rPr>
      </w:pPr>
      <w:r>
        <w:t>Разработайте хранимую процедуру, которая выполняет безопасную операцию по изменению данных. Процедура должна принимать на вход ID какой-либо записи и числовое значение (например, количество).</w:t>
      </w:r>
    </w:p>
    <w:p w14:paraId="6CB2CB34" w14:textId="4132FED9" w:rsidR="00BE6C16" w:rsidRPr="00BE6C16" w:rsidRDefault="00BE6C16" w:rsidP="00BE6C16">
      <w:pPr>
        <w:rPr>
          <w:lang w:val="en-US"/>
        </w:rPr>
      </w:pPr>
      <w:r>
        <w:t>Внутри процедуры необходимо проверить, достаточно ли текущего значения в числовом поле одной таблицы для выполнения операции.</w:t>
      </w:r>
    </w:p>
    <w:p w14:paraId="222A7F88" w14:textId="77777777" w:rsidR="00BE6C16" w:rsidRDefault="00BE6C16" w:rsidP="00BE6C16">
      <w:r>
        <w:lastRenderedPageBreak/>
        <w:t>Если да – уменьшите это значение и добавьте новую запись в другую, связанную таблицу.</w:t>
      </w:r>
    </w:p>
    <w:p w14:paraId="536B3EC6" w14:textId="77777777" w:rsidR="00BE6C16" w:rsidRDefault="00BE6C16" w:rsidP="00BE6C16">
      <w:r>
        <w:t>Если нет – операция должна полностью прерваться, не внося никаких изменений в данные.</w:t>
      </w:r>
    </w:p>
    <w:p w14:paraId="3A315543" w14:textId="5C67B527" w:rsidR="00BE6C16" w:rsidRPr="00BE6C16" w:rsidRDefault="00BE6C16" w:rsidP="00BE6C16">
      <w:pPr>
        <w:rPr>
          <w:lang w:val="en-US"/>
        </w:rPr>
      </w:pPr>
      <w:r>
        <w:t>Для сообщения о результате используйте выходной параметр, который вернёт статус успеха или неудачи.</w:t>
      </w:r>
    </w:p>
    <w:p w14:paraId="11A0B5AC" w14:textId="77777777" w:rsidR="00BE6C16" w:rsidRDefault="00BE6C16" w:rsidP="00BE6C16">
      <w:r>
        <w:t>Задание №8: демонстрация вызова хранимой процедуры</w:t>
      </w:r>
    </w:p>
    <w:p w14:paraId="3704B4A0" w14:textId="119D8FB5" w:rsidR="00BE6C16" w:rsidRPr="00BE6C16" w:rsidRDefault="00BE6C16" w:rsidP="00BE6C16">
      <w:pPr>
        <w:rPr>
          <w:lang w:val="en-US"/>
        </w:rPr>
      </w:pPr>
      <w:r>
        <w:t>Привести два примера вызова процедуры, созданной в Задании №7:</w:t>
      </w:r>
    </w:p>
    <w:p w14:paraId="4A922B87" w14:textId="77777777" w:rsidR="00BE6C16" w:rsidRDefault="00BE6C16" w:rsidP="00BE6C16">
      <w:r>
        <w:t>Успешный вызов, который добавляет в вашу базу данных уникальную запись.</w:t>
      </w:r>
    </w:p>
    <w:p w14:paraId="649CA5DE" w14:textId="77777777" w:rsidR="00BE6C16" w:rsidRDefault="00BE6C16" w:rsidP="00BE6C16">
      <w:r>
        <w:t>Неудачный вызов, который демонстрирует срабатывание реализованной проверки целостности и возврат пользовательской ошибки.</w:t>
      </w:r>
    </w:p>
    <w:p w14:paraId="5B9BB5BA" w14:textId="68942EF5" w:rsidR="00C450D6" w:rsidRPr="00BE6C16" w:rsidRDefault="00BE6C16" w:rsidP="00BE6C16">
      <w:r>
        <w:t>Каждый SQL-запрос сопроводить комментарием, объясняющим его назначение и логику работы с учетом специфики вашей базы данных.</w:t>
      </w:r>
    </w:p>
    <w:p w14:paraId="7F979767" w14:textId="77777777" w:rsidR="009E241C" w:rsidRPr="00E44380" w:rsidRDefault="00E44380" w:rsidP="00E44380">
      <w:pPr>
        <w:pStyle w:val="a4"/>
      </w:pPr>
      <w:bookmarkStart w:id="2" w:name="_Toc209729899"/>
      <w:r w:rsidRPr="00E44380">
        <w:lastRenderedPageBreak/>
        <w:t>Ход выполнения работы</w:t>
      </w:r>
      <w:bookmarkEnd w:id="2"/>
    </w:p>
    <w:p w14:paraId="75984DC4" w14:textId="3F6DBC17" w:rsidR="00E44380" w:rsidRDefault="00BE6C16" w:rsidP="00E44380">
      <w:pPr>
        <w:pStyle w:val="2"/>
        <w:rPr>
          <w:lang w:val="en-US"/>
        </w:rPr>
      </w:pPr>
      <w:r>
        <w:rPr>
          <w:lang w:val="en-US"/>
        </w:rPr>
        <w:t>C</w:t>
      </w:r>
      <w:proofErr w:type="spellStart"/>
      <w:r w:rsidRPr="00BE6C16">
        <w:t>оздание</w:t>
      </w:r>
      <w:proofErr w:type="spellEnd"/>
      <w:r w:rsidRPr="00BE6C16">
        <w:t xml:space="preserve"> модифицируемого представления</w:t>
      </w:r>
    </w:p>
    <w:p w14:paraId="266C4F91" w14:textId="77777777" w:rsidR="00BE6C16" w:rsidRPr="00D30579" w:rsidRDefault="00BE6C16" w:rsidP="00BE6C16"/>
    <w:p w14:paraId="6EEC4213" w14:textId="77777777" w:rsidR="00C450D6" w:rsidRDefault="00C450D6" w:rsidP="00BE6C16">
      <w:pPr>
        <w:pStyle w:val="af3"/>
        <w:rPr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E6C16" w14:paraId="66E7FFFA" w14:textId="77777777" w:rsidTr="00BE6C16">
        <w:tc>
          <w:tcPr>
            <w:tcW w:w="9628" w:type="dxa"/>
          </w:tcPr>
          <w:p w14:paraId="09F92399" w14:textId="5C3DDD07" w:rsidR="00D30579" w:rsidRPr="00D30579" w:rsidRDefault="00D30579" w:rsidP="00D30579">
            <w:pPr>
              <w:pStyle w:val="af4"/>
              <w:rPr>
                <w:lang w:val="en-US"/>
              </w:rPr>
            </w:pPr>
            <w:r w:rsidRPr="00D30579">
              <w:rPr>
                <w:b/>
                <w:bCs/>
                <w:lang w:val="en-US"/>
              </w:rPr>
              <w:t>create</w:t>
            </w:r>
            <w:r w:rsidRPr="00D30579">
              <w:rPr>
                <w:lang w:val="en-US"/>
              </w:rPr>
              <w:t xml:space="preserve"> </w:t>
            </w:r>
            <w:r w:rsidRPr="00D30579">
              <w:rPr>
                <w:b/>
                <w:bCs/>
                <w:lang w:val="en-US"/>
              </w:rPr>
              <w:t>or</w:t>
            </w:r>
            <w:r w:rsidRPr="00D30579">
              <w:rPr>
                <w:lang w:val="en-US"/>
              </w:rPr>
              <w:t xml:space="preserve"> </w:t>
            </w:r>
            <w:r w:rsidRPr="00D30579">
              <w:rPr>
                <w:b/>
                <w:bCs/>
                <w:lang w:val="en-US"/>
              </w:rPr>
              <w:t>replace</w:t>
            </w:r>
            <w:r w:rsidRPr="00D30579">
              <w:rPr>
                <w:lang w:val="en-US"/>
              </w:rPr>
              <w:t xml:space="preserve"> view </w:t>
            </w:r>
            <w:proofErr w:type="spellStart"/>
            <w:r w:rsidR="00DE22A6">
              <w:rPr>
                <w:lang w:val="en-US"/>
              </w:rPr>
              <w:t>my_</w:t>
            </w:r>
            <w:r w:rsidRPr="00D30579">
              <w:rPr>
                <w:lang w:val="en-US"/>
              </w:rPr>
              <w:t>office_chair</w:t>
            </w:r>
            <w:proofErr w:type="spellEnd"/>
            <w:r w:rsidRPr="00D30579">
              <w:rPr>
                <w:lang w:val="en-US"/>
              </w:rPr>
              <w:t xml:space="preserve"> </w:t>
            </w:r>
            <w:r w:rsidRPr="00D30579">
              <w:rPr>
                <w:b/>
                <w:bCs/>
                <w:lang w:val="en-US"/>
              </w:rPr>
              <w:t>as</w:t>
            </w:r>
            <w:r w:rsidRPr="00D30579">
              <w:rPr>
                <w:lang w:val="en-US"/>
              </w:rPr>
              <w:t xml:space="preserve"> </w:t>
            </w:r>
          </w:p>
          <w:p w14:paraId="35D74A59" w14:textId="77777777" w:rsidR="00D30579" w:rsidRPr="00D30579" w:rsidRDefault="00D30579" w:rsidP="00D30579">
            <w:pPr>
              <w:pStyle w:val="af4"/>
              <w:rPr>
                <w:lang w:val="en-US"/>
              </w:rPr>
            </w:pPr>
            <w:r w:rsidRPr="00D30579">
              <w:rPr>
                <w:b/>
                <w:bCs/>
                <w:lang w:val="en-US"/>
              </w:rPr>
              <w:t>select</w:t>
            </w:r>
            <w:r w:rsidRPr="00D30579">
              <w:rPr>
                <w:lang w:val="en-US"/>
              </w:rPr>
              <w:t xml:space="preserve"> </w:t>
            </w:r>
            <w:proofErr w:type="spellStart"/>
            <w:r w:rsidRPr="00D30579">
              <w:rPr>
                <w:lang w:val="en-US"/>
              </w:rPr>
              <w:t>product_id</w:t>
            </w:r>
            <w:proofErr w:type="spellEnd"/>
            <w:r w:rsidRPr="00D30579">
              <w:rPr>
                <w:lang w:val="en-US"/>
              </w:rPr>
              <w:t>, name, price</w:t>
            </w:r>
          </w:p>
          <w:p w14:paraId="1F4C00CA" w14:textId="77777777" w:rsidR="00D30579" w:rsidRPr="00D30579" w:rsidRDefault="00D30579" w:rsidP="00D30579">
            <w:pPr>
              <w:pStyle w:val="af4"/>
              <w:rPr>
                <w:lang w:val="en-US"/>
              </w:rPr>
            </w:pPr>
            <w:r w:rsidRPr="00D30579">
              <w:rPr>
                <w:b/>
                <w:bCs/>
                <w:lang w:val="en-US"/>
              </w:rPr>
              <w:t>from</w:t>
            </w:r>
            <w:r w:rsidRPr="00D30579">
              <w:rPr>
                <w:lang w:val="en-US"/>
              </w:rPr>
              <w:t xml:space="preserve"> </w:t>
            </w:r>
            <w:r w:rsidRPr="00D30579">
              <w:rPr>
                <w:b/>
                <w:bCs/>
                <w:lang w:val="en-US"/>
              </w:rPr>
              <w:t>"Product"</w:t>
            </w:r>
          </w:p>
          <w:p w14:paraId="41C711A9" w14:textId="77777777" w:rsidR="00D30579" w:rsidRPr="00D30579" w:rsidRDefault="00D30579" w:rsidP="00D30579">
            <w:pPr>
              <w:pStyle w:val="af4"/>
              <w:rPr>
                <w:lang w:val="en-US"/>
              </w:rPr>
            </w:pPr>
            <w:r w:rsidRPr="00D30579">
              <w:rPr>
                <w:b/>
                <w:bCs/>
                <w:lang w:val="en-US"/>
              </w:rPr>
              <w:t>where</w:t>
            </w:r>
            <w:r w:rsidRPr="00D30579">
              <w:rPr>
                <w:lang w:val="en-US"/>
              </w:rPr>
              <w:t xml:space="preserve"> </w:t>
            </w:r>
            <w:proofErr w:type="spellStart"/>
            <w:r w:rsidRPr="00D30579">
              <w:rPr>
                <w:lang w:val="en-US"/>
              </w:rPr>
              <w:t>subcategory_id</w:t>
            </w:r>
            <w:proofErr w:type="spellEnd"/>
            <w:r w:rsidRPr="00D30579">
              <w:rPr>
                <w:lang w:val="en-US"/>
              </w:rPr>
              <w:t xml:space="preserve"> = </w:t>
            </w:r>
            <w:proofErr w:type="gramStart"/>
            <w:r w:rsidRPr="00D30579">
              <w:rPr>
                <w:lang w:val="en-US"/>
              </w:rPr>
              <w:t>3;</w:t>
            </w:r>
            <w:proofErr w:type="gramEnd"/>
          </w:p>
          <w:p w14:paraId="0CFD56CA" w14:textId="77777777" w:rsidR="00D30579" w:rsidRPr="00D30579" w:rsidRDefault="00D30579" w:rsidP="00D30579">
            <w:pPr>
              <w:pStyle w:val="af4"/>
              <w:rPr>
                <w:lang w:val="en-US"/>
              </w:rPr>
            </w:pPr>
          </w:p>
          <w:p w14:paraId="6DF7476A" w14:textId="77777777" w:rsidR="00D30579" w:rsidRPr="00D30579" w:rsidRDefault="00D30579" w:rsidP="00D30579">
            <w:pPr>
              <w:pStyle w:val="af4"/>
              <w:rPr>
                <w:lang w:val="en-US"/>
              </w:rPr>
            </w:pPr>
            <w:r w:rsidRPr="00D30579">
              <w:rPr>
                <w:b/>
                <w:bCs/>
                <w:lang w:val="en-US"/>
              </w:rPr>
              <w:t>select</w:t>
            </w:r>
            <w:r w:rsidRPr="00D30579">
              <w:rPr>
                <w:lang w:val="en-US"/>
              </w:rPr>
              <w:t xml:space="preserve"> *</w:t>
            </w:r>
          </w:p>
          <w:p w14:paraId="427BAB03" w14:textId="77777777" w:rsidR="00D30579" w:rsidRPr="00D30579" w:rsidRDefault="00D30579" w:rsidP="00D30579">
            <w:pPr>
              <w:pStyle w:val="af4"/>
              <w:rPr>
                <w:lang w:val="en-US"/>
              </w:rPr>
            </w:pPr>
            <w:r w:rsidRPr="00D30579">
              <w:rPr>
                <w:b/>
                <w:bCs/>
                <w:lang w:val="en-US"/>
              </w:rPr>
              <w:t>from</w:t>
            </w:r>
            <w:r w:rsidRPr="00D30579">
              <w:rPr>
                <w:lang w:val="en-US"/>
              </w:rPr>
              <w:t xml:space="preserve"> </w:t>
            </w:r>
            <w:proofErr w:type="spellStart"/>
            <w:r w:rsidRPr="00D30579">
              <w:rPr>
                <w:u w:val="single"/>
                <w:lang w:val="en-US"/>
              </w:rPr>
              <w:t>office_</w:t>
            </w:r>
            <w:proofErr w:type="gramStart"/>
            <w:r w:rsidRPr="00D30579">
              <w:rPr>
                <w:u w:val="single"/>
                <w:lang w:val="en-US"/>
              </w:rPr>
              <w:t>chair</w:t>
            </w:r>
            <w:proofErr w:type="spellEnd"/>
            <w:r w:rsidRPr="00D30579">
              <w:rPr>
                <w:lang w:val="en-US"/>
              </w:rPr>
              <w:t>;</w:t>
            </w:r>
            <w:proofErr w:type="gramEnd"/>
          </w:p>
          <w:p w14:paraId="7FE748FD" w14:textId="77777777" w:rsidR="00BE6C16" w:rsidRDefault="00BE6C16" w:rsidP="00BE6C16">
            <w:pPr>
              <w:pStyle w:val="af4"/>
              <w:rPr>
                <w:lang w:val="en-US"/>
              </w:rPr>
            </w:pPr>
          </w:p>
        </w:tc>
      </w:tr>
    </w:tbl>
    <w:p w14:paraId="6E343F3E" w14:textId="07383AEC" w:rsidR="00BE6C16" w:rsidRDefault="00D30579" w:rsidP="00BE6C16">
      <w:pPr>
        <w:pStyle w:val="af5"/>
        <w:rPr>
          <w:lang w:val="en-US"/>
        </w:rPr>
      </w:pPr>
      <w:r w:rsidRPr="00D30579">
        <w:rPr>
          <w:lang w:val="en-US"/>
        </w:rPr>
        <w:drawing>
          <wp:inline distT="0" distB="0" distL="0" distR="0" wp14:anchorId="133926A9" wp14:editId="7F0584FB">
            <wp:extent cx="5572903" cy="2514951"/>
            <wp:effectExtent l="0" t="0" r="8890" b="0"/>
            <wp:docPr id="19259948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948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8BFA" w14:textId="77777777" w:rsidR="00BE6C16" w:rsidRDefault="00BE6C16" w:rsidP="00BE6C16">
      <w:pPr>
        <w:pStyle w:val="af5"/>
        <w:rPr>
          <w:lang w:val="en-US"/>
        </w:rPr>
      </w:pPr>
    </w:p>
    <w:p w14:paraId="1D5D35AF" w14:textId="605F6EDF" w:rsidR="00D30579" w:rsidRDefault="00D30579" w:rsidP="00D30579">
      <w:pPr>
        <w:pStyle w:val="2"/>
        <w:rPr>
          <w:lang w:val="en-US"/>
        </w:rPr>
      </w:pPr>
      <w:r>
        <w:t>М</w:t>
      </w:r>
      <w:r w:rsidRPr="00D30579">
        <w:t>одификация данных через представление</w:t>
      </w:r>
    </w:p>
    <w:p w14:paraId="57794B4C" w14:textId="77777777" w:rsidR="00DE22A6" w:rsidRPr="00DE22A6" w:rsidRDefault="00DE22A6" w:rsidP="00DE22A6">
      <w:pPr>
        <w:rPr>
          <w:lang w:val="en-US"/>
        </w:rPr>
      </w:pPr>
    </w:p>
    <w:p w14:paraId="1BE12CA1" w14:textId="77777777" w:rsidR="00D30579" w:rsidRDefault="00D30579" w:rsidP="00D30579">
      <w:pPr>
        <w:pStyle w:val="af3"/>
        <w:rPr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30579" w14:paraId="41B4B7B2" w14:textId="77777777" w:rsidTr="00CB1659">
        <w:tc>
          <w:tcPr>
            <w:tcW w:w="9628" w:type="dxa"/>
          </w:tcPr>
          <w:p w14:paraId="5ED2BFE1" w14:textId="77777777" w:rsidR="00DE22A6" w:rsidRPr="00DE22A6" w:rsidRDefault="00DE22A6" w:rsidP="00DE22A6">
            <w:pPr>
              <w:pStyle w:val="af4"/>
              <w:rPr>
                <w:lang w:val="en-US"/>
              </w:rPr>
            </w:pPr>
            <w:r w:rsidRPr="00DE22A6">
              <w:rPr>
                <w:b/>
                <w:bCs/>
                <w:lang w:val="en-US"/>
              </w:rPr>
              <w:t>insert</w:t>
            </w:r>
            <w:r w:rsidRPr="00DE22A6">
              <w:rPr>
                <w:lang w:val="en-US"/>
              </w:rPr>
              <w:t xml:space="preserve"> </w:t>
            </w:r>
            <w:r w:rsidRPr="00DE22A6">
              <w:rPr>
                <w:b/>
                <w:bCs/>
                <w:lang w:val="en-US"/>
              </w:rPr>
              <w:t>into</w:t>
            </w:r>
            <w:r w:rsidRPr="00DE22A6">
              <w:rPr>
                <w:lang w:val="en-US"/>
              </w:rPr>
              <w:t xml:space="preserve"> </w:t>
            </w:r>
            <w:proofErr w:type="spellStart"/>
            <w:r w:rsidRPr="00DE22A6">
              <w:rPr>
                <w:u w:val="single"/>
                <w:lang w:val="en-US"/>
              </w:rPr>
              <w:t>my_office_chair</w:t>
            </w:r>
            <w:proofErr w:type="spellEnd"/>
            <w:r w:rsidRPr="00DE22A6">
              <w:rPr>
                <w:lang w:val="en-US"/>
              </w:rPr>
              <w:t xml:space="preserve"> (</w:t>
            </w:r>
            <w:proofErr w:type="spellStart"/>
            <w:r w:rsidRPr="00DE22A6">
              <w:rPr>
                <w:lang w:val="en-US"/>
              </w:rPr>
              <w:t>product_id</w:t>
            </w:r>
            <w:proofErr w:type="spellEnd"/>
            <w:r w:rsidRPr="00DE22A6">
              <w:rPr>
                <w:lang w:val="en-US"/>
              </w:rPr>
              <w:t xml:space="preserve">, </w:t>
            </w:r>
            <w:proofErr w:type="spellStart"/>
            <w:r w:rsidRPr="00DE22A6">
              <w:rPr>
                <w:lang w:val="en-US"/>
              </w:rPr>
              <w:t>warehouse_id</w:t>
            </w:r>
            <w:proofErr w:type="spellEnd"/>
            <w:r w:rsidRPr="00DE22A6">
              <w:rPr>
                <w:lang w:val="en-US"/>
              </w:rPr>
              <w:t xml:space="preserve">, </w:t>
            </w:r>
            <w:proofErr w:type="spellStart"/>
            <w:r w:rsidRPr="00DE22A6">
              <w:rPr>
                <w:lang w:val="en-US"/>
              </w:rPr>
              <w:t>subcategory_id</w:t>
            </w:r>
            <w:proofErr w:type="spellEnd"/>
            <w:r w:rsidRPr="00DE22A6">
              <w:rPr>
                <w:lang w:val="en-US"/>
              </w:rPr>
              <w:t xml:space="preserve">, </w:t>
            </w:r>
            <w:r w:rsidRPr="00DE22A6">
              <w:rPr>
                <w:b/>
                <w:bCs/>
                <w:lang w:val="en-US"/>
              </w:rPr>
              <w:t>name</w:t>
            </w:r>
            <w:r w:rsidRPr="00DE22A6">
              <w:rPr>
                <w:lang w:val="en-US"/>
              </w:rPr>
              <w:t>, description, price, status)</w:t>
            </w:r>
          </w:p>
          <w:p w14:paraId="5617F939" w14:textId="77777777" w:rsidR="00DE22A6" w:rsidRPr="00DE22A6" w:rsidRDefault="00DE22A6" w:rsidP="00DE22A6">
            <w:pPr>
              <w:pStyle w:val="af4"/>
              <w:rPr>
                <w:lang w:val="en-US"/>
              </w:rPr>
            </w:pPr>
            <w:r w:rsidRPr="00DE22A6">
              <w:rPr>
                <w:b/>
                <w:bCs/>
                <w:lang w:val="en-US"/>
              </w:rPr>
              <w:t>values</w:t>
            </w:r>
            <w:r w:rsidRPr="00DE22A6">
              <w:rPr>
                <w:lang w:val="en-US"/>
              </w:rPr>
              <w:t xml:space="preserve"> (100, 1, 3, '123', 'New office chair', 999, </w:t>
            </w:r>
            <w:r w:rsidRPr="00DE22A6">
              <w:rPr>
                <w:b/>
                <w:bCs/>
                <w:lang w:val="en-US"/>
              </w:rPr>
              <w:t>true</w:t>
            </w:r>
            <w:proofErr w:type="gramStart"/>
            <w:r w:rsidRPr="00DE22A6">
              <w:rPr>
                <w:lang w:val="en-US"/>
              </w:rPr>
              <w:t>);</w:t>
            </w:r>
            <w:proofErr w:type="gramEnd"/>
          </w:p>
          <w:p w14:paraId="70C0DB6B" w14:textId="77777777" w:rsidR="00DE22A6" w:rsidRPr="00DE22A6" w:rsidRDefault="00DE22A6" w:rsidP="00DE22A6">
            <w:pPr>
              <w:pStyle w:val="af4"/>
              <w:rPr>
                <w:lang w:val="en-US"/>
              </w:rPr>
            </w:pPr>
          </w:p>
          <w:p w14:paraId="31AE7E4D" w14:textId="77777777" w:rsidR="00DE22A6" w:rsidRPr="00DE22A6" w:rsidRDefault="00DE22A6" w:rsidP="00DE22A6">
            <w:pPr>
              <w:pStyle w:val="af4"/>
              <w:rPr>
                <w:lang w:val="en-US"/>
              </w:rPr>
            </w:pPr>
            <w:r w:rsidRPr="00DE22A6">
              <w:rPr>
                <w:b/>
                <w:bCs/>
                <w:lang w:val="en-US"/>
              </w:rPr>
              <w:t>select</w:t>
            </w:r>
            <w:r w:rsidRPr="00DE22A6">
              <w:rPr>
                <w:lang w:val="en-US"/>
              </w:rPr>
              <w:t xml:space="preserve"> * </w:t>
            </w:r>
          </w:p>
          <w:p w14:paraId="0E300F24" w14:textId="77777777" w:rsidR="00DE22A6" w:rsidRPr="00DE22A6" w:rsidRDefault="00DE22A6" w:rsidP="00DE22A6">
            <w:pPr>
              <w:pStyle w:val="af4"/>
              <w:rPr>
                <w:lang w:val="en-US"/>
              </w:rPr>
            </w:pPr>
            <w:r w:rsidRPr="00DE22A6">
              <w:rPr>
                <w:b/>
                <w:bCs/>
                <w:lang w:val="en-US"/>
              </w:rPr>
              <w:t>from</w:t>
            </w:r>
            <w:r w:rsidRPr="00DE22A6">
              <w:rPr>
                <w:lang w:val="en-US"/>
              </w:rPr>
              <w:t xml:space="preserve"> "Product" </w:t>
            </w:r>
            <w:r w:rsidRPr="00DE22A6">
              <w:rPr>
                <w:i/>
                <w:iCs/>
                <w:lang w:val="en-US"/>
              </w:rPr>
              <w:t>p</w:t>
            </w:r>
          </w:p>
          <w:p w14:paraId="64C19046" w14:textId="77777777" w:rsidR="00DE22A6" w:rsidRPr="00DE22A6" w:rsidRDefault="00DE22A6" w:rsidP="00DE22A6">
            <w:pPr>
              <w:pStyle w:val="af4"/>
              <w:rPr>
                <w:lang w:val="en-US"/>
              </w:rPr>
            </w:pPr>
            <w:r w:rsidRPr="00DE22A6">
              <w:rPr>
                <w:b/>
                <w:bCs/>
                <w:lang w:val="en-US"/>
              </w:rPr>
              <w:t>where</w:t>
            </w:r>
            <w:r w:rsidRPr="00DE22A6">
              <w:rPr>
                <w:lang w:val="en-US"/>
              </w:rPr>
              <w:t xml:space="preserve"> </w:t>
            </w:r>
            <w:proofErr w:type="spellStart"/>
            <w:proofErr w:type="gramStart"/>
            <w:r w:rsidRPr="00DE22A6">
              <w:rPr>
                <w:i/>
                <w:iCs/>
                <w:lang w:val="en-US"/>
              </w:rPr>
              <w:t>p</w:t>
            </w:r>
            <w:r w:rsidRPr="00DE22A6">
              <w:rPr>
                <w:lang w:val="en-US"/>
              </w:rPr>
              <w:t>.product</w:t>
            </w:r>
            <w:proofErr w:type="gramEnd"/>
            <w:r w:rsidRPr="00DE22A6">
              <w:rPr>
                <w:lang w:val="en-US"/>
              </w:rPr>
              <w:t>_id</w:t>
            </w:r>
            <w:proofErr w:type="spellEnd"/>
            <w:r w:rsidRPr="00DE22A6">
              <w:rPr>
                <w:lang w:val="en-US"/>
              </w:rPr>
              <w:t xml:space="preserve"> = </w:t>
            </w:r>
            <w:proofErr w:type="gramStart"/>
            <w:r w:rsidRPr="00DE22A6">
              <w:rPr>
                <w:lang w:val="en-US"/>
              </w:rPr>
              <w:t>100;</w:t>
            </w:r>
            <w:proofErr w:type="gramEnd"/>
          </w:p>
          <w:p w14:paraId="2A6A0E56" w14:textId="77777777" w:rsidR="00D30579" w:rsidRDefault="00D30579" w:rsidP="00D30579">
            <w:pPr>
              <w:pStyle w:val="af4"/>
              <w:rPr>
                <w:lang w:val="en-US"/>
              </w:rPr>
            </w:pPr>
          </w:p>
        </w:tc>
      </w:tr>
    </w:tbl>
    <w:p w14:paraId="4CF7FD92" w14:textId="128F25BD" w:rsidR="00D30579" w:rsidRDefault="00DE22A6" w:rsidP="00D30579">
      <w:pPr>
        <w:pStyle w:val="af5"/>
        <w:rPr>
          <w:lang w:val="en-US"/>
        </w:rPr>
      </w:pPr>
      <w:r w:rsidRPr="00DE22A6">
        <w:rPr>
          <w:lang w:val="en-US"/>
        </w:rPr>
        <w:drawing>
          <wp:inline distT="0" distB="0" distL="0" distR="0" wp14:anchorId="18A78693" wp14:editId="393D3506">
            <wp:extent cx="6120130" cy="379095"/>
            <wp:effectExtent l="0" t="0" r="0" b="1905"/>
            <wp:docPr id="1828402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02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9A5C" w14:textId="77777777" w:rsidR="00D30579" w:rsidRDefault="00D30579" w:rsidP="00D30579">
      <w:pPr>
        <w:pStyle w:val="af5"/>
        <w:rPr>
          <w:lang w:val="en-US"/>
        </w:rPr>
      </w:pPr>
    </w:p>
    <w:p w14:paraId="64708697" w14:textId="77777777" w:rsidR="00DE22A6" w:rsidRPr="00DE22A6" w:rsidRDefault="00DE22A6" w:rsidP="00DE22A6">
      <w:pPr>
        <w:rPr>
          <w:lang w:val="en-US"/>
        </w:rPr>
      </w:pPr>
    </w:p>
    <w:p w14:paraId="4BE836B5" w14:textId="77777777" w:rsidR="00DE22A6" w:rsidRDefault="00DE22A6" w:rsidP="00DE22A6">
      <w:pPr>
        <w:pStyle w:val="af3"/>
        <w:rPr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22A6" w14:paraId="01FF72DD" w14:textId="77777777" w:rsidTr="00CB1659">
        <w:tc>
          <w:tcPr>
            <w:tcW w:w="9628" w:type="dxa"/>
          </w:tcPr>
          <w:p w14:paraId="04B9F7BB" w14:textId="77777777" w:rsidR="00DE22A6" w:rsidRPr="00DE22A6" w:rsidRDefault="00DE22A6" w:rsidP="00DE22A6">
            <w:pPr>
              <w:pStyle w:val="af4"/>
              <w:rPr>
                <w:lang w:val="en-US"/>
              </w:rPr>
            </w:pPr>
            <w:r w:rsidRPr="00DE22A6">
              <w:rPr>
                <w:b/>
                <w:bCs/>
                <w:lang w:val="en-US"/>
              </w:rPr>
              <w:t>delete</w:t>
            </w:r>
            <w:r w:rsidRPr="00DE22A6">
              <w:rPr>
                <w:lang w:val="en-US"/>
              </w:rPr>
              <w:t xml:space="preserve"> </w:t>
            </w:r>
            <w:r w:rsidRPr="00DE22A6">
              <w:rPr>
                <w:b/>
                <w:bCs/>
                <w:lang w:val="en-US"/>
              </w:rPr>
              <w:t>from</w:t>
            </w:r>
            <w:r w:rsidRPr="00DE22A6">
              <w:rPr>
                <w:lang w:val="en-US"/>
              </w:rPr>
              <w:t xml:space="preserve"> </w:t>
            </w:r>
            <w:r w:rsidRPr="00DE22A6">
              <w:rPr>
                <w:u w:val="single"/>
                <w:lang w:val="en-US"/>
              </w:rPr>
              <w:t>my_office_chair</w:t>
            </w:r>
          </w:p>
          <w:p w14:paraId="6D616100" w14:textId="77777777" w:rsidR="00DE22A6" w:rsidRPr="00DE22A6" w:rsidRDefault="00DE22A6" w:rsidP="00DE22A6">
            <w:pPr>
              <w:pStyle w:val="af4"/>
              <w:rPr>
                <w:lang w:val="en-US"/>
              </w:rPr>
            </w:pPr>
            <w:r w:rsidRPr="00DE22A6">
              <w:rPr>
                <w:b/>
                <w:bCs/>
                <w:lang w:val="en-US"/>
              </w:rPr>
              <w:t>where</w:t>
            </w:r>
            <w:r w:rsidRPr="00DE22A6">
              <w:rPr>
                <w:lang w:val="en-US"/>
              </w:rPr>
              <w:t xml:space="preserve"> </w:t>
            </w:r>
            <w:r w:rsidRPr="00DE22A6">
              <w:rPr>
                <w:u w:val="single"/>
                <w:lang w:val="en-US"/>
              </w:rPr>
              <w:t>product_id</w:t>
            </w:r>
            <w:r w:rsidRPr="00DE22A6">
              <w:rPr>
                <w:lang w:val="en-US"/>
              </w:rPr>
              <w:t xml:space="preserve"> = </w:t>
            </w:r>
            <w:proofErr w:type="gramStart"/>
            <w:r w:rsidRPr="00DE22A6">
              <w:rPr>
                <w:lang w:val="en-US"/>
              </w:rPr>
              <w:t>100;</w:t>
            </w:r>
            <w:proofErr w:type="gramEnd"/>
          </w:p>
          <w:p w14:paraId="4BD33350" w14:textId="77777777" w:rsidR="00DE22A6" w:rsidRPr="00DE22A6" w:rsidRDefault="00DE22A6" w:rsidP="00DE22A6">
            <w:pPr>
              <w:pStyle w:val="af4"/>
              <w:rPr>
                <w:lang w:val="en-US"/>
              </w:rPr>
            </w:pPr>
          </w:p>
          <w:p w14:paraId="006456B6" w14:textId="77777777" w:rsidR="00DE22A6" w:rsidRPr="00DE22A6" w:rsidRDefault="00DE22A6" w:rsidP="00DE22A6">
            <w:pPr>
              <w:pStyle w:val="af4"/>
              <w:rPr>
                <w:lang w:val="en-US"/>
              </w:rPr>
            </w:pPr>
            <w:r w:rsidRPr="00DE22A6">
              <w:rPr>
                <w:b/>
                <w:bCs/>
                <w:lang w:val="en-US"/>
              </w:rPr>
              <w:t>select</w:t>
            </w:r>
            <w:r w:rsidRPr="00DE22A6">
              <w:rPr>
                <w:lang w:val="en-US"/>
              </w:rPr>
              <w:t xml:space="preserve"> * </w:t>
            </w:r>
          </w:p>
          <w:p w14:paraId="245F4502" w14:textId="77777777" w:rsidR="00DE22A6" w:rsidRPr="00DE22A6" w:rsidRDefault="00DE22A6" w:rsidP="00DE22A6">
            <w:pPr>
              <w:pStyle w:val="af4"/>
              <w:rPr>
                <w:lang w:val="en-US"/>
              </w:rPr>
            </w:pPr>
            <w:r w:rsidRPr="00DE22A6">
              <w:rPr>
                <w:b/>
                <w:bCs/>
                <w:lang w:val="en-US"/>
              </w:rPr>
              <w:t>from</w:t>
            </w:r>
            <w:r w:rsidRPr="00DE22A6">
              <w:rPr>
                <w:lang w:val="en-US"/>
              </w:rPr>
              <w:t xml:space="preserve"> "Product" </w:t>
            </w:r>
            <w:r w:rsidRPr="00DE22A6">
              <w:rPr>
                <w:i/>
                <w:iCs/>
                <w:lang w:val="en-US"/>
              </w:rPr>
              <w:t>p</w:t>
            </w:r>
          </w:p>
          <w:p w14:paraId="75E71CBD" w14:textId="77777777" w:rsidR="00DE22A6" w:rsidRPr="00DE22A6" w:rsidRDefault="00DE22A6" w:rsidP="00DE22A6">
            <w:pPr>
              <w:pStyle w:val="af4"/>
              <w:rPr>
                <w:lang w:val="en-US"/>
              </w:rPr>
            </w:pPr>
            <w:r w:rsidRPr="00DE22A6">
              <w:rPr>
                <w:b/>
                <w:bCs/>
                <w:lang w:val="en-US"/>
              </w:rPr>
              <w:t>where</w:t>
            </w:r>
            <w:r w:rsidRPr="00DE22A6">
              <w:rPr>
                <w:lang w:val="en-US"/>
              </w:rPr>
              <w:t xml:space="preserve"> </w:t>
            </w:r>
            <w:proofErr w:type="gramStart"/>
            <w:r w:rsidRPr="00DE22A6">
              <w:rPr>
                <w:i/>
                <w:iCs/>
                <w:lang w:val="en-US"/>
              </w:rPr>
              <w:t>p</w:t>
            </w:r>
            <w:r w:rsidRPr="00DE22A6">
              <w:rPr>
                <w:lang w:val="en-US"/>
              </w:rPr>
              <w:t>.product</w:t>
            </w:r>
            <w:proofErr w:type="gramEnd"/>
            <w:r w:rsidRPr="00DE22A6">
              <w:rPr>
                <w:lang w:val="en-US"/>
              </w:rPr>
              <w:t xml:space="preserve">_id = </w:t>
            </w:r>
            <w:proofErr w:type="gramStart"/>
            <w:r w:rsidRPr="00DE22A6">
              <w:rPr>
                <w:lang w:val="en-US"/>
              </w:rPr>
              <w:t>100;</w:t>
            </w:r>
            <w:proofErr w:type="gramEnd"/>
          </w:p>
          <w:p w14:paraId="448D7648" w14:textId="77777777" w:rsidR="00DE22A6" w:rsidRDefault="00DE22A6" w:rsidP="00DE22A6">
            <w:pPr>
              <w:pStyle w:val="af4"/>
              <w:rPr>
                <w:lang w:val="en-US"/>
              </w:rPr>
            </w:pPr>
          </w:p>
        </w:tc>
      </w:tr>
    </w:tbl>
    <w:p w14:paraId="3FE63F6F" w14:textId="4F416D70" w:rsidR="00DE22A6" w:rsidRDefault="00DE22A6" w:rsidP="00DE22A6">
      <w:pPr>
        <w:pStyle w:val="af5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C102F3E" wp14:editId="567CD5BF">
            <wp:extent cx="6120130" cy="525780"/>
            <wp:effectExtent l="0" t="0" r="0" b="7620"/>
            <wp:docPr id="2126955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55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532C" w14:textId="77777777" w:rsidR="00DE22A6" w:rsidRDefault="00DE22A6" w:rsidP="00DE22A6">
      <w:pPr>
        <w:pStyle w:val="af5"/>
        <w:rPr>
          <w:lang w:val="en-US"/>
        </w:rPr>
      </w:pPr>
    </w:p>
    <w:p w14:paraId="23C94458" w14:textId="77777777" w:rsidR="00BE6C16" w:rsidRDefault="00BE6C16" w:rsidP="00BE6C16"/>
    <w:p w14:paraId="691FB483" w14:textId="24C91085" w:rsidR="00D30579" w:rsidRPr="00D30579" w:rsidRDefault="00DE22A6" w:rsidP="00DE22A6">
      <w:pPr>
        <w:pStyle w:val="2"/>
      </w:pPr>
      <w:r>
        <w:rPr>
          <w:lang w:val="en-US"/>
        </w:rPr>
        <w:t>C</w:t>
      </w:r>
      <w:proofErr w:type="spellStart"/>
      <w:r>
        <w:t>оздание</w:t>
      </w:r>
      <w:proofErr w:type="spellEnd"/>
      <w:r>
        <w:t xml:space="preserve"> немодифицируемого аналитического представления</w:t>
      </w:r>
    </w:p>
    <w:p w14:paraId="005CE2BB" w14:textId="77777777" w:rsidR="00D30579" w:rsidRDefault="00D30579" w:rsidP="00D30579">
      <w:pPr>
        <w:pStyle w:val="af3"/>
        <w:rPr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30579" w14:paraId="7CE0636E" w14:textId="77777777" w:rsidTr="00CB1659">
        <w:tc>
          <w:tcPr>
            <w:tcW w:w="9628" w:type="dxa"/>
          </w:tcPr>
          <w:p w14:paraId="0672CAF2" w14:textId="77777777" w:rsidR="00D30579" w:rsidRDefault="00D30579" w:rsidP="00CB1659">
            <w:pPr>
              <w:pStyle w:val="af4"/>
              <w:rPr>
                <w:lang w:val="en-US"/>
              </w:rPr>
            </w:pPr>
          </w:p>
        </w:tc>
      </w:tr>
    </w:tbl>
    <w:p w14:paraId="4753600B" w14:textId="77777777" w:rsidR="00D30579" w:rsidRDefault="00D30579" w:rsidP="00D30579">
      <w:pPr>
        <w:pStyle w:val="af5"/>
        <w:rPr>
          <w:lang w:val="en-US"/>
        </w:rPr>
      </w:pPr>
    </w:p>
    <w:p w14:paraId="64985B0A" w14:textId="77777777" w:rsidR="00D30579" w:rsidRDefault="00D30579" w:rsidP="00D30579">
      <w:pPr>
        <w:pStyle w:val="af5"/>
        <w:rPr>
          <w:lang w:val="en-US"/>
        </w:rPr>
      </w:pPr>
    </w:p>
    <w:p w14:paraId="43E96EB1" w14:textId="77777777" w:rsidR="00D30579" w:rsidRDefault="00D30579" w:rsidP="00D30579"/>
    <w:p w14:paraId="56EE1498" w14:textId="77777777" w:rsidR="00D30579" w:rsidRPr="00D30579" w:rsidRDefault="00D30579" w:rsidP="00D30579">
      <w:pPr>
        <w:pStyle w:val="2"/>
        <w:numPr>
          <w:ilvl w:val="0"/>
          <w:numId w:val="39"/>
        </w:numPr>
        <w:tabs>
          <w:tab w:val="num" w:pos="720"/>
        </w:tabs>
      </w:pPr>
    </w:p>
    <w:p w14:paraId="0698EE94" w14:textId="77777777" w:rsidR="00D30579" w:rsidRDefault="00D30579" w:rsidP="00D30579">
      <w:pPr>
        <w:pStyle w:val="af3"/>
        <w:rPr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30579" w14:paraId="4B1C00C4" w14:textId="77777777" w:rsidTr="00CB1659">
        <w:tc>
          <w:tcPr>
            <w:tcW w:w="9628" w:type="dxa"/>
          </w:tcPr>
          <w:p w14:paraId="340551B3" w14:textId="77777777" w:rsidR="00D30579" w:rsidRDefault="00D30579" w:rsidP="00CB1659">
            <w:pPr>
              <w:pStyle w:val="af4"/>
              <w:rPr>
                <w:lang w:val="en-US"/>
              </w:rPr>
            </w:pPr>
          </w:p>
        </w:tc>
      </w:tr>
    </w:tbl>
    <w:p w14:paraId="0C5636A6" w14:textId="77777777" w:rsidR="00D30579" w:rsidRDefault="00D30579" w:rsidP="00D30579">
      <w:pPr>
        <w:pStyle w:val="af5"/>
        <w:rPr>
          <w:lang w:val="en-US"/>
        </w:rPr>
      </w:pPr>
    </w:p>
    <w:p w14:paraId="627B30CE" w14:textId="77777777" w:rsidR="00D30579" w:rsidRDefault="00D30579" w:rsidP="00D30579">
      <w:pPr>
        <w:pStyle w:val="af5"/>
        <w:rPr>
          <w:lang w:val="en-US"/>
        </w:rPr>
      </w:pPr>
    </w:p>
    <w:p w14:paraId="2B0C3903" w14:textId="77777777" w:rsidR="00D30579" w:rsidRDefault="00D30579" w:rsidP="00D30579"/>
    <w:p w14:paraId="1F128FB8" w14:textId="77777777" w:rsidR="00D30579" w:rsidRPr="00D30579" w:rsidRDefault="00D30579" w:rsidP="00D30579">
      <w:pPr>
        <w:pStyle w:val="2"/>
        <w:numPr>
          <w:ilvl w:val="0"/>
          <w:numId w:val="40"/>
        </w:numPr>
        <w:tabs>
          <w:tab w:val="num" w:pos="720"/>
        </w:tabs>
      </w:pPr>
    </w:p>
    <w:p w14:paraId="26204D41" w14:textId="77777777" w:rsidR="00D30579" w:rsidRDefault="00D30579" w:rsidP="00D30579">
      <w:pPr>
        <w:pStyle w:val="af3"/>
        <w:rPr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30579" w14:paraId="02CB1F2D" w14:textId="77777777" w:rsidTr="00CB1659">
        <w:tc>
          <w:tcPr>
            <w:tcW w:w="9628" w:type="dxa"/>
          </w:tcPr>
          <w:p w14:paraId="40406E0F" w14:textId="77777777" w:rsidR="00D30579" w:rsidRDefault="00D30579" w:rsidP="00CB1659">
            <w:pPr>
              <w:pStyle w:val="af4"/>
              <w:rPr>
                <w:lang w:val="en-US"/>
              </w:rPr>
            </w:pPr>
          </w:p>
        </w:tc>
      </w:tr>
    </w:tbl>
    <w:p w14:paraId="4577C023" w14:textId="77777777" w:rsidR="00D30579" w:rsidRDefault="00D30579" w:rsidP="00D30579">
      <w:pPr>
        <w:pStyle w:val="af5"/>
        <w:rPr>
          <w:lang w:val="en-US"/>
        </w:rPr>
      </w:pPr>
    </w:p>
    <w:p w14:paraId="1E12E0CD" w14:textId="77777777" w:rsidR="00D30579" w:rsidRDefault="00D30579" w:rsidP="00D30579">
      <w:pPr>
        <w:pStyle w:val="af5"/>
        <w:rPr>
          <w:lang w:val="en-US"/>
        </w:rPr>
      </w:pPr>
    </w:p>
    <w:p w14:paraId="5546DA09" w14:textId="77777777" w:rsidR="00D30579" w:rsidRDefault="00D30579" w:rsidP="00D30579"/>
    <w:p w14:paraId="0E53C5E7" w14:textId="77777777" w:rsidR="00D30579" w:rsidRPr="00D30579" w:rsidRDefault="00D30579" w:rsidP="00D30579">
      <w:pPr>
        <w:pStyle w:val="2"/>
        <w:numPr>
          <w:ilvl w:val="0"/>
          <w:numId w:val="41"/>
        </w:numPr>
        <w:tabs>
          <w:tab w:val="num" w:pos="720"/>
        </w:tabs>
      </w:pPr>
    </w:p>
    <w:p w14:paraId="3EDBF726" w14:textId="77777777" w:rsidR="00D30579" w:rsidRDefault="00D30579" w:rsidP="00D30579">
      <w:pPr>
        <w:pStyle w:val="af3"/>
        <w:rPr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30579" w14:paraId="3B2972E4" w14:textId="77777777" w:rsidTr="00CB1659">
        <w:tc>
          <w:tcPr>
            <w:tcW w:w="9628" w:type="dxa"/>
          </w:tcPr>
          <w:p w14:paraId="17A54A8B" w14:textId="77777777" w:rsidR="00D30579" w:rsidRDefault="00D30579" w:rsidP="00CB1659">
            <w:pPr>
              <w:pStyle w:val="af4"/>
              <w:rPr>
                <w:lang w:val="en-US"/>
              </w:rPr>
            </w:pPr>
          </w:p>
        </w:tc>
      </w:tr>
    </w:tbl>
    <w:p w14:paraId="402957BD" w14:textId="77777777" w:rsidR="00D30579" w:rsidRDefault="00D30579" w:rsidP="00D30579">
      <w:pPr>
        <w:pStyle w:val="af5"/>
        <w:rPr>
          <w:lang w:val="en-US"/>
        </w:rPr>
      </w:pPr>
    </w:p>
    <w:p w14:paraId="0D17CF5F" w14:textId="77777777" w:rsidR="00D30579" w:rsidRDefault="00D30579" w:rsidP="00D30579">
      <w:pPr>
        <w:pStyle w:val="af5"/>
        <w:rPr>
          <w:lang w:val="en-US"/>
        </w:rPr>
      </w:pPr>
    </w:p>
    <w:p w14:paraId="657B1D97" w14:textId="77777777" w:rsidR="00D30579" w:rsidRDefault="00D30579" w:rsidP="00D30579"/>
    <w:p w14:paraId="42E8ECB7" w14:textId="77777777" w:rsidR="00D30579" w:rsidRPr="00D30579" w:rsidRDefault="00D30579" w:rsidP="00D30579">
      <w:pPr>
        <w:pStyle w:val="2"/>
        <w:numPr>
          <w:ilvl w:val="0"/>
          <w:numId w:val="42"/>
        </w:numPr>
        <w:tabs>
          <w:tab w:val="num" w:pos="720"/>
        </w:tabs>
      </w:pPr>
    </w:p>
    <w:p w14:paraId="7CCDFE32" w14:textId="77777777" w:rsidR="00D30579" w:rsidRDefault="00D30579" w:rsidP="00D30579">
      <w:pPr>
        <w:pStyle w:val="af3"/>
        <w:rPr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30579" w14:paraId="0F582959" w14:textId="77777777" w:rsidTr="00CB1659">
        <w:tc>
          <w:tcPr>
            <w:tcW w:w="9628" w:type="dxa"/>
          </w:tcPr>
          <w:p w14:paraId="059DBC94" w14:textId="77777777" w:rsidR="00D30579" w:rsidRDefault="00D30579" w:rsidP="00CB1659">
            <w:pPr>
              <w:pStyle w:val="af4"/>
              <w:rPr>
                <w:lang w:val="en-US"/>
              </w:rPr>
            </w:pPr>
          </w:p>
        </w:tc>
      </w:tr>
    </w:tbl>
    <w:p w14:paraId="4436FBEC" w14:textId="77777777" w:rsidR="00D30579" w:rsidRDefault="00D30579" w:rsidP="00D30579">
      <w:pPr>
        <w:pStyle w:val="af5"/>
        <w:rPr>
          <w:lang w:val="en-US"/>
        </w:rPr>
      </w:pPr>
    </w:p>
    <w:p w14:paraId="0C6B563E" w14:textId="77777777" w:rsidR="00D30579" w:rsidRDefault="00D30579" w:rsidP="00D30579">
      <w:pPr>
        <w:pStyle w:val="af5"/>
        <w:rPr>
          <w:lang w:val="en-US"/>
        </w:rPr>
      </w:pPr>
    </w:p>
    <w:p w14:paraId="0CD84345" w14:textId="77777777" w:rsidR="00D30579" w:rsidRDefault="00D30579" w:rsidP="00D30579"/>
    <w:p w14:paraId="22C93059" w14:textId="77777777" w:rsidR="00D30579" w:rsidRPr="00D30579" w:rsidRDefault="00D30579" w:rsidP="00BE6C16"/>
    <w:p w14:paraId="78AFC610" w14:textId="77777777" w:rsidR="00411845" w:rsidRPr="00C450D6" w:rsidRDefault="00015620" w:rsidP="00C450D6">
      <w:pPr>
        <w:pStyle w:val="a4"/>
      </w:pPr>
      <w:bookmarkStart w:id="3" w:name="_Toc209729901"/>
      <w:r w:rsidRPr="00C450D6">
        <w:lastRenderedPageBreak/>
        <w:t>ВЫВОД</w:t>
      </w:r>
      <w:bookmarkEnd w:id="3"/>
    </w:p>
    <w:p w14:paraId="0A4E5B10" w14:textId="77777777" w:rsidR="00F104A8" w:rsidRPr="00015620" w:rsidRDefault="00F104A8" w:rsidP="00F104A8"/>
    <w:sectPr w:rsidR="00F104A8" w:rsidRPr="00015620" w:rsidSect="00C71B45">
      <w:footerReference w:type="default" r:id="rId12"/>
      <w:footerReference w:type="first" r:id="rId13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36883" w14:textId="77777777" w:rsidR="006357FD" w:rsidRDefault="006357FD" w:rsidP="009E241C">
      <w:pPr>
        <w:spacing w:line="240" w:lineRule="auto"/>
      </w:pPr>
      <w:r>
        <w:separator/>
      </w:r>
    </w:p>
  </w:endnote>
  <w:endnote w:type="continuationSeparator" w:id="0">
    <w:p w14:paraId="3ADB5D05" w14:textId="77777777" w:rsidR="006357FD" w:rsidRDefault="006357FD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0CD47491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A75F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F1EDA" w14:textId="77777777" w:rsidR="006357FD" w:rsidRDefault="006357FD" w:rsidP="009E241C">
      <w:pPr>
        <w:spacing w:line="240" w:lineRule="auto"/>
      </w:pPr>
      <w:r>
        <w:separator/>
      </w:r>
    </w:p>
  </w:footnote>
  <w:footnote w:type="continuationSeparator" w:id="0">
    <w:p w14:paraId="77A43FCB" w14:textId="77777777" w:rsidR="006357FD" w:rsidRDefault="006357FD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4B568B6"/>
    <w:multiLevelType w:val="hybridMultilevel"/>
    <w:tmpl w:val="E5CA1EA4"/>
    <w:lvl w:ilvl="0" w:tplc="F252D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6F73466"/>
    <w:multiLevelType w:val="hybridMultilevel"/>
    <w:tmpl w:val="BE6A93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7C7B566E"/>
    <w:multiLevelType w:val="multilevel"/>
    <w:tmpl w:val="4498CADA"/>
    <w:lvl w:ilvl="0">
      <w:start w:val="1"/>
      <w:numFmt w:val="decimal"/>
      <w:pStyle w:val="2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4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4"/>
  </w:num>
  <w:num w:numId="2" w16cid:durableId="1203590824">
    <w:abstractNumId w:val="0"/>
  </w:num>
  <w:num w:numId="3" w16cid:durableId="373892793">
    <w:abstractNumId w:val="10"/>
  </w:num>
  <w:num w:numId="4" w16cid:durableId="582372677">
    <w:abstractNumId w:val="1"/>
  </w:num>
  <w:num w:numId="5" w16cid:durableId="580917646">
    <w:abstractNumId w:val="2"/>
  </w:num>
  <w:num w:numId="6" w16cid:durableId="739133416">
    <w:abstractNumId w:val="13"/>
  </w:num>
  <w:num w:numId="7" w16cid:durableId="736441645">
    <w:abstractNumId w:val="5"/>
  </w:num>
  <w:num w:numId="8" w16cid:durableId="1370030234">
    <w:abstractNumId w:val="11"/>
  </w:num>
  <w:num w:numId="9" w16cid:durableId="1448086367">
    <w:abstractNumId w:val="18"/>
  </w:num>
  <w:num w:numId="10" w16cid:durableId="262810773">
    <w:abstractNumId w:val="9"/>
  </w:num>
  <w:num w:numId="11" w16cid:durableId="899051698">
    <w:abstractNumId w:val="8"/>
  </w:num>
  <w:num w:numId="12" w16cid:durableId="2125804398">
    <w:abstractNumId w:val="7"/>
  </w:num>
  <w:num w:numId="13" w16cid:durableId="84616158">
    <w:abstractNumId w:val="3"/>
  </w:num>
  <w:num w:numId="14" w16cid:durableId="917443197">
    <w:abstractNumId w:val="3"/>
  </w:num>
  <w:num w:numId="15" w16cid:durableId="952695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6"/>
  </w:num>
  <w:num w:numId="21" w16cid:durableId="1242906757">
    <w:abstractNumId w:val="15"/>
  </w:num>
  <w:num w:numId="22" w16cid:durableId="28766162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16"/>
  </w:num>
  <w:num w:numId="24" w16cid:durableId="1373845190">
    <w:abstractNumId w:val="17"/>
  </w:num>
  <w:num w:numId="25" w16cid:durableId="96746805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4197156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5101129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957379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5974405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8004849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257784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3902704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3832945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4334410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03238931">
    <w:abstractNumId w:val="12"/>
  </w:num>
  <w:num w:numId="36" w16cid:durableId="928536771">
    <w:abstractNumId w:val="4"/>
  </w:num>
  <w:num w:numId="37" w16cid:durableId="132304234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4787446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764216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80723653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61115740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8569839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BEA"/>
    <w:rsid w:val="000033FD"/>
    <w:rsid w:val="00015620"/>
    <w:rsid w:val="0002764F"/>
    <w:rsid w:val="00041E78"/>
    <w:rsid w:val="0004690E"/>
    <w:rsid w:val="00052710"/>
    <w:rsid w:val="000552AF"/>
    <w:rsid w:val="00057229"/>
    <w:rsid w:val="00063A28"/>
    <w:rsid w:val="000723CE"/>
    <w:rsid w:val="000931F0"/>
    <w:rsid w:val="00096692"/>
    <w:rsid w:val="000A204F"/>
    <w:rsid w:val="000B4D67"/>
    <w:rsid w:val="000B66FE"/>
    <w:rsid w:val="000D0C3C"/>
    <w:rsid w:val="000D6B85"/>
    <w:rsid w:val="000F5BB7"/>
    <w:rsid w:val="00114AE4"/>
    <w:rsid w:val="001173CB"/>
    <w:rsid w:val="00121F02"/>
    <w:rsid w:val="00132AEF"/>
    <w:rsid w:val="00132B94"/>
    <w:rsid w:val="001376E6"/>
    <w:rsid w:val="00175E98"/>
    <w:rsid w:val="0019537C"/>
    <w:rsid w:val="001A5BEA"/>
    <w:rsid w:val="001B2A9A"/>
    <w:rsid w:val="001B4D74"/>
    <w:rsid w:val="001C0F6C"/>
    <w:rsid w:val="001C28B4"/>
    <w:rsid w:val="001D61BB"/>
    <w:rsid w:val="001E48ED"/>
    <w:rsid w:val="001F068F"/>
    <w:rsid w:val="00202AA9"/>
    <w:rsid w:val="00213301"/>
    <w:rsid w:val="00262617"/>
    <w:rsid w:val="00264A1A"/>
    <w:rsid w:val="002835CA"/>
    <w:rsid w:val="002846A0"/>
    <w:rsid w:val="00284D74"/>
    <w:rsid w:val="00293E58"/>
    <w:rsid w:val="002B5FD2"/>
    <w:rsid w:val="002D217F"/>
    <w:rsid w:val="002D630F"/>
    <w:rsid w:val="002E4052"/>
    <w:rsid w:val="002E57A4"/>
    <w:rsid w:val="002F3F4E"/>
    <w:rsid w:val="003020AB"/>
    <w:rsid w:val="00305889"/>
    <w:rsid w:val="0032675E"/>
    <w:rsid w:val="003734CE"/>
    <w:rsid w:val="00397A90"/>
    <w:rsid w:val="003A0882"/>
    <w:rsid w:val="003B0A14"/>
    <w:rsid w:val="003B4E87"/>
    <w:rsid w:val="003F3A5E"/>
    <w:rsid w:val="003F583F"/>
    <w:rsid w:val="00401344"/>
    <w:rsid w:val="00402C66"/>
    <w:rsid w:val="004044B8"/>
    <w:rsid w:val="00405E81"/>
    <w:rsid w:val="004113D6"/>
    <w:rsid w:val="00411845"/>
    <w:rsid w:val="004149B3"/>
    <w:rsid w:val="00424474"/>
    <w:rsid w:val="00426B69"/>
    <w:rsid w:val="0044386D"/>
    <w:rsid w:val="00444A49"/>
    <w:rsid w:val="00445EB0"/>
    <w:rsid w:val="00460467"/>
    <w:rsid w:val="00476D22"/>
    <w:rsid w:val="004970CF"/>
    <w:rsid w:val="004A361A"/>
    <w:rsid w:val="004A6D8F"/>
    <w:rsid w:val="004A7F7F"/>
    <w:rsid w:val="004D4AF9"/>
    <w:rsid w:val="004E29FE"/>
    <w:rsid w:val="004F2ABF"/>
    <w:rsid w:val="00503803"/>
    <w:rsid w:val="0050534D"/>
    <w:rsid w:val="00522E95"/>
    <w:rsid w:val="005231CF"/>
    <w:rsid w:val="00560284"/>
    <w:rsid w:val="00572656"/>
    <w:rsid w:val="005905CE"/>
    <w:rsid w:val="0059089D"/>
    <w:rsid w:val="00590944"/>
    <w:rsid w:val="005C530E"/>
    <w:rsid w:val="005E136D"/>
    <w:rsid w:val="005E4761"/>
    <w:rsid w:val="005F4845"/>
    <w:rsid w:val="00600EFF"/>
    <w:rsid w:val="00603EBB"/>
    <w:rsid w:val="00604FF0"/>
    <w:rsid w:val="00611D7C"/>
    <w:rsid w:val="00613B3A"/>
    <w:rsid w:val="006165FA"/>
    <w:rsid w:val="00627940"/>
    <w:rsid w:val="006343F4"/>
    <w:rsid w:val="006357FD"/>
    <w:rsid w:val="0064100B"/>
    <w:rsid w:val="00672C75"/>
    <w:rsid w:val="00682895"/>
    <w:rsid w:val="006873F3"/>
    <w:rsid w:val="00694FB1"/>
    <w:rsid w:val="006A20CE"/>
    <w:rsid w:val="006C22C1"/>
    <w:rsid w:val="006C25EF"/>
    <w:rsid w:val="006C66AC"/>
    <w:rsid w:val="006E66F0"/>
    <w:rsid w:val="00703CFC"/>
    <w:rsid w:val="00713363"/>
    <w:rsid w:val="00720F20"/>
    <w:rsid w:val="00736E3F"/>
    <w:rsid w:val="00746B4B"/>
    <w:rsid w:val="00760277"/>
    <w:rsid w:val="00766B39"/>
    <w:rsid w:val="00774165"/>
    <w:rsid w:val="00775098"/>
    <w:rsid w:val="0079261E"/>
    <w:rsid w:val="007A44FE"/>
    <w:rsid w:val="007E63EC"/>
    <w:rsid w:val="007F234D"/>
    <w:rsid w:val="00804139"/>
    <w:rsid w:val="00814708"/>
    <w:rsid w:val="0082118E"/>
    <w:rsid w:val="008220F3"/>
    <w:rsid w:val="00830FE3"/>
    <w:rsid w:val="008421AA"/>
    <w:rsid w:val="00857DA4"/>
    <w:rsid w:val="00881DDF"/>
    <w:rsid w:val="00887A57"/>
    <w:rsid w:val="008C0618"/>
    <w:rsid w:val="008D2A2A"/>
    <w:rsid w:val="008E3101"/>
    <w:rsid w:val="009012D6"/>
    <w:rsid w:val="00911A3F"/>
    <w:rsid w:val="009174B2"/>
    <w:rsid w:val="009452DE"/>
    <w:rsid w:val="00947883"/>
    <w:rsid w:val="00954847"/>
    <w:rsid w:val="00973B47"/>
    <w:rsid w:val="0098029A"/>
    <w:rsid w:val="00985242"/>
    <w:rsid w:val="00992595"/>
    <w:rsid w:val="009A5667"/>
    <w:rsid w:val="009A7EE4"/>
    <w:rsid w:val="009B51F7"/>
    <w:rsid w:val="009E241C"/>
    <w:rsid w:val="00A111F3"/>
    <w:rsid w:val="00A308BC"/>
    <w:rsid w:val="00A3205E"/>
    <w:rsid w:val="00A346C7"/>
    <w:rsid w:val="00A3564A"/>
    <w:rsid w:val="00A65438"/>
    <w:rsid w:val="00A7314D"/>
    <w:rsid w:val="00A81D7D"/>
    <w:rsid w:val="00A82134"/>
    <w:rsid w:val="00AA0CF4"/>
    <w:rsid w:val="00AB5341"/>
    <w:rsid w:val="00AD63D8"/>
    <w:rsid w:val="00AD6E45"/>
    <w:rsid w:val="00AE5E15"/>
    <w:rsid w:val="00AF5003"/>
    <w:rsid w:val="00B1239F"/>
    <w:rsid w:val="00B1409F"/>
    <w:rsid w:val="00B2160F"/>
    <w:rsid w:val="00B21B57"/>
    <w:rsid w:val="00B2281A"/>
    <w:rsid w:val="00B23137"/>
    <w:rsid w:val="00B4731A"/>
    <w:rsid w:val="00B63682"/>
    <w:rsid w:val="00B702B6"/>
    <w:rsid w:val="00B71ABD"/>
    <w:rsid w:val="00B81BD0"/>
    <w:rsid w:val="00B82381"/>
    <w:rsid w:val="00B94636"/>
    <w:rsid w:val="00BB33A8"/>
    <w:rsid w:val="00BC2C77"/>
    <w:rsid w:val="00BE21EF"/>
    <w:rsid w:val="00BE53BC"/>
    <w:rsid w:val="00BE6C16"/>
    <w:rsid w:val="00C303BE"/>
    <w:rsid w:val="00C409E6"/>
    <w:rsid w:val="00C450D6"/>
    <w:rsid w:val="00C50B1C"/>
    <w:rsid w:val="00C548B5"/>
    <w:rsid w:val="00C563A7"/>
    <w:rsid w:val="00C70488"/>
    <w:rsid w:val="00C71B45"/>
    <w:rsid w:val="00C924B7"/>
    <w:rsid w:val="00CB15BE"/>
    <w:rsid w:val="00CB7695"/>
    <w:rsid w:val="00CD0053"/>
    <w:rsid w:val="00CD2AF9"/>
    <w:rsid w:val="00CE684E"/>
    <w:rsid w:val="00CF4695"/>
    <w:rsid w:val="00CF590B"/>
    <w:rsid w:val="00D002F8"/>
    <w:rsid w:val="00D076E6"/>
    <w:rsid w:val="00D1185C"/>
    <w:rsid w:val="00D13578"/>
    <w:rsid w:val="00D30579"/>
    <w:rsid w:val="00D52270"/>
    <w:rsid w:val="00D77325"/>
    <w:rsid w:val="00D91ABD"/>
    <w:rsid w:val="00D946F1"/>
    <w:rsid w:val="00DB150D"/>
    <w:rsid w:val="00DB74E2"/>
    <w:rsid w:val="00DD7BA2"/>
    <w:rsid w:val="00DE22A6"/>
    <w:rsid w:val="00E255D2"/>
    <w:rsid w:val="00E31E8E"/>
    <w:rsid w:val="00E32D44"/>
    <w:rsid w:val="00E4258E"/>
    <w:rsid w:val="00E43C76"/>
    <w:rsid w:val="00E44380"/>
    <w:rsid w:val="00E5182F"/>
    <w:rsid w:val="00E51FDA"/>
    <w:rsid w:val="00E623C3"/>
    <w:rsid w:val="00E82BE6"/>
    <w:rsid w:val="00E86074"/>
    <w:rsid w:val="00EB3A38"/>
    <w:rsid w:val="00EB3A74"/>
    <w:rsid w:val="00F04843"/>
    <w:rsid w:val="00F104A8"/>
    <w:rsid w:val="00F16674"/>
    <w:rsid w:val="00F40189"/>
    <w:rsid w:val="00F67AA0"/>
    <w:rsid w:val="00F91AF3"/>
    <w:rsid w:val="00F9337D"/>
    <w:rsid w:val="00FB33DB"/>
    <w:rsid w:val="00FB5D6A"/>
    <w:rsid w:val="00FB7ED5"/>
    <w:rsid w:val="00FC3FB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0703C"/>
  <w15:chartTrackingRefBased/>
  <w15:docId w15:val="{E0D55FC2-2B2D-497C-B798-8204BB821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845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"/>
    <w:link w:val="20"/>
    <w:uiPriority w:val="9"/>
    <w:unhideWhenUsed/>
    <w:qFormat/>
    <w:rsid w:val="00E44380"/>
    <w:pPr>
      <w:keepNext/>
      <w:numPr>
        <w:numId w:val="9"/>
      </w:numPr>
      <w:suppressAutoHyphens/>
      <w:spacing w:before="480" w:after="240"/>
      <w:ind w:left="0"/>
      <w:outlineLvl w:val="1"/>
    </w:pPr>
    <w:rPr>
      <w:b/>
      <w:bCs/>
      <w:sz w:val="32"/>
    </w:rPr>
  </w:style>
  <w:style w:type="paragraph" w:styleId="3">
    <w:name w:val="heading 3"/>
    <w:basedOn w:val="2"/>
    <w:next w:val="a"/>
    <w:link w:val="30"/>
    <w:uiPriority w:val="9"/>
    <w:unhideWhenUsed/>
    <w:qFormat/>
    <w:rsid w:val="000D6B85"/>
    <w:pPr>
      <w:numPr>
        <w:ilvl w:val="1"/>
      </w:numPr>
      <w:ind w:left="0" w:firstLine="709"/>
      <w:outlineLvl w:val="2"/>
    </w:pPr>
    <w:rPr>
      <w:sz w:val="28"/>
      <w:szCs w:val="20"/>
    </w:rPr>
  </w:style>
  <w:style w:type="paragraph" w:styleId="4">
    <w:name w:val="heading 4"/>
    <w:basedOn w:val="3"/>
    <w:next w:val="a"/>
    <w:link w:val="40"/>
    <w:uiPriority w:val="9"/>
    <w:unhideWhenUsed/>
    <w:qFormat/>
    <w:rsid w:val="000D6B85"/>
    <w:pPr>
      <w:numPr>
        <w:ilvl w:val="2"/>
      </w:numPr>
      <w:spacing w:before="120" w:after="120"/>
      <w:ind w:left="0" w:firstLine="709"/>
      <w:outlineLvl w:val="3"/>
    </w:p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E44380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0D6B85"/>
    <w:rPr>
      <w:rFonts w:ascii="Times New Roman" w:hAnsi="Times New Roman"/>
      <w:b/>
      <w:bCs/>
      <w:kern w:val="0"/>
      <w:sz w:val="28"/>
      <w:szCs w:val="20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0D6B85"/>
    <w:rPr>
      <w:rFonts w:ascii="Times New Roman" w:hAnsi="Times New Roman"/>
      <w:b/>
      <w:bCs/>
      <w:kern w:val="0"/>
      <w:sz w:val="28"/>
      <w:szCs w:val="20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E44380"/>
    <w:pPr>
      <w:keepNext/>
      <w:pageBreakBefore/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1"/>
    <w:link w:val="a4"/>
    <w:uiPriority w:val="10"/>
    <w:rsid w:val="00E44380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4690E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2"/>
    <w:next w:val="ae"/>
    <w:uiPriority w:val="59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2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1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"/>
    <w:next w:val="a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2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1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2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2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1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character" w:styleId="afb">
    <w:name w:val="Subtle Emphasis"/>
    <w:basedOn w:val="a1"/>
    <w:uiPriority w:val="19"/>
    <w:qFormat/>
    <w:rsid w:val="00411845"/>
    <w:rPr>
      <w:i/>
      <w:iCs/>
      <w:color w:val="404040" w:themeColor="text1" w:themeTint="BF"/>
    </w:rPr>
  </w:style>
  <w:style w:type="paragraph" w:styleId="32">
    <w:name w:val="toc 3"/>
    <w:basedOn w:val="a"/>
    <w:next w:val="a"/>
    <w:autoRedefine/>
    <w:uiPriority w:val="39"/>
    <w:unhideWhenUsed/>
    <w:rsid w:val="00015620"/>
    <w:pPr>
      <w:spacing w:after="100"/>
    </w:pPr>
  </w:style>
  <w:style w:type="paragraph" w:styleId="42">
    <w:name w:val="toc 4"/>
    <w:basedOn w:val="a"/>
    <w:next w:val="a"/>
    <w:autoRedefine/>
    <w:uiPriority w:val="39"/>
    <w:unhideWhenUsed/>
    <w:rsid w:val="00015620"/>
    <w:pPr>
      <w:spacing w:after="100"/>
      <w:ind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6;&#1072;&#1079;&#1088;&#1072;&#1073;&#1086;&#1090;&#1082;&#1072;%20&#1073;&#1072;&#1079;%20&#1076;&#1072;&#1085;&#1085;&#1099;&#1093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58</TotalTime>
  <Pages>1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3</cp:revision>
  <cp:lastPrinted>2025-09-13T08:16:00Z</cp:lastPrinted>
  <dcterms:created xsi:type="dcterms:W3CDTF">2025-10-31T12:13:00Z</dcterms:created>
  <dcterms:modified xsi:type="dcterms:W3CDTF">2025-10-31T13:11:00Z</dcterms:modified>
</cp:coreProperties>
</file>