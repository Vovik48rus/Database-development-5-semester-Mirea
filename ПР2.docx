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266EAADF" w14:textId="77777777">
        <w:trPr>
          <w:cantSplit/>
          <w:trHeight w:val="180"/>
        </w:trPr>
        <w:tc>
          <w:tcPr>
            <w:tcW w:w="5000" w:type="pct"/>
            <w:hideMark/>
          </w:tcPr>
          <w:p w14:paraId="001146EC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1EDA4DE0" wp14:editId="02F1BE0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A8009" w14:textId="77777777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9A7EE4" w:rsidRPr="008A5E08" w14:paraId="7D9D6D04" w14:textId="77777777">
        <w:trPr>
          <w:cantSplit/>
          <w:trHeight w:val="1417"/>
        </w:trPr>
        <w:tc>
          <w:tcPr>
            <w:tcW w:w="5000" w:type="pct"/>
            <w:hideMark/>
          </w:tcPr>
          <w:p w14:paraId="7E9DE6B4" w14:textId="77777777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0AA8825A" w14:textId="77777777" w:rsidR="009A7EE4" w:rsidRPr="008A5E08" w:rsidRDefault="009A7EE4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1593A1A" wp14:editId="4716B317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B313E1E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B6C26B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1F171D45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54CA962A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7AEFA8A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7257E2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5466AC6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01F12219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1AB5C66B" w14:textId="389550D3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945F9A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2</w:t>
      </w:r>
    </w:p>
    <w:p w14:paraId="4A89A63A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1DBAE81F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416E4F1D" w14:textId="77777777">
        <w:trPr>
          <w:gridAfter w:val="1"/>
          <w:wAfter w:w="1106" w:type="dxa"/>
        </w:trPr>
        <w:tc>
          <w:tcPr>
            <w:tcW w:w="2547" w:type="dxa"/>
          </w:tcPr>
          <w:p w14:paraId="2667BA1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459D89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5D81950" w14:textId="77777777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 Деревянных В. С..</w:t>
            </w:r>
          </w:p>
        </w:tc>
        <w:tc>
          <w:tcPr>
            <w:tcW w:w="1666" w:type="dxa"/>
            <w:gridSpan w:val="2"/>
          </w:tcPr>
          <w:p w14:paraId="3E4FEBE7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B19CE98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817503F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0169A0BE" w14:textId="77777777">
        <w:trPr>
          <w:gridAfter w:val="1"/>
          <w:wAfter w:w="1106" w:type="dxa"/>
        </w:trPr>
        <w:tc>
          <w:tcPr>
            <w:tcW w:w="2547" w:type="dxa"/>
          </w:tcPr>
          <w:p w14:paraId="3FDDD74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3C98FDD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44FC1CE" w14:textId="77777777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 Н.Л.</w:t>
            </w:r>
          </w:p>
        </w:tc>
        <w:tc>
          <w:tcPr>
            <w:tcW w:w="1666" w:type="dxa"/>
            <w:gridSpan w:val="2"/>
          </w:tcPr>
          <w:p w14:paraId="12CAD05C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9A808B5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E62AC79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A7F5194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3DBE6562" w14:textId="77777777">
        <w:tc>
          <w:tcPr>
            <w:tcW w:w="2547" w:type="dxa"/>
          </w:tcPr>
          <w:p w14:paraId="4C4843CF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B5E2B2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6AB2D8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FFE2EC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3555F5AB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4C44264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D7D9582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5DD980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11D6144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F292DB0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9CABDC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1DFA3C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B9C033C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B34CFC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4136A2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7DCD6E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2D293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5941AC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DD2E873" w14:textId="77777777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4F2C8687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3B432AD1" w14:textId="3A4FB1DC" w:rsidR="00F96CBE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09866430" w:history="1">
        <w:r w:rsidR="00F96CBE" w:rsidRPr="0070432B">
          <w:rPr>
            <w:rStyle w:val="af2"/>
            <w:noProof/>
          </w:rPr>
          <w:t>ЦЕЛЬ РАБОТЫ</w:t>
        </w:r>
        <w:r w:rsidR="00F96CBE">
          <w:rPr>
            <w:noProof/>
            <w:webHidden/>
          </w:rPr>
          <w:tab/>
        </w:r>
        <w:r w:rsidR="00F96CBE">
          <w:rPr>
            <w:noProof/>
            <w:webHidden/>
          </w:rPr>
          <w:fldChar w:fldCharType="begin"/>
        </w:r>
        <w:r w:rsidR="00F96CBE">
          <w:rPr>
            <w:noProof/>
            <w:webHidden/>
          </w:rPr>
          <w:instrText xml:space="preserve"> PAGEREF _Toc209866430 \h </w:instrText>
        </w:r>
        <w:r w:rsidR="00F96CBE">
          <w:rPr>
            <w:noProof/>
            <w:webHidden/>
          </w:rPr>
        </w:r>
        <w:r w:rsidR="00F96CBE"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3</w:t>
        </w:r>
        <w:r w:rsidR="00F96CBE">
          <w:rPr>
            <w:noProof/>
            <w:webHidden/>
          </w:rPr>
          <w:fldChar w:fldCharType="end"/>
        </w:r>
      </w:hyperlink>
    </w:p>
    <w:p w14:paraId="1ACE727D" w14:textId="48D994AD" w:rsidR="00F96CBE" w:rsidRDefault="00F96CBE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1" w:history="1">
        <w:r w:rsidRPr="0070432B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0AE1B9" w14:textId="7A3BD94C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2" w:history="1">
        <w:r w:rsidRPr="0070432B">
          <w:rPr>
            <w:rStyle w:val="af2"/>
            <w:noProof/>
          </w:rPr>
          <w:t>1 Введение: от одной таблицы к реляционной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27EE1" w14:textId="1F48A831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3" w:history="1">
        <w:r w:rsidRPr="0070432B">
          <w:rPr>
            <w:rStyle w:val="af2"/>
            <w:noProof/>
          </w:rPr>
          <w:t>2 Основы соединения таблиц (JOIN)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4A3D35" w14:textId="7BFD83F2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4" w:history="1">
        <w:r w:rsidRPr="0070432B">
          <w:rPr>
            <w:rStyle w:val="af2"/>
            <w:noProof/>
          </w:rPr>
          <w:t>2.1 INNER JOIN (внутреннее соединение)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1AC7F6" w14:textId="0D13FCC0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5" w:history="1">
        <w:r w:rsidRPr="0070432B">
          <w:rPr>
            <w:rStyle w:val="af2"/>
            <w:noProof/>
          </w:rPr>
          <w:t>2.2 LEFT OUTER JOIN (левое внешнее соединение)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75FA8F" w14:textId="2A29FBA2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6" w:history="1">
        <w:r w:rsidRPr="0070432B">
          <w:rPr>
            <w:rStyle w:val="af2"/>
            <w:noProof/>
          </w:rPr>
          <w:t>2.3 RIGHT OUTER JOIN (правое внешнее соединение)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1A4A1F" w14:textId="5605895D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7" w:history="1">
        <w:r w:rsidRPr="0070432B">
          <w:rPr>
            <w:rStyle w:val="af2"/>
            <w:noProof/>
          </w:rPr>
          <w:t>2.4 FULL OUTER JOIN (полное внешнее соединение)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9A38A3" w14:textId="46897268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8" w:history="1">
        <w:r w:rsidRPr="0070432B">
          <w:rPr>
            <w:rStyle w:val="af2"/>
            <w:noProof/>
          </w:rPr>
          <w:t>2.5 CROSS JOIN (декартово произведение)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7BB9F4" w14:textId="17354CDB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39" w:history="1">
        <w:r w:rsidRPr="0070432B">
          <w:rPr>
            <w:rStyle w:val="af2"/>
            <w:noProof/>
            <w:lang w:val="en-US"/>
          </w:rPr>
          <w:t>3 Теоретико-множественные операторы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999F7B" w14:textId="065D9900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40" w:history="1">
        <w:r w:rsidRPr="0070432B">
          <w:rPr>
            <w:rStyle w:val="af2"/>
            <w:noProof/>
            <w:lang w:val="en-US"/>
          </w:rPr>
          <w:t>3.1</w:t>
        </w:r>
        <w:r w:rsidRPr="0070432B">
          <w:rPr>
            <w:rStyle w:val="af2"/>
            <w:noProof/>
          </w:rPr>
          <w:t xml:space="preserve"> UNION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8035B" w14:textId="11BA8241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41" w:history="1">
        <w:r w:rsidRPr="0070432B">
          <w:rPr>
            <w:rStyle w:val="af2"/>
            <w:noProof/>
            <w:lang w:val="en-US"/>
          </w:rPr>
          <w:t>3.2</w:t>
        </w:r>
        <w:r w:rsidRPr="0070432B">
          <w:rPr>
            <w:rStyle w:val="af2"/>
            <w:noProof/>
          </w:rPr>
          <w:t xml:space="preserve"> INTERSECT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F59372" w14:textId="63925593" w:rsidR="00F96CBE" w:rsidRDefault="00F96CB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42" w:history="1">
        <w:r w:rsidRPr="0070432B">
          <w:rPr>
            <w:rStyle w:val="af2"/>
            <w:noProof/>
            <w:lang w:val="en-US"/>
          </w:rPr>
          <w:t>3.3 EXCEPT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267101" w14:textId="4A7F2023" w:rsidR="00F96CBE" w:rsidRDefault="00F96CBE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866443" w:history="1">
        <w:r w:rsidRPr="0070432B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B0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4E3290" w14:textId="28C9FF1E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48F6A3EA" w14:textId="77777777" w:rsidR="00627940" w:rsidRDefault="00627940" w:rsidP="00E44380">
      <w:pPr>
        <w:pStyle w:val="a4"/>
      </w:pPr>
      <w:bookmarkStart w:id="1" w:name="_Toc209866430"/>
      <w:r w:rsidRPr="00627940">
        <w:lastRenderedPageBreak/>
        <w:t>ЦЕЛЬ РАБОТЫ</w:t>
      </w:r>
      <w:bookmarkEnd w:id="1"/>
    </w:p>
    <w:p w14:paraId="38FB2D89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 работы:</w:t>
      </w:r>
    </w:p>
    <w:p w14:paraId="170EBF55" w14:textId="2AB645AC" w:rsidR="00C450D6" w:rsidRPr="00627940" w:rsidRDefault="00D77DB3" w:rsidP="00D77DB3">
      <w:r>
        <w:t>Научиться извлекать и комбинировать данные из нескольких связанных таблиц с помощью соединений (JOIN) и теоретико-множественных операторов (UNION, INTERSECT, EXCEPT), а также освоить продвинутые паттерны, такие как «само-соединение» и «анти-соединение».</w:t>
      </w:r>
    </w:p>
    <w:p w14:paraId="2BCEDC33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 задачи:</w:t>
      </w:r>
    </w:p>
    <w:p w14:paraId="59889A40" w14:textId="77777777" w:rsidR="00906EE5" w:rsidRPr="00906EE5" w:rsidRDefault="00906EE5" w:rsidP="00906EE5">
      <w:pPr>
        <w:rPr>
          <w:b/>
          <w:bCs/>
        </w:rPr>
      </w:pPr>
      <w:r w:rsidRPr="00906EE5">
        <w:rPr>
          <w:b/>
          <w:bCs/>
        </w:rPr>
        <w:t>Задание 1: демонстрация различных типов соединений</w:t>
      </w:r>
    </w:p>
    <w:p w14:paraId="27EC1420" w14:textId="1C7BDF0C" w:rsidR="00906EE5" w:rsidRDefault="00906EE5" w:rsidP="00C450D6">
      <w:r w:rsidRPr="00906EE5">
        <w:t>На основе индивидуальной схемы данных составить и выполнить пять аналитических запросов, демонстрирующих различные типы соединений.</w:t>
      </w:r>
    </w:p>
    <w:p w14:paraId="39E24C78" w14:textId="10B91876" w:rsidR="00C450D6" w:rsidRDefault="00906EE5" w:rsidP="00C450D6">
      <w:r w:rsidRPr="00906EE5">
        <w:t>Каждый запрос должен решать осмысленную задачу в рамках вашей предметной области.</w:t>
      </w:r>
    </w:p>
    <w:p w14:paraId="6034ACB6" w14:textId="77777777" w:rsidR="00906EE5" w:rsidRPr="00906EE5" w:rsidRDefault="00906EE5" w:rsidP="00906EE5">
      <w:pPr>
        <w:pStyle w:val="a0"/>
        <w:numPr>
          <w:ilvl w:val="0"/>
          <w:numId w:val="38"/>
        </w:numPr>
        <w:ind w:left="0" w:firstLine="709"/>
      </w:pPr>
      <w:r w:rsidRPr="00906EE5">
        <w:t>В начале отчёта должны быть приложены скриншоты всех используемых таблиц индивидуальной схемы данных.</w:t>
      </w:r>
    </w:p>
    <w:p w14:paraId="5FD2AD30" w14:textId="77777777" w:rsidR="00906EE5" w:rsidRPr="00906EE5" w:rsidRDefault="00906EE5" w:rsidP="00906EE5">
      <w:pPr>
        <w:pStyle w:val="a0"/>
        <w:numPr>
          <w:ilvl w:val="0"/>
          <w:numId w:val="38"/>
        </w:numPr>
        <w:ind w:left="0" w:firstLine="709"/>
      </w:pPr>
      <w:r w:rsidRPr="00906EE5">
        <w:t>Запрос с INNER JOIN: подсчитайте количество связанных записей между таблицами (например, «сколько лекарств у каждого производителя?»).</w:t>
      </w:r>
    </w:p>
    <w:p w14:paraId="304AF9EF" w14:textId="77777777" w:rsidR="00906EE5" w:rsidRPr="00906EE5" w:rsidRDefault="00906EE5" w:rsidP="00906EE5">
      <w:pPr>
        <w:pStyle w:val="a0"/>
        <w:numPr>
          <w:ilvl w:val="0"/>
          <w:numId w:val="38"/>
        </w:numPr>
        <w:ind w:left="0" w:firstLine="709"/>
      </w:pPr>
      <w:r w:rsidRPr="00906EE5">
        <w:t>Запрос с LEFT JOIN: проанализируйте наличие или отсутствие связей (например, «сколько лекарств у каждого производителя, включая тех, у кого лекарств нет?»).</w:t>
      </w:r>
    </w:p>
    <w:p w14:paraId="47630417" w14:textId="77777777" w:rsidR="00906EE5" w:rsidRPr="00906EE5" w:rsidRDefault="00906EE5" w:rsidP="00906EE5">
      <w:pPr>
        <w:pStyle w:val="a0"/>
        <w:numPr>
          <w:ilvl w:val="0"/>
          <w:numId w:val="38"/>
        </w:numPr>
        <w:ind w:left="0" w:firstLine="709"/>
      </w:pPr>
      <w:r w:rsidRPr="00906EE5">
        <w:t>Запрос с RIGHT JOIN и WHERE... IS NULL (паттерн «</w:t>
      </w:r>
      <w:proofErr w:type="spellStart"/>
      <w:r w:rsidRPr="00906EE5">
        <w:t>антисоединение</w:t>
      </w:r>
      <w:proofErr w:type="spellEnd"/>
      <w:r w:rsidRPr="00906EE5">
        <w:t>»): найдите и подсчитайте записи без связей (например, «сколько лекарств не имеют производителя в базе?»).</w:t>
      </w:r>
    </w:p>
    <w:p w14:paraId="3CA0BE06" w14:textId="77777777" w:rsidR="00906EE5" w:rsidRPr="00906EE5" w:rsidRDefault="00906EE5" w:rsidP="00906EE5">
      <w:pPr>
        <w:pStyle w:val="a0"/>
        <w:numPr>
          <w:ilvl w:val="0"/>
          <w:numId w:val="38"/>
        </w:numPr>
        <w:ind w:left="0" w:firstLine="709"/>
      </w:pPr>
      <w:r w:rsidRPr="00906EE5">
        <w:t>Запрос с FULL JOIN: получите общую статистику – сколько всего связанных записей, и сколько записей без связей.</w:t>
      </w:r>
    </w:p>
    <w:p w14:paraId="7DA6B395" w14:textId="77777777" w:rsidR="00906EE5" w:rsidRPr="00906EE5" w:rsidRDefault="00906EE5" w:rsidP="00906EE5">
      <w:pPr>
        <w:pStyle w:val="a0"/>
        <w:numPr>
          <w:ilvl w:val="0"/>
          <w:numId w:val="38"/>
        </w:numPr>
        <w:ind w:left="0" w:firstLine="709"/>
      </w:pPr>
      <w:r w:rsidRPr="00906EE5">
        <w:t>Запрос с CROSS JOIN: сформировать декартово произведение всех записей одной таблицы со всеми записями другой, создав тем самым все возможные комбинации строк между ними.</w:t>
      </w:r>
    </w:p>
    <w:p w14:paraId="1B7124DB" w14:textId="77777777" w:rsidR="00906EE5" w:rsidRPr="00906EE5" w:rsidRDefault="00906EE5" w:rsidP="00906EE5">
      <w:pPr>
        <w:rPr>
          <w:b/>
          <w:bCs/>
          <w:sz w:val="36"/>
          <w:szCs w:val="36"/>
        </w:rPr>
      </w:pPr>
      <w:r w:rsidRPr="00906EE5">
        <w:rPr>
          <w:b/>
          <w:bCs/>
        </w:rPr>
        <w:t>Задание 2: применение теоретико-множественных операторов</w:t>
      </w:r>
    </w:p>
    <w:p w14:paraId="478964EA" w14:textId="4317CBC9" w:rsidR="00906EE5" w:rsidRDefault="00906EE5" w:rsidP="00906EE5">
      <w:r w:rsidRPr="00906EE5">
        <w:lastRenderedPageBreak/>
        <w:t>На основе индивидуальной схемы данных составить и выполнить три запроса, демонстрирующих практическое применение операторов</w:t>
      </w:r>
      <w:r w:rsidR="00C02354" w:rsidRPr="00C02354">
        <w:t xml:space="preserve"> </w:t>
      </w:r>
      <w:r w:rsidRPr="00906EE5">
        <w:t>UNION, INTERSECT и EXCEPT.</w:t>
      </w:r>
    </w:p>
    <w:p w14:paraId="2695F82E" w14:textId="77777777" w:rsidR="00906EE5" w:rsidRPr="00906EE5" w:rsidRDefault="00906EE5" w:rsidP="00906EE5">
      <w:pPr>
        <w:pStyle w:val="a0"/>
        <w:numPr>
          <w:ilvl w:val="0"/>
          <w:numId w:val="40"/>
        </w:numPr>
        <w:ind w:left="0" w:firstLine="709"/>
      </w:pPr>
      <w:r w:rsidRPr="00906EE5">
        <w:t>UNION: составить единый список из данных двух разных таблиц (столбцы должны быть совместимы по типу).</w:t>
      </w:r>
    </w:p>
    <w:p w14:paraId="625EC3F7" w14:textId="77777777" w:rsidR="00906EE5" w:rsidRPr="00906EE5" w:rsidRDefault="00906EE5" w:rsidP="00906EE5">
      <w:pPr>
        <w:pStyle w:val="a0"/>
        <w:numPr>
          <w:ilvl w:val="0"/>
          <w:numId w:val="40"/>
        </w:numPr>
        <w:ind w:left="0" w:firstLine="709"/>
      </w:pPr>
      <w:r w:rsidRPr="00906EE5">
        <w:t>INTERSECT: найти общие записи, которые удовлетворяют двум разным условиям или находятся в двух разных наборах данных.</w:t>
      </w:r>
    </w:p>
    <w:p w14:paraId="6890D0F7" w14:textId="77777777" w:rsidR="00906EE5" w:rsidRPr="00906EE5" w:rsidRDefault="00906EE5" w:rsidP="00906EE5">
      <w:pPr>
        <w:pStyle w:val="a0"/>
        <w:numPr>
          <w:ilvl w:val="0"/>
          <w:numId w:val="40"/>
        </w:numPr>
        <w:ind w:left="0" w:firstLine="709"/>
      </w:pPr>
      <w:r w:rsidRPr="00906EE5">
        <w:t>EXCEPT: найти записи, которые присутствуют в одном наборе данных, но отсутствуют в другом.</w:t>
      </w:r>
    </w:p>
    <w:p w14:paraId="0D94565E" w14:textId="77777777" w:rsidR="00906EE5" w:rsidRPr="00906EE5" w:rsidRDefault="00906EE5" w:rsidP="00906EE5"/>
    <w:p w14:paraId="399C7D6C" w14:textId="77777777" w:rsidR="009E241C" w:rsidRDefault="00E44380" w:rsidP="00E44380">
      <w:pPr>
        <w:pStyle w:val="a4"/>
      </w:pPr>
      <w:bookmarkStart w:id="2" w:name="_Toc209866431"/>
      <w:r w:rsidRPr="00E44380">
        <w:lastRenderedPageBreak/>
        <w:t>Ход выполнения работы</w:t>
      </w:r>
      <w:bookmarkEnd w:id="2"/>
    </w:p>
    <w:p w14:paraId="43356387" w14:textId="2AD419A6" w:rsidR="00906EE5" w:rsidRDefault="00906EE5" w:rsidP="00906EE5">
      <w:pPr>
        <w:pStyle w:val="2"/>
      </w:pPr>
      <w:bookmarkStart w:id="3" w:name="_Toc209866432"/>
      <w:r w:rsidRPr="00906EE5">
        <w:t>Введение: от одной таблицы к реляционной модели</w:t>
      </w:r>
      <w:bookmarkEnd w:id="3"/>
    </w:p>
    <w:p w14:paraId="6D48E82A" w14:textId="448C5D96" w:rsidR="00906EE5" w:rsidRDefault="00906EE5" w:rsidP="00906EE5">
      <w:r w:rsidRPr="00906EE5">
        <w:t>Ниже приводятся таблицы, используемые для построения запросов.</w:t>
      </w:r>
    </w:p>
    <w:p w14:paraId="0C61AAC0" w14:textId="7548D6BD" w:rsidR="00906EE5" w:rsidRPr="00FD23B5" w:rsidRDefault="00FD23B5" w:rsidP="00FD23B5">
      <w:pPr>
        <w:pStyle w:val="af3"/>
      </w:pPr>
      <w:r>
        <w:t xml:space="preserve">Рисунок 1.1. </w:t>
      </w:r>
      <w:r w:rsidRPr="00FD23B5">
        <w:t xml:space="preserve">Таблица </w:t>
      </w:r>
      <w:proofErr w:type="spellStart"/>
      <w:r w:rsidRPr="00FD23B5">
        <w:t>Category</w:t>
      </w:r>
      <w:proofErr w:type="spellEnd"/>
      <w:r w:rsidRPr="00FD23B5">
        <w:t xml:space="preserve"> (Категории товаров)</w:t>
      </w:r>
    </w:p>
    <w:p w14:paraId="2FC0253C" w14:textId="57E5D749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2780FB77" wp14:editId="022593DC">
            <wp:extent cx="5029902" cy="1124107"/>
            <wp:effectExtent l="0" t="0" r="0" b="0"/>
            <wp:docPr id="3553004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04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FA93" w14:textId="1E3FEC4B" w:rsidR="00FD23B5" w:rsidRPr="00FD23B5" w:rsidRDefault="00FD23B5" w:rsidP="00FD23B5">
      <w:pPr>
        <w:pStyle w:val="af3"/>
      </w:pPr>
      <w:r>
        <w:t>Рисунок 1</w:t>
      </w:r>
      <w:r w:rsidR="007B2AA8">
        <w:t>.2.</w:t>
      </w:r>
      <w:r>
        <w:t xml:space="preserve"> </w:t>
      </w:r>
      <w:r w:rsidRPr="00FD23B5">
        <w:t>Таблица Client (Клиенты)</w:t>
      </w:r>
    </w:p>
    <w:p w14:paraId="1CC5A5C2" w14:textId="2101230B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43AA218E" wp14:editId="1175677C">
            <wp:extent cx="6120130" cy="1079500"/>
            <wp:effectExtent l="0" t="0" r="0" b="6350"/>
            <wp:docPr id="5707488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88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C743" w14:textId="2FEF2F27" w:rsidR="00FD23B5" w:rsidRPr="00FD23B5" w:rsidRDefault="00FD23B5" w:rsidP="00FD23B5">
      <w:pPr>
        <w:pStyle w:val="af3"/>
      </w:pPr>
      <w:r>
        <w:t>Рисунок 1</w:t>
      </w:r>
      <w:r w:rsidR="007B2AA8">
        <w:t xml:space="preserve">.3. </w:t>
      </w:r>
      <w:r w:rsidR="007B2AA8" w:rsidRPr="007B2AA8">
        <w:t xml:space="preserve">Таблица </w:t>
      </w:r>
      <w:proofErr w:type="spellStart"/>
      <w:r w:rsidR="007B2AA8" w:rsidRPr="007B2AA8">
        <w:t>DeliveryRequest</w:t>
      </w:r>
      <w:proofErr w:type="spellEnd"/>
      <w:r w:rsidR="007B2AA8" w:rsidRPr="007B2AA8">
        <w:t xml:space="preserve"> (Заявки на доставку)</w:t>
      </w:r>
    </w:p>
    <w:p w14:paraId="23CD0B97" w14:textId="2179632A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48DE12A8" wp14:editId="3F476603">
            <wp:extent cx="6120130" cy="581025"/>
            <wp:effectExtent l="0" t="0" r="0" b="9525"/>
            <wp:docPr id="89956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2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66AD" w14:textId="3C0905BE" w:rsidR="00FD23B5" w:rsidRPr="00FD23B5" w:rsidRDefault="00FD23B5" w:rsidP="00FD23B5">
      <w:pPr>
        <w:pStyle w:val="af3"/>
      </w:pPr>
      <w:r>
        <w:t>Рисунок 1</w:t>
      </w:r>
      <w:r w:rsidR="007B2AA8">
        <w:t>.4.</w:t>
      </w:r>
      <w:r>
        <w:t xml:space="preserve"> </w:t>
      </w:r>
      <w:r w:rsidRPr="00FD23B5">
        <w:t>Таблица Driver (Водители)</w:t>
      </w:r>
    </w:p>
    <w:p w14:paraId="35ABB0A6" w14:textId="77E32646" w:rsidR="00FD23B5" w:rsidRPr="00FD23B5" w:rsidRDefault="00FD23B5" w:rsidP="00FD23B5">
      <w:pPr>
        <w:pStyle w:val="af5"/>
        <w:jc w:val="left"/>
      </w:pPr>
      <w:r w:rsidRPr="00FD23B5">
        <w:rPr>
          <w:noProof/>
        </w:rPr>
        <w:drawing>
          <wp:inline distT="0" distB="0" distL="0" distR="0" wp14:anchorId="60404E41" wp14:editId="2DC5C672">
            <wp:extent cx="6120130" cy="697865"/>
            <wp:effectExtent l="0" t="0" r="0" b="6985"/>
            <wp:docPr id="31387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1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94C8" w14:textId="28A01F09" w:rsidR="00FD23B5" w:rsidRPr="00FD23B5" w:rsidRDefault="00FD23B5" w:rsidP="00FD23B5">
      <w:pPr>
        <w:pStyle w:val="af3"/>
      </w:pPr>
      <w:r>
        <w:t>Рисунок 1</w:t>
      </w:r>
      <w:r w:rsidR="007B2AA8">
        <w:t>.5.</w:t>
      </w:r>
      <w:r>
        <w:t xml:space="preserve"> </w:t>
      </w:r>
      <w:r w:rsidRPr="00FD23B5">
        <w:t xml:space="preserve">Таблица </w:t>
      </w:r>
      <w:proofErr w:type="spellStart"/>
      <w:r w:rsidRPr="00FD23B5">
        <w:t>Employee</w:t>
      </w:r>
      <w:proofErr w:type="spellEnd"/>
      <w:r w:rsidRPr="00FD23B5">
        <w:t xml:space="preserve"> (Сотрудники)</w:t>
      </w:r>
    </w:p>
    <w:p w14:paraId="4C037CDF" w14:textId="3A2A762D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0A0468B4" wp14:editId="62A27721">
            <wp:extent cx="6120130" cy="924560"/>
            <wp:effectExtent l="0" t="0" r="0" b="8890"/>
            <wp:docPr id="138917422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422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BE1C" w14:textId="02E43863" w:rsidR="00FD23B5" w:rsidRPr="00FD23B5" w:rsidRDefault="00FD23B5" w:rsidP="00FD23B5">
      <w:pPr>
        <w:pStyle w:val="af3"/>
      </w:pPr>
      <w:r>
        <w:t>Рисунок 1</w:t>
      </w:r>
      <w:r w:rsidR="007B2AA8">
        <w:t>.6.</w:t>
      </w:r>
      <w:r>
        <w:t xml:space="preserve"> </w:t>
      </w:r>
      <w:r w:rsidRPr="00FD23B5">
        <w:t>Таблица Message (Сообщения)</w:t>
      </w:r>
    </w:p>
    <w:p w14:paraId="711A2E68" w14:textId="5088185E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101BB8D9" wp14:editId="46B1E2C8">
            <wp:extent cx="6120130" cy="873125"/>
            <wp:effectExtent l="0" t="0" r="0" b="3175"/>
            <wp:docPr id="579406257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6257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6D13" w14:textId="332BD735" w:rsidR="00FD23B5" w:rsidRPr="00FD23B5" w:rsidRDefault="00FD23B5" w:rsidP="00FD23B5">
      <w:pPr>
        <w:pStyle w:val="af3"/>
      </w:pPr>
      <w:r>
        <w:lastRenderedPageBreak/>
        <w:t>Рисунок 1</w:t>
      </w:r>
      <w:r w:rsidR="007B2AA8">
        <w:t>.7.</w:t>
      </w:r>
      <w:r>
        <w:t xml:space="preserve"> </w:t>
      </w:r>
      <w:r w:rsidRPr="00FD23B5">
        <w:t xml:space="preserve">Таблица </w:t>
      </w:r>
      <w:proofErr w:type="spellStart"/>
      <w:r w:rsidRPr="00FD23B5">
        <w:t>Order</w:t>
      </w:r>
      <w:proofErr w:type="spellEnd"/>
      <w:r w:rsidRPr="00FD23B5">
        <w:t xml:space="preserve"> (Заказы)</w:t>
      </w:r>
    </w:p>
    <w:p w14:paraId="04EA5D6E" w14:textId="324DBCD2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6B51A1F2" wp14:editId="732539FC">
            <wp:extent cx="6120130" cy="708025"/>
            <wp:effectExtent l="0" t="0" r="0" b="0"/>
            <wp:docPr id="5872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7D2" w14:textId="41C7A634" w:rsidR="00FD23B5" w:rsidRPr="00FD23B5" w:rsidRDefault="00FD23B5" w:rsidP="00FD23B5">
      <w:pPr>
        <w:pStyle w:val="af3"/>
      </w:pPr>
      <w:r>
        <w:t>Рисунок 1</w:t>
      </w:r>
      <w:r w:rsidR="007B2AA8">
        <w:t xml:space="preserve">.8. </w:t>
      </w:r>
      <w:r w:rsidR="007B2AA8" w:rsidRPr="007B2AA8">
        <w:t xml:space="preserve">Таблица </w:t>
      </w:r>
      <w:proofErr w:type="spellStart"/>
      <w:r w:rsidR="007B2AA8" w:rsidRPr="007B2AA8">
        <w:t>PickupPoint</w:t>
      </w:r>
      <w:proofErr w:type="spellEnd"/>
      <w:r w:rsidR="007B2AA8" w:rsidRPr="007B2AA8">
        <w:t xml:space="preserve"> (Пункты самовывоза)</w:t>
      </w:r>
    </w:p>
    <w:p w14:paraId="58926867" w14:textId="62C94C6C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5F85AF90" wp14:editId="0F265280">
            <wp:extent cx="6120130" cy="621665"/>
            <wp:effectExtent l="0" t="0" r="0" b="6985"/>
            <wp:docPr id="205114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7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8CF5" w14:textId="3AF4DCF2" w:rsidR="00FD23B5" w:rsidRPr="00FD23B5" w:rsidRDefault="00FD23B5" w:rsidP="00FD23B5">
      <w:pPr>
        <w:pStyle w:val="af3"/>
      </w:pPr>
      <w:r>
        <w:t>Рисунок 1</w:t>
      </w:r>
      <w:r w:rsidR="007B2AA8">
        <w:t>.9.</w:t>
      </w:r>
      <w:r>
        <w:t xml:space="preserve"> </w:t>
      </w:r>
      <w:r w:rsidRPr="00FD23B5">
        <w:t>Таблица Product (Товары)</w:t>
      </w:r>
    </w:p>
    <w:p w14:paraId="1B2A5219" w14:textId="12D5C7AF" w:rsidR="00FD23B5" w:rsidRDefault="009F678A" w:rsidP="00FD23B5">
      <w:pPr>
        <w:pStyle w:val="af5"/>
        <w:jc w:val="left"/>
        <w:rPr>
          <w:lang w:val="en-US"/>
        </w:rPr>
      </w:pPr>
      <w:r w:rsidRPr="009F678A">
        <w:rPr>
          <w:lang w:val="en-US"/>
        </w:rPr>
        <w:drawing>
          <wp:inline distT="0" distB="0" distL="0" distR="0" wp14:anchorId="2E5A313C" wp14:editId="3A8DC376">
            <wp:extent cx="6120130" cy="916305"/>
            <wp:effectExtent l="0" t="0" r="0" b="0"/>
            <wp:docPr id="128316818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818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6DFF" w14:textId="585C9B5B" w:rsidR="00FD23B5" w:rsidRPr="00FD23B5" w:rsidRDefault="00FD23B5" w:rsidP="00FD23B5">
      <w:pPr>
        <w:pStyle w:val="af3"/>
      </w:pPr>
      <w:r>
        <w:t>Рисунок 1</w:t>
      </w:r>
      <w:r w:rsidR="007B2AA8">
        <w:t xml:space="preserve">.10. </w:t>
      </w:r>
      <w:r w:rsidR="007B2AA8" w:rsidRPr="007B2AA8">
        <w:t xml:space="preserve">Таблица </w:t>
      </w:r>
      <w:proofErr w:type="spellStart"/>
      <w:r w:rsidR="007B2AA8" w:rsidRPr="007B2AA8">
        <w:t>Subcategory</w:t>
      </w:r>
      <w:proofErr w:type="spellEnd"/>
      <w:r w:rsidR="007B2AA8" w:rsidRPr="007B2AA8">
        <w:t xml:space="preserve"> (Подкатегории товаров)</w:t>
      </w:r>
    </w:p>
    <w:p w14:paraId="35C4800B" w14:textId="5F4FA865" w:rsidR="00FD23B5" w:rsidRDefault="00EC0A4B" w:rsidP="00FD23B5">
      <w:pPr>
        <w:pStyle w:val="af5"/>
        <w:jc w:val="left"/>
        <w:rPr>
          <w:lang w:val="en-US"/>
        </w:rPr>
      </w:pPr>
      <w:r w:rsidRPr="00EC0A4B">
        <w:rPr>
          <w:noProof/>
          <w:lang w:val="en-US"/>
        </w:rPr>
        <w:drawing>
          <wp:inline distT="0" distB="0" distL="0" distR="0" wp14:anchorId="0DFC0EE0" wp14:editId="3397CB1F">
            <wp:extent cx="6120130" cy="1227455"/>
            <wp:effectExtent l="0" t="0" r="0" b="0"/>
            <wp:docPr id="700148174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8174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DA6C" w14:textId="381AF875" w:rsidR="00FD23B5" w:rsidRPr="00FD23B5" w:rsidRDefault="00FD23B5" w:rsidP="00FD23B5">
      <w:pPr>
        <w:pStyle w:val="af3"/>
      </w:pPr>
      <w:r>
        <w:t>Рисунок 1</w:t>
      </w:r>
      <w:r w:rsidR="007B2AA8">
        <w:t>.11.</w:t>
      </w:r>
      <w:r>
        <w:t xml:space="preserve"> </w:t>
      </w:r>
      <w:r w:rsidRPr="00FD23B5">
        <w:t xml:space="preserve">Таблица </w:t>
      </w:r>
      <w:proofErr w:type="spellStart"/>
      <w:r w:rsidRPr="00FD23B5">
        <w:t>SupportChat</w:t>
      </w:r>
      <w:proofErr w:type="spellEnd"/>
      <w:r w:rsidRPr="00FD23B5">
        <w:t xml:space="preserve"> (Чаты поддержки)</w:t>
      </w:r>
    </w:p>
    <w:p w14:paraId="42D80F8A" w14:textId="6883BC28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20D64471" wp14:editId="3E5607A2">
            <wp:extent cx="6120130" cy="825500"/>
            <wp:effectExtent l="0" t="0" r="0" b="0"/>
            <wp:docPr id="199512381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381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B28" w14:textId="1DE01229" w:rsidR="00FD23B5" w:rsidRPr="00FD23B5" w:rsidRDefault="00FD23B5" w:rsidP="00FD23B5">
      <w:pPr>
        <w:pStyle w:val="af3"/>
      </w:pPr>
      <w:r>
        <w:t>Рисунок 1</w:t>
      </w:r>
      <w:r w:rsidR="007B2AA8">
        <w:t>.12.</w:t>
      </w:r>
      <w:r>
        <w:t xml:space="preserve"> </w:t>
      </w:r>
      <w:r w:rsidRPr="00FD23B5">
        <w:t xml:space="preserve">Таблица </w:t>
      </w:r>
      <w:proofErr w:type="spellStart"/>
      <w:r w:rsidRPr="00FD23B5">
        <w:t>Transaction</w:t>
      </w:r>
      <w:proofErr w:type="spellEnd"/>
      <w:r w:rsidRPr="00FD23B5">
        <w:t xml:space="preserve"> (Транзакции)</w:t>
      </w:r>
    </w:p>
    <w:p w14:paraId="08539414" w14:textId="3D317102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2CC9239B" wp14:editId="35F78352">
            <wp:extent cx="6120130" cy="642620"/>
            <wp:effectExtent l="0" t="0" r="0" b="5080"/>
            <wp:docPr id="41381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1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E0CF" w14:textId="4D7F80BA" w:rsidR="00FD23B5" w:rsidRPr="00FD23B5" w:rsidRDefault="00FD23B5" w:rsidP="00FD23B5">
      <w:pPr>
        <w:pStyle w:val="af3"/>
      </w:pPr>
      <w:r>
        <w:t>Рисунок 1</w:t>
      </w:r>
      <w:r w:rsidR="007B2AA8">
        <w:t>.13.</w:t>
      </w:r>
      <w:r>
        <w:t xml:space="preserve"> </w:t>
      </w:r>
      <w:r w:rsidRPr="00FD23B5">
        <w:t>Таблица Vehicle (Транспортные средства)</w:t>
      </w:r>
    </w:p>
    <w:p w14:paraId="2F9E2650" w14:textId="1A2407A9" w:rsidR="00FD23B5" w:rsidRDefault="00FD23B5" w:rsidP="00FD23B5">
      <w:pPr>
        <w:pStyle w:val="af5"/>
        <w:jc w:val="left"/>
        <w:rPr>
          <w:lang w:val="en-US"/>
        </w:rPr>
      </w:pPr>
      <w:r w:rsidRPr="00FD23B5">
        <w:rPr>
          <w:noProof/>
          <w:lang w:val="en-US"/>
        </w:rPr>
        <w:drawing>
          <wp:inline distT="0" distB="0" distL="0" distR="0" wp14:anchorId="73469491" wp14:editId="50A33762">
            <wp:extent cx="6120130" cy="649605"/>
            <wp:effectExtent l="0" t="0" r="0" b="0"/>
            <wp:docPr id="9700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20F4" w14:textId="78B9DC42" w:rsidR="00FD23B5" w:rsidRPr="00FD23B5" w:rsidRDefault="00FD23B5" w:rsidP="00FD23B5">
      <w:pPr>
        <w:pStyle w:val="af3"/>
      </w:pPr>
      <w:r>
        <w:t>Рисунок 1</w:t>
      </w:r>
      <w:r w:rsidR="007B2AA8">
        <w:t>.14.</w:t>
      </w:r>
      <w:r>
        <w:t xml:space="preserve"> </w:t>
      </w:r>
      <w:r w:rsidRPr="00FD23B5">
        <w:t xml:space="preserve">Таблица </w:t>
      </w:r>
      <w:proofErr w:type="spellStart"/>
      <w:r w:rsidRPr="00FD23B5">
        <w:t>Warehouse</w:t>
      </w:r>
      <w:proofErr w:type="spellEnd"/>
      <w:r w:rsidRPr="00FD23B5">
        <w:t xml:space="preserve"> (Склады)</w:t>
      </w:r>
    </w:p>
    <w:p w14:paraId="4CC9EF7C" w14:textId="19937B74" w:rsidR="00FD23B5" w:rsidRPr="00FD23B5" w:rsidRDefault="00FD23B5" w:rsidP="00FD23B5">
      <w:pPr>
        <w:pStyle w:val="af5"/>
        <w:jc w:val="left"/>
      </w:pPr>
      <w:r w:rsidRPr="00FD23B5">
        <w:rPr>
          <w:noProof/>
          <w:lang w:val="en-US"/>
        </w:rPr>
        <w:drawing>
          <wp:inline distT="0" distB="0" distL="0" distR="0" wp14:anchorId="49FA4338" wp14:editId="03393FE5">
            <wp:extent cx="6120130" cy="673735"/>
            <wp:effectExtent l="0" t="0" r="0" b="0"/>
            <wp:docPr id="106065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55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EC7B" w14:textId="00E24FA5" w:rsidR="00FD23B5" w:rsidRPr="00FD23B5" w:rsidRDefault="00FD23B5" w:rsidP="00FD23B5">
      <w:pPr>
        <w:pStyle w:val="af3"/>
      </w:pPr>
      <w:r>
        <w:lastRenderedPageBreak/>
        <w:t>Рисунок 1</w:t>
      </w:r>
      <w:r w:rsidR="007B2AA8">
        <w:t>.15.</w:t>
      </w:r>
      <w:r>
        <w:t xml:space="preserve"> </w:t>
      </w:r>
      <w:r w:rsidRPr="00FD23B5">
        <w:t xml:space="preserve">Таблица </w:t>
      </w:r>
      <w:proofErr w:type="spellStart"/>
      <w:r w:rsidRPr="00FD23B5">
        <w:t>relation_Order_Product</w:t>
      </w:r>
      <w:proofErr w:type="spellEnd"/>
      <w:r w:rsidRPr="00FD23B5">
        <w:t xml:space="preserve"> (Связь заказов и товаров)</w:t>
      </w:r>
    </w:p>
    <w:p w14:paraId="0FE88046" w14:textId="05162DD5" w:rsidR="00FD23B5" w:rsidRPr="007B2AA8" w:rsidRDefault="00FD23B5" w:rsidP="007B2AA8">
      <w:pPr>
        <w:pStyle w:val="af5"/>
        <w:jc w:val="left"/>
      </w:pPr>
      <w:r w:rsidRPr="00FD23B5">
        <w:rPr>
          <w:noProof/>
          <w:lang w:val="en-US"/>
        </w:rPr>
        <w:drawing>
          <wp:inline distT="0" distB="0" distL="0" distR="0" wp14:anchorId="61765972" wp14:editId="1F9BEFA8">
            <wp:extent cx="6120130" cy="1105535"/>
            <wp:effectExtent l="0" t="0" r="0" b="0"/>
            <wp:docPr id="198139907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9907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6C4E" w14:textId="5A4B52BE" w:rsidR="00E44380" w:rsidRDefault="00906EE5" w:rsidP="00E44380">
      <w:pPr>
        <w:pStyle w:val="2"/>
      </w:pPr>
      <w:bookmarkStart w:id="4" w:name="_Toc209866433"/>
      <w:r w:rsidRPr="00906EE5">
        <w:t>Основы соединения таблиц (JOIN)</w:t>
      </w:r>
      <w:bookmarkEnd w:id="4"/>
    </w:p>
    <w:p w14:paraId="4A3BBE88" w14:textId="035D83EC" w:rsidR="00C450D6" w:rsidRDefault="007B2AA8" w:rsidP="007B2AA8">
      <w:pPr>
        <w:pStyle w:val="3"/>
      </w:pPr>
      <w:bookmarkStart w:id="5" w:name="_Toc209866434"/>
      <w:r w:rsidRPr="007B2AA8">
        <w:t>INNER JOIN (внутреннее соединение)</w:t>
      </w:r>
      <w:bookmarkEnd w:id="5"/>
    </w:p>
    <w:p w14:paraId="3AED68D9" w14:textId="343F77AC" w:rsidR="007B2AA8" w:rsidRPr="008E05B7" w:rsidRDefault="008E05B7" w:rsidP="007B2AA8">
      <w:r w:rsidRPr="008E05B7">
        <w:t>Выведем список товаров с указанием их подкатегории, используя внутреннее соединение (листинг 2.1.1).</w:t>
      </w:r>
    </w:p>
    <w:p w14:paraId="0BDCC805" w14:textId="53A889C6" w:rsidR="00E21AAC" w:rsidRPr="00E21AAC" w:rsidRDefault="00E21AAC" w:rsidP="00E21AAC">
      <w:pPr>
        <w:pStyle w:val="af3"/>
      </w:pPr>
      <w:r>
        <w:t>Листинг 2.1.1</w:t>
      </w:r>
      <w:r w:rsidR="008E05B7">
        <w:t xml:space="preserve"> - </w:t>
      </w:r>
      <w:r w:rsidR="008E05B7" w:rsidRPr="008E05B7">
        <w:t>Запрос на получение списка товаров с их подкатегориями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1AAC" w:rsidRPr="00C02354" w14:paraId="55C9DCD8" w14:textId="77777777" w:rsidTr="00E21AAC">
        <w:tc>
          <w:tcPr>
            <w:tcW w:w="9628" w:type="dxa"/>
          </w:tcPr>
          <w:p w14:paraId="095E09CF" w14:textId="77777777" w:rsidR="002B37EF" w:rsidRPr="002B37EF" w:rsidRDefault="002B37EF" w:rsidP="002B37EF">
            <w:pPr>
              <w:pStyle w:val="af4"/>
              <w:rPr>
                <w:lang w:val="en-US"/>
              </w:rPr>
            </w:pPr>
            <w:r w:rsidRPr="002B37EF">
              <w:rPr>
                <w:b/>
                <w:bCs/>
                <w:lang w:val="en-US"/>
              </w:rPr>
              <w:t>select</w:t>
            </w:r>
            <w:r w:rsidRPr="002B37EF">
              <w:rPr>
                <w:lang w:val="en-US"/>
              </w:rPr>
              <w:t xml:space="preserve"> </w:t>
            </w:r>
            <w:proofErr w:type="spellStart"/>
            <w:r w:rsidRPr="002B37EF">
              <w:rPr>
                <w:i/>
                <w:iCs/>
                <w:lang w:val="en-US"/>
              </w:rPr>
              <w:t>pd</w:t>
            </w:r>
            <w:r w:rsidRPr="002B37EF">
              <w:rPr>
                <w:lang w:val="en-US"/>
              </w:rPr>
              <w:t>."name</w:t>
            </w:r>
            <w:proofErr w:type="spellEnd"/>
            <w:r w:rsidRPr="002B37EF">
              <w:rPr>
                <w:lang w:val="en-US"/>
              </w:rPr>
              <w:t xml:space="preserve">", </w:t>
            </w:r>
            <w:proofErr w:type="spellStart"/>
            <w:r w:rsidRPr="002B37EF">
              <w:rPr>
                <w:i/>
                <w:iCs/>
                <w:lang w:val="en-US"/>
              </w:rPr>
              <w:t>sub</w:t>
            </w:r>
            <w:r w:rsidRPr="002B37EF">
              <w:rPr>
                <w:lang w:val="en-US"/>
              </w:rPr>
              <w:t>."name</w:t>
            </w:r>
            <w:proofErr w:type="spellEnd"/>
            <w:r w:rsidRPr="002B37EF">
              <w:rPr>
                <w:lang w:val="en-US"/>
              </w:rPr>
              <w:t xml:space="preserve">", </w:t>
            </w:r>
            <w:proofErr w:type="spellStart"/>
            <w:proofErr w:type="gramStart"/>
            <w:r w:rsidRPr="002B37EF">
              <w:rPr>
                <w:i/>
                <w:iCs/>
                <w:lang w:val="en-US"/>
              </w:rPr>
              <w:t>sub</w:t>
            </w:r>
            <w:r w:rsidRPr="002B37EF">
              <w:rPr>
                <w:lang w:val="en-US"/>
              </w:rPr>
              <w:t>.description</w:t>
            </w:r>
            <w:proofErr w:type="spellEnd"/>
            <w:proofErr w:type="gramEnd"/>
            <w:r w:rsidRPr="002B37EF">
              <w:rPr>
                <w:lang w:val="en-US"/>
              </w:rPr>
              <w:t xml:space="preserve">, </w:t>
            </w:r>
            <w:proofErr w:type="spellStart"/>
            <w:proofErr w:type="gramStart"/>
            <w:r w:rsidRPr="002B37EF">
              <w:rPr>
                <w:i/>
                <w:iCs/>
                <w:lang w:val="en-US"/>
              </w:rPr>
              <w:t>pd</w:t>
            </w:r>
            <w:r w:rsidRPr="002B37EF">
              <w:rPr>
                <w:lang w:val="en-US"/>
              </w:rPr>
              <w:t>.product</w:t>
            </w:r>
            <w:proofErr w:type="gramEnd"/>
            <w:r w:rsidRPr="002B37EF">
              <w:rPr>
                <w:lang w:val="en-US"/>
              </w:rPr>
              <w:t>_id</w:t>
            </w:r>
            <w:proofErr w:type="spellEnd"/>
            <w:r w:rsidRPr="002B37EF">
              <w:rPr>
                <w:lang w:val="en-US"/>
              </w:rPr>
              <w:t xml:space="preserve">, </w:t>
            </w:r>
            <w:proofErr w:type="spellStart"/>
            <w:proofErr w:type="gramStart"/>
            <w:r w:rsidRPr="002B37EF">
              <w:rPr>
                <w:i/>
                <w:iCs/>
                <w:lang w:val="en-US"/>
              </w:rPr>
              <w:t>sub</w:t>
            </w:r>
            <w:r w:rsidRPr="002B37EF">
              <w:rPr>
                <w:lang w:val="en-US"/>
              </w:rPr>
              <w:t>.subcategory</w:t>
            </w:r>
            <w:proofErr w:type="gramEnd"/>
            <w:r w:rsidRPr="002B37EF">
              <w:rPr>
                <w:lang w:val="en-US"/>
              </w:rPr>
              <w:t>_id</w:t>
            </w:r>
            <w:proofErr w:type="spellEnd"/>
            <w:r w:rsidRPr="002B37EF">
              <w:rPr>
                <w:lang w:val="en-US"/>
              </w:rPr>
              <w:t xml:space="preserve"> </w:t>
            </w:r>
          </w:p>
          <w:p w14:paraId="77AB0E28" w14:textId="77777777" w:rsidR="002B37EF" w:rsidRPr="002B37EF" w:rsidRDefault="002B37EF" w:rsidP="002B37EF">
            <w:pPr>
              <w:pStyle w:val="af4"/>
              <w:rPr>
                <w:lang w:val="en-US"/>
              </w:rPr>
            </w:pPr>
            <w:r w:rsidRPr="002B37EF">
              <w:rPr>
                <w:b/>
                <w:bCs/>
                <w:lang w:val="en-US"/>
              </w:rPr>
              <w:t>from</w:t>
            </w:r>
            <w:r w:rsidRPr="002B37EF">
              <w:rPr>
                <w:lang w:val="en-US"/>
              </w:rPr>
              <w:t xml:space="preserve"> "Product" </w:t>
            </w:r>
            <w:r w:rsidRPr="002B37EF">
              <w:rPr>
                <w:b/>
                <w:bCs/>
                <w:lang w:val="en-US"/>
              </w:rPr>
              <w:t>as</w:t>
            </w:r>
            <w:r w:rsidRPr="002B37EF">
              <w:rPr>
                <w:lang w:val="en-US"/>
              </w:rPr>
              <w:t xml:space="preserve"> </w:t>
            </w:r>
            <w:r w:rsidRPr="002B37EF">
              <w:rPr>
                <w:i/>
                <w:iCs/>
                <w:lang w:val="en-US"/>
              </w:rPr>
              <w:t>pd</w:t>
            </w:r>
          </w:p>
          <w:p w14:paraId="2753D2C7" w14:textId="0CC7BD1E" w:rsidR="00E21AAC" w:rsidRDefault="002B37EF" w:rsidP="00E21AAC">
            <w:pPr>
              <w:pStyle w:val="af4"/>
              <w:rPr>
                <w:lang w:val="en-US"/>
              </w:rPr>
            </w:pPr>
            <w:r w:rsidRPr="002B37EF">
              <w:rPr>
                <w:lang w:val="en-US"/>
              </w:rPr>
              <w:t xml:space="preserve">    </w:t>
            </w:r>
            <w:r w:rsidRPr="002B37EF">
              <w:rPr>
                <w:b/>
                <w:bCs/>
                <w:lang w:val="en-US"/>
              </w:rPr>
              <w:t>inner</w:t>
            </w:r>
            <w:r w:rsidRPr="002B37EF">
              <w:rPr>
                <w:lang w:val="en-US"/>
              </w:rPr>
              <w:t xml:space="preserve"> </w:t>
            </w:r>
            <w:r w:rsidRPr="002B37EF">
              <w:rPr>
                <w:b/>
                <w:bCs/>
                <w:lang w:val="en-US"/>
              </w:rPr>
              <w:t>join</w:t>
            </w:r>
            <w:r w:rsidRPr="002B37EF">
              <w:rPr>
                <w:lang w:val="en-US"/>
              </w:rPr>
              <w:t xml:space="preserve"> "Subcategory" </w:t>
            </w:r>
            <w:r w:rsidRPr="002B37EF">
              <w:rPr>
                <w:b/>
                <w:bCs/>
                <w:lang w:val="en-US"/>
              </w:rPr>
              <w:t>as</w:t>
            </w:r>
            <w:r w:rsidRPr="002B37EF">
              <w:rPr>
                <w:lang w:val="en-US"/>
              </w:rPr>
              <w:t xml:space="preserve"> </w:t>
            </w:r>
            <w:r w:rsidRPr="002B37EF">
              <w:rPr>
                <w:i/>
                <w:iCs/>
                <w:lang w:val="en-US"/>
              </w:rPr>
              <w:t>sub</w:t>
            </w:r>
            <w:r w:rsidRPr="002B37EF">
              <w:rPr>
                <w:lang w:val="en-US"/>
              </w:rPr>
              <w:t xml:space="preserve"> </w:t>
            </w:r>
            <w:r w:rsidRPr="002B37EF">
              <w:rPr>
                <w:b/>
                <w:bCs/>
                <w:lang w:val="en-US"/>
              </w:rPr>
              <w:t>on</w:t>
            </w:r>
            <w:r w:rsidRPr="002B37EF">
              <w:rPr>
                <w:lang w:val="en-US"/>
              </w:rPr>
              <w:t xml:space="preserve"> </w:t>
            </w:r>
            <w:proofErr w:type="spellStart"/>
            <w:proofErr w:type="gramStart"/>
            <w:r w:rsidRPr="002B37EF">
              <w:rPr>
                <w:i/>
                <w:iCs/>
                <w:lang w:val="en-US"/>
              </w:rPr>
              <w:t>pd</w:t>
            </w:r>
            <w:r w:rsidRPr="002B37EF">
              <w:rPr>
                <w:lang w:val="en-US"/>
              </w:rPr>
              <w:t>.subcategory</w:t>
            </w:r>
            <w:proofErr w:type="gramEnd"/>
            <w:r w:rsidRPr="002B37EF">
              <w:rPr>
                <w:lang w:val="en-US"/>
              </w:rPr>
              <w:t>_id</w:t>
            </w:r>
            <w:proofErr w:type="spellEnd"/>
            <w:r w:rsidRPr="002B37EF">
              <w:rPr>
                <w:lang w:val="en-US"/>
              </w:rPr>
              <w:t xml:space="preserve"> = </w:t>
            </w:r>
            <w:proofErr w:type="spellStart"/>
            <w:proofErr w:type="gramStart"/>
            <w:r w:rsidRPr="002B37EF">
              <w:rPr>
                <w:i/>
                <w:iCs/>
                <w:lang w:val="en-US"/>
              </w:rPr>
              <w:t>sub</w:t>
            </w:r>
            <w:r w:rsidRPr="002B37EF">
              <w:rPr>
                <w:lang w:val="en-US"/>
              </w:rPr>
              <w:t>.subcategory</w:t>
            </w:r>
            <w:proofErr w:type="gramEnd"/>
            <w:r w:rsidRPr="002B37EF">
              <w:rPr>
                <w:lang w:val="en-US"/>
              </w:rPr>
              <w:t>_id</w:t>
            </w:r>
            <w:proofErr w:type="spellEnd"/>
            <w:r w:rsidRPr="002B37EF">
              <w:rPr>
                <w:lang w:val="en-US"/>
              </w:rPr>
              <w:t>;</w:t>
            </w:r>
          </w:p>
        </w:tc>
      </w:tr>
    </w:tbl>
    <w:p w14:paraId="46AB91EA" w14:textId="737C8269" w:rsidR="00E21AAC" w:rsidRDefault="008E05B7" w:rsidP="008E05B7">
      <w:pPr>
        <w:pStyle w:val="af5"/>
      </w:pPr>
      <w:r w:rsidRPr="008E05B7">
        <w:drawing>
          <wp:inline distT="0" distB="0" distL="0" distR="0" wp14:anchorId="0AA3F23B" wp14:editId="42EDF595">
            <wp:extent cx="6120130" cy="1154430"/>
            <wp:effectExtent l="0" t="0" r="0" b="7620"/>
            <wp:docPr id="16267909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09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E6E9" w14:textId="532B322C" w:rsidR="00E21AAC" w:rsidRDefault="008E05B7" w:rsidP="00E21AAC">
      <w:pPr>
        <w:pStyle w:val="af5"/>
      </w:pPr>
      <w:r w:rsidRPr="008E05B7">
        <w:t>Рисунок 2.1.1 – Список товаров и их подкатегорий</w:t>
      </w:r>
    </w:p>
    <w:p w14:paraId="333D8E1A" w14:textId="1E699B74" w:rsidR="00E21AAC" w:rsidRDefault="002B37EF" w:rsidP="002B37EF">
      <w:pPr>
        <w:pStyle w:val="3"/>
      </w:pPr>
      <w:bookmarkStart w:id="6" w:name="_Toc209866435"/>
      <w:r w:rsidRPr="002B37EF">
        <w:t>LEFT OUTER JOIN (левое внешнее соединение)</w:t>
      </w:r>
      <w:bookmarkEnd w:id="6"/>
    </w:p>
    <w:p w14:paraId="7201729B" w14:textId="3AA71A40" w:rsidR="002B37EF" w:rsidRPr="00C02354" w:rsidRDefault="008E05B7" w:rsidP="002B37EF">
      <w:r w:rsidRPr="008E05B7">
        <w:t>Получим список всех подкатегорий и количество товаров в каждой из них, включая подкатегории без товаров (листинг 2.2.1)</w:t>
      </w:r>
    </w:p>
    <w:p w14:paraId="3C96A81C" w14:textId="03BCB5FD" w:rsidR="002B37EF" w:rsidRPr="00E21AAC" w:rsidRDefault="002B37EF" w:rsidP="002B37EF">
      <w:pPr>
        <w:pStyle w:val="af3"/>
      </w:pPr>
      <w:r>
        <w:lastRenderedPageBreak/>
        <w:t>Листинг 2.2.1</w:t>
      </w:r>
      <w:r w:rsidR="008E05B7">
        <w:t xml:space="preserve"> - </w:t>
      </w:r>
      <w:r w:rsidR="008E05B7" w:rsidRPr="008E05B7">
        <w:t>Запрос на получение списка подкатегорий с количеством товаров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B37EF" w:rsidRPr="00C02354" w14:paraId="2006AD18" w14:textId="77777777" w:rsidTr="00CE455D">
        <w:tc>
          <w:tcPr>
            <w:tcW w:w="9628" w:type="dxa"/>
          </w:tcPr>
          <w:p w14:paraId="7893C2E7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select</w:t>
            </w:r>
            <w:r w:rsidRPr="00EC0A4B">
              <w:rPr>
                <w:lang w:val="en-US"/>
              </w:rPr>
              <w:t xml:space="preserve"> </w:t>
            </w:r>
          </w:p>
          <w:p w14:paraId="57A91AD1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 xml:space="preserve">    </w:t>
            </w:r>
            <w:proofErr w:type="spell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."name</w:t>
            </w:r>
            <w:proofErr w:type="spellEnd"/>
            <w:r w:rsidRPr="00EC0A4B">
              <w:rPr>
                <w:lang w:val="en-US"/>
              </w:rPr>
              <w:t xml:space="preserve">", </w:t>
            </w:r>
          </w:p>
          <w:p w14:paraId="0D76AA5B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 xml:space="preserve">    </w:t>
            </w:r>
            <w:r w:rsidRPr="00EC0A4B">
              <w:rPr>
                <w:b/>
                <w:bCs/>
                <w:lang w:val="en-US"/>
              </w:rPr>
              <w:t>count</w:t>
            </w:r>
            <w:r w:rsidRPr="00EC0A4B">
              <w:rPr>
                <w:lang w:val="en-US"/>
              </w:rPr>
              <w:t>(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pd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  <w:r w:rsidRPr="00EC0A4B">
              <w:rPr>
                <w:lang w:val="en-US"/>
              </w:rPr>
              <w:t>),</w:t>
            </w:r>
          </w:p>
          <w:p w14:paraId="1C722427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</w:p>
          <w:p w14:paraId="61E19D65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from</w:t>
            </w:r>
            <w:r w:rsidRPr="00EC0A4B">
              <w:rPr>
                <w:lang w:val="en-US"/>
              </w:rPr>
              <w:t xml:space="preserve"> "Subcategory" </w:t>
            </w:r>
            <w:r w:rsidRPr="00EC0A4B">
              <w:rPr>
                <w:b/>
                <w:bCs/>
                <w:lang w:val="en-US"/>
              </w:rPr>
              <w:t>as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i/>
                <w:iCs/>
                <w:lang w:val="en-US"/>
              </w:rPr>
              <w:t>sub</w:t>
            </w:r>
          </w:p>
          <w:p w14:paraId="2760127F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left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b/>
                <w:bCs/>
                <w:lang w:val="en-US"/>
              </w:rPr>
              <w:t>join</w:t>
            </w:r>
            <w:r w:rsidRPr="00EC0A4B">
              <w:rPr>
                <w:lang w:val="en-US"/>
              </w:rPr>
              <w:t xml:space="preserve"> "Product" </w:t>
            </w:r>
            <w:r w:rsidRPr="00EC0A4B">
              <w:rPr>
                <w:b/>
                <w:bCs/>
                <w:lang w:val="en-US"/>
              </w:rPr>
              <w:t>as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i/>
                <w:iCs/>
                <w:lang w:val="en-US"/>
              </w:rPr>
              <w:t>pd</w:t>
            </w:r>
          </w:p>
          <w:p w14:paraId="2BB24DB5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 xml:space="preserve">    </w:t>
            </w:r>
            <w:r w:rsidRPr="00EC0A4B">
              <w:rPr>
                <w:b/>
                <w:bCs/>
                <w:lang w:val="en-US"/>
              </w:rPr>
              <w:t>on</w:t>
            </w:r>
            <w:r w:rsidRPr="00EC0A4B">
              <w:rPr>
                <w:lang w:val="en-US"/>
              </w:rPr>
              <w:t xml:space="preserve"> 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  <w:r w:rsidRPr="00EC0A4B">
              <w:rPr>
                <w:lang w:val="en-US"/>
              </w:rPr>
              <w:t xml:space="preserve"> = 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pd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</w:p>
          <w:p w14:paraId="725BDBBD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group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b/>
                <w:bCs/>
                <w:lang w:val="en-US"/>
              </w:rPr>
              <w:t>by</w:t>
            </w:r>
            <w:r w:rsidRPr="00EC0A4B">
              <w:rPr>
                <w:lang w:val="en-US"/>
              </w:rPr>
              <w:t xml:space="preserve"> 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</w:t>
            </w:r>
            <w:proofErr w:type="gramStart"/>
            <w:r w:rsidRPr="00EC0A4B">
              <w:rPr>
                <w:lang w:val="en-US"/>
              </w:rPr>
              <w:t>id</w:t>
            </w:r>
            <w:proofErr w:type="spellEnd"/>
            <w:r w:rsidRPr="00EC0A4B">
              <w:rPr>
                <w:lang w:val="en-US"/>
              </w:rPr>
              <w:t>;</w:t>
            </w:r>
            <w:proofErr w:type="gramEnd"/>
          </w:p>
          <w:p w14:paraId="0EDBC44E" w14:textId="727E2793" w:rsidR="002B37EF" w:rsidRPr="007F10E7" w:rsidRDefault="002B37EF" w:rsidP="00CE455D">
            <w:pPr>
              <w:pStyle w:val="af4"/>
              <w:rPr>
                <w:lang w:val="en-US"/>
              </w:rPr>
            </w:pPr>
          </w:p>
        </w:tc>
      </w:tr>
    </w:tbl>
    <w:p w14:paraId="0363C824" w14:textId="5A462621" w:rsidR="002B37EF" w:rsidRPr="00D47810" w:rsidRDefault="00D47810" w:rsidP="00D47810">
      <w:pPr>
        <w:pStyle w:val="af5"/>
      </w:pPr>
      <w:r w:rsidRPr="00EC0A4B">
        <w:rPr>
          <w:noProof/>
          <w:lang w:val="en-US"/>
        </w:rPr>
        <w:drawing>
          <wp:inline distT="0" distB="0" distL="0" distR="0" wp14:anchorId="5031B8FF" wp14:editId="1E92F5E4">
            <wp:extent cx="4686954" cy="1381318"/>
            <wp:effectExtent l="0" t="0" r="0" b="9525"/>
            <wp:docPr id="312959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9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C591" w14:textId="1E957E4A" w:rsidR="008E05B7" w:rsidRPr="008E05B7" w:rsidRDefault="008E05B7" w:rsidP="002B37EF">
      <w:pPr>
        <w:pStyle w:val="af5"/>
      </w:pPr>
      <w:r w:rsidRPr="008E05B7">
        <w:t>Рисунок 2.2.1 – Количество товаров в каждой подкатегории</w:t>
      </w:r>
    </w:p>
    <w:p w14:paraId="1D943C54" w14:textId="68EE468D" w:rsidR="007F10E7" w:rsidRPr="00EC0A4B" w:rsidRDefault="007F10E7" w:rsidP="00FC7819">
      <w:pPr>
        <w:pStyle w:val="3"/>
      </w:pPr>
      <w:bookmarkStart w:id="7" w:name="_Toc209866436"/>
      <w:r w:rsidRPr="007F10E7">
        <w:t>RIGHT OUTER JOIN (правое внешнее соединение)</w:t>
      </w:r>
      <w:bookmarkEnd w:id="7"/>
    </w:p>
    <w:p w14:paraId="103F6C4A" w14:textId="1A2DCA1E" w:rsidR="007F10E7" w:rsidRPr="00EC0A4B" w:rsidRDefault="008E05B7" w:rsidP="007F10E7">
      <w:r w:rsidRPr="008E05B7">
        <w:t>Выведем список всех подкатегорий и количество товаров в них, используя правое внешнее соединение (листинг 2.3.1).</w:t>
      </w:r>
    </w:p>
    <w:p w14:paraId="5ADB13F8" w14:textId="7937E949" w:rsidR="007F10E7" w:rsidRPr="00E21AAC" w:rsidRDefault="007F10E7" w:rsidP="007F10E7">
      <w:pPr>
        <w:pStyle w:val="af3"/>
      </w:pPr>
      <w:r>
        <w:t>Листинг 2.</w:t>
      </w:r>
      <w:r w:rsidRPr="008E05B7">
        <w:t>3</w:t>
      </w:r>
      <w:r>
        <w:t>.1</w:t>
      </w:r>
      <w:r w:rsidR="008E05B7">
        <w:t xml:space="preserve"> - </w:t>
      </w:r>
      <w:r w:rsidR="008E05B7" w:rsidRPr="008E05B7">
        <w:t>Запрос на получение списка подкатегорий с количеством товаров через RIGHT 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10E7" w:rsidRPr="00C02354" w14:paraId="78BA85DB" w14:textId="77777777" w:rsidTr="00CE455D">
        <w:tc>
          <w:tcPr>
            <w:tcW w:w="9628" w:type="dxa"/>
          </w:tcPr>
          <w:p w14:paraId="22ED826A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select</w:t>
            </w:r>
            <w:r w:rsidRPr="00EC0A4B">
              <w:rPr>
                <w:lang w:val="en-US"/>
              </w:rPr>
              <w:t xml:space="preserve"> </w:t>
            </w:r>
          </w:p>
          <w:p w14:paraId="0CB0E6C4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ab/>
            </w:r>
            <w:proofErr w:type="spell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."name</w:t>
            </w:r>
            <w:proofErr w:type="spellEnd"/>
            <w:r w:rsidRPr="00EC0A4B">
              <w:rPr>
                <w:lang w:val="en-US"/>
              </w:rPr>
              <w:t xml:space="preserve">", </w:t>
            </w:r>
          </w:p>
          <w:p w14:paraId="7991A0E7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ab/>
            </w:r>
            <w:proofErr w:type="gramStart"/>
            <w:r w:rsidRPr="00EC0A4B">
              <w:rPr>
                <w:b/>
                <w:bCs/>
                <w:lang w:val="en-US"/>
              </w:rPr>
              <w:t>count</w:t>
            </w:r>
            <w:r w:rsidRPr="00EC0A4B">
              <w:rPr>
                <w:lang w:val="en-US"/>
              </w:rPr>
              <w:t>(</w:t>
            </w:r>
            <w:proofErr w:type="spellStart"/>
            <w:r w:rsidRPr="00EC0A4B">
              <w:rPr>
                <w:i/>
                <w:iCs/>
                <w:lang w:val="en-US"/>
              </w:rPr>
              <w:t>pd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</w:t>
            </w:r>
            <w:proofErr w:type="gramStart"/>
            <w:r w:rsidRPr="00EC0A4B">
              <w:rPr>
                <w:lang w:val="en-US"/>
              </w:rPr>
              <w:t>id</w:t>
            </w:r>
            <w:proofErr w:type="spellEnd"/>
            <w:r w:rsidRPr="00EC0A4B">
              <w:rPr>
                <w:lang w:val="en-US"/>
              </w:rPr>
              <w:t xml:space="preserve"> )</w:t>
            </w:r>
            <w:proofErr w:type="gramEnd"/>
            <w:r w:rsidRPr="00EC0A4B">
              <w:rPr>
                <w:lang w:val="en-US"/>
              </w:rPr>
              <w:t>,</w:t>
            </w:r>
          </w:p>
          <w:p w14:paraId="62D6A47E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ab/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  <w:r w:rsidRPr="00EC0A4B">
              <w:rPr>
                <w:lang w:val="en-US"/>
              </w:rPr>
              <w:t xml:space="preserve"> </w:t>
            </w:r>
          </w:p>
          <w:p w14:paraId="5F71693D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proofErr w:type="gramStart"/>
            <w:r w:rsidRPr="00EC0A4B">
              <w:rPr>
                <w:b/>
                <w:bCs/>
                <w:lang w:val="en-US"/>
              </w:rPr>
              <w:t>from</w:t>
            </w:r>
            <w:proofErr w:type="gramEnd"/>
          </w:p>
          <w:p w14:paraId="1CDF1F7B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ab/>
              <w:t xml:space="preserve">"Product" </w:t>
            </w:r>
            <w:r w:rsidRPr="00EC0A4B">
              <w:rPr>
                <w:b/>
                <w:bCs/>
                <w:lang w:val="en-US"/>
              </w:rPr>
              <w:t>as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i/>
                <w:iCs/>
                <w:lang w:val="en-US"/>
              </w:rPr>
              <w:t>pd</w:t>
            </w:r>
          </w:p>
          <w:p w14:paraId="36C76EC0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right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b/>
                <w:bCs/>
                <w:lang w:val="en-US"/>
              </w:rPr>
              <w:t>join</w:t>
            </w:r>
            <w:r w:rsidRPr="00EC0A4B">
              <w:rPr>
                <w:lang w:val="en-US"/>
              </w:rPr>
              <w:t xml:space="preserve"> </w:t>
            </w:r>
          </w:p>
          <w:p w14:paraId="1BF09704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lang w:val="en-US"/>
              </w:rPr>
              <w:tab/>
              <w:t xml:space="preserve">"Subcategory" </w:t>
            </w:r>
            <w:r w:rsidRPr="00EC0A4B">
              <w:rPr>
                <w:b/>
                <w:bCs/>
                <w:lang w:val="en-US"/>
              </w:rPr>
              <w:t>as</w:t>
            </w:r>
            <w:r w:rsidRPr="00EC0A4B">
              <w:rPr>
                <w:lang w:val="en-US"/>
              </w:rPr>
              <w:t xml:space="preserve"> </w:t>
            </w:r>
            <w:r w:rsidRPr="00EC0A4B">
              <w:rPr>
                <w:i/>
                <w:iCs/>
                <w:lang w:val="en-US"/>
              </w:rPr>
              <w:t>sub</w:t>
            </w:r>
          </w:p>
          <w:p w14:paraId="77DE3111" w14:textId="77777777" w:rsidR="00EC0A4B" w:rsidRPr="00EC0A4B" w:rsidRDefault="00EC0A4B" w:rsidP="00EC0A4B">
            <w:pPr>
              <w:pStyle w:val="af4"/>
              <w:rPr>
                <w:lang w:val="en-US"/>
              </w:rPr>
            </w:pPr>
            <w:r w:rsidRPr="00EC0A4B">
              <w:rPr>
                <w:b/>
                <w:bCs/>
                <w:lang w:val="en-US"/>
              </w:rPr>
              <w:t>on</w:t>
            </w:r>
            <w:r w:rsidRPr="00EC0A4B">
              <w:rPr>
                <w:lang w:val="en-US"/>
              </w:rPr>
              <w:t xml:space="preserve"> 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pd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  <w:r w:rsidRPr="00EC0A4B">
              <w:rPr>
                <w:lang w:val="en-US"/>
              </w:rPr>
              <w:t xml:space="preserve"> = </w:t>
            </w:r>
            <w:proofErr w:type="spellStart"/>
            <w:proofErr w:type="gramStart"/>
            <w:r w:rsidRPr="00EC0A4B">
              <w:rPr>
                <w:i/>
                <w:iCs/>
                <w:lang w:val="en-US"/>
              </w:rPr>
              <w:t>sub</w:t>
            </w:r>
            <w:r w:rsidRPr="00EC0A4B">
              <w:rPr>
                <w:lang w:val="en-US"/>
              </w:rPr>
              <w:t>.subcategory</w:t>
            </w:r>
            <w:proofErr w:type="gramEnd"/>
            <w:r w:rsidRPr="00EC0A4B">
              <w:rPr>
                <w:lang w:val="en-US"/>
              </w:rPr>
              <w:t>_id</w:t>
            </w:r>
            <w:proofErr w:type="spellEnd"/>
          </w:p>
          <w:p w14:paraId="220D575B" w14:textId="77777777" w:rsidR="00EC0A4B" w:rsidRPr="00C02354" w:rsidRDefault="00EC0A4B" w:rsidP="00EC0A4B">
            <w:pPr>
              <w:pStyle w:val="af4"/>
              <w:rPr>
                <w:lang w:val="en-US"/>
              </w:rPr>
            </w:pPr>
            <w:r w:rsidRPr="00C02354">
              <w:rPr>
                <w:b/>
                <w:bCs/>
                <w:lang w:val="en-US"/>
              </w:rPr>
              <w:t>group</w:t>
            </w:r>
            <w:r w:rsidRPr="00C02354">
              <w:rPr>
                <w:lang w:val="en-US"/>
              </w:rPr>
              <w:t xml:space="preserve"> </w:t>
            </w:r>
            <w:r w:rsidRPr="00C02354">
              <w:rPr>
                <w:b/>
                <w:bCs/>
                <w:lang w:val="en-US"/>
              </w:rPr>
              <w:t>by</w:t>
            </w:r>
          </w:p>
          <w:p w14:paraId="65A4A77E" w14:textId="0045A74A" w:rsidR="007F10E7" w:rsidRPr="00EC0A4B" w:rsidRDefault="00EC0A4B" w:rsidP="00CE455D">
            <w:pPr>
              <w:pStyle w:val="af4"/>
              <w:rPr>
                <w:lang w:val="en-US"/>
              </w:rPr>
            </w:pPr>
            <w:r w:rsidRPr="00C02354">
              <w:rPr>
                <w:lang w:val="en-US"/>
              </w:rPr>
              <w:tab/>
            </w:r>
            <w:proofErr w:type="spellStart"/>
            <w:proofErr w:type="gramStart"/>
            <w:r w:rsidRPr="00C02354">
              <w:rPr>
                <w:i/>
                <w:iCs/>
                <w:lang w:val="en-US"/>
              </w:rPr>
              <w:t>sub</w:t>
            </w:r>
            <w:r w:rsidRPr="00C02354">
              <w:rPr>
                <w:lang w:val="en-US"/>
              </w:rPr>
              <w:t>.subcategory</w:t>
            </w:r>
            <w:proofErr w:type="gramEnd"/>
            <w:r w:rsidRPr="00C02354">
              <w:rPr>
                <w:lang w:val="en-US"/>
              </w:rPr>
              <w:t>_id</w:t>
            </w:r>
            <w:proofErr w:type="spellEnd"/>
          </w:p>
        </w:tc>
      </w:tr>
    </w:tbl>
    <w:p w14:paraId="7EC6839F" w14:textId="2402E832" w:rsidR="007F10E7" w:rsidRPr="00D47810" w:rsidRDefault="00D47810" w:rsidP="00D47810">
      <w:pPr>
        <w:pStyle w:val="af5"/>
      </w:pPr>
      <w:r w:rsidRPr="00EC0A4B">
        <w:rPr>
          <w:noProof/>
        </w:rPr>
        <w:drawing>
          <wp:inline distT="0" distB="0" distL="0" distR="0" wp14:anchorId="1E927EE3" wp14:editId="751A9132">
            <wp:extent cx="4677428" cy="1438476"/>
            <wp:effectExtent l="0" t="0" r="0" b="9525"/>
            <wp:docPr id="15442525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525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1AD0" w14:textId="0E2E64BF" w:rsidR="008E05B7" w:rsidRDefault="008E05B7" w:rsidP="007F10E7">
      <w:pPr>
        <w:pStyle w:val="af5"/>
      </w:pPr>
      <w:r w:rsidRPr="008E05B7">
        <w:t>Рисунок 2.3.1 – Количество товаров в каждой подкатегории (RIGHT JOIN)</w:t>
      </w:r>
    </w:p>
    <w:p w14:paraId="691DDA2F" w14:textId="22AE8DF0" w:rsidR="001B76B4" w:rsidRDefault="001B76B4" w:rsidP="001B76B4">
      <w:pPr>
        <w:pStyle w:val="3"/>
      </w:pPr>
      <w:bookmarkStart w:id="8" w:name="_Toc209866437"/>
      <w:r w:rsidRPr="001B76B4">
        <w:lastRenderedPageBreak/>
        <w:t>FULL OUTER JOIN (полное внешнее соединение)</w:t>
      </w:r>
      <w:bookmarkEnd w:id="8"/>
    </w:p>
    <w:p w14:paraId="1B550A2C" w14:textId="7D4888F3" w:rsidR="008E05B7" w:rsidRPr="008E05B7" w:rsidRDefault="008E05B7" w:rsidP="008E05B7">
      <w:r w:rsidRPr="008E05B7">
        <w:t>Сформируем полный список всех товаров и подкатегорий, включая те, у которых нет соответствующих записей (листинг 2.4.1).</w:t>
      </w:r>
    </w:p>
    <w:p w14:paraId="39483748" w14:textId="604A2526" w:rsidR="001B76B4" w:rsidRPr="00E21AAC" w:rsidRDefault="001B76B4" w:rsidP="001B76B4">
      <w:pPr>
        <w:pStyle w:val="af3"/>
      </w:pPr>
      <w:r>
        <w:t>Листинг 2.</w:t>
      </w:r>
      <w:r w:rsidRPr="00D47810">
        <w:t>4</w:t>
      </w:r>
      <w:r>
        <w:t>.1</w:t>
      </w:r>
      <w:r w:rsidR="00D47810">
        <w:t xml:space="preserve"> - </w:t>
      </w:r>
      <w:r w:rsidR="00D47810" w:rsidRPr="00D47810">
        <w:t>Запрос с использованием полного внешнего соединения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76B4" w:rsidRPr="00C02354" w14:paraId="7837A31C" w14:textId="77777777" w:rsidTr="001B76B4">
        <w:tc>
          <w:tcPr>
            <w:tcW w:w="9628" w:type="dxa"/>
          </w:tcPr>
          <w:p w14:paraId="615A436C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b/>
                <w:bCs/>
                <w:lang w:val="en-US"/>
              </w:rPr>
              <w:t>select</w:t>
            </w:r>
            <w:r w:rsidRPr="001B76B4">
              <w:rPr>
                <w:lang w:val="en-US"/>
              </w:rPr>
              <w:t xml:space="preserve"> </w:t>
            </w:r>
            <w:proofErr w:type="spellStart"/>
            <w:proofErr w:type="gramStart"/>
            <w:r w:rsidRPr="001B76B4">
              <w:rPr>
                <w:i/>
                <w:iCs/>
                <w:lang w:val="en-US"/>
              </w:rPr>
              <w:t>pd</w:t>
            </w:r>
            <w:r w:rsidRPr="001B76B4">
              <w:rPr>
                <w:lang w:val="en-US"/>
              </w:rPr>
              <w:t>.product</w:t>
            </w:r>
            <w:proofErr w:type="gramEnd"/>
            <w:r w:rsidRPr="001B76B4">
              <w:rPr>
                <w:lang w:val="en-US"/>
              </w:rPr>
              <w:t>_</w:t>
            </w:r>
            <w:proofErr w:type="gramStart"/>
            <w:r w:rsidRPr="001B76B4">
              <w:rPr>
                <w:lang w:val="en-US"/>
              </w:rPr>
              <w:t>id</w:t>
            </w:r>
            <w:proofErr w:type="spellEnd"/>
            <w:r w:rsidRPr="001B76B4">
              <w:rPr>
                <w:lang w:val="en-US"/>
              </w:rPr>
              <w:t xml:space="preserve"> ,</w:t>
            </w:r>
            <w:proofErr w:type="gramEnd"/>
            <w:r w:rsidRPr="001B76B4">
              <w:rPr>
                <w:lang w:val="en-US"/>
              </w:rPr>
              <w:t xml:space="preserve"> </w:t>
            </w:r>
            <w:proofErr w:type="spellStart"/>
            <w:r w:rsidRPr="001B76B4">
              <w:rPr>
                <w:i/>
                <w:iCs/>
                <w:lang w:val="en-US"/>
              </w:rPr>
              <w:t>pd</w:t>
            </w:r>
            <w:r w:rsidRPr="001B76B4">
              <w:rPr>
                <w:lang w:val="en-US"/>
              </w:rPr>
              <w:t>."name</w:t>
            </w:r>
            <w:proofErr w:type="spellEnd"/>
            <w:r w:rsidRPr="001B76B4">
              <w:rPr>
                <w:lang w:val="en-US"/>
              </w:rPr>
              <w:t xml:space="preserve">", </w:t>
            </w:r>
            <w:proofErr w:type="spellStart"/>
            <w:proofErr w:type="gramStart"/>
            <w:r w:rsidRPr="001B76B4">
              <w:rPr>
                <w:i/>
                <w:iCs/>
                <w:lang w:val="en-US"/>
              </w:rPr>
              <w:t>sub</w:t>
            </w:r>
            <w:r w:rsidRPr="001B76B4">
              <w:rPr>
                <w:lang w:val="en-US"/>
              </w:rPr>
              <w:t>.subcategory</w:t>
            </w:r>
            <w:proofErr w:type="gramEnd"/>
            <w:r w:rsidRPr="001B76B4">
              <w:rPr>
                <w:lang w:val="en-US"/>
              </w:rPr>
              <w:t>_</w:t>
            </w:r>
            <w:proofErr w:type="gramStart"/>
            <w:r w:rsidRPr="001B76B4">
              <w:rPr>
                <w:lang w:val="en-US"/>
              </w:rPr>
              <w:t>id</w:t>
            </w:r>
            <w:proofErr w:type="spellEnd"/>
            <w:r w:rsidRPr="001B76B4">
              <w:rPr>
                <w:lang w:val="en-US"/>
              </w:rPr>
              <w:t xml:space="preserve"> ,</w:t>
            </w:r>
            <w:proofErr w:type="gramEnd"/>
            <w:r w:rsidRPr="001B76B4">
              <w:rPr>
                <w:lang w:val="en-US"/>
              </w:rPr>
              <w:t xml:space="preserve"> </w:t>
            </w:r>
            <w:proofErr w:type="spellStart"/>
            <w:r w:rsidRPr="001B76B4">
              <w:rPr>
                <w:i/>
                <w:iCs/>
                <w:lang w:val="en-US"/>
              </w:rPr>
              <w:t>sub</w:t>
            </w:r>
            <w:r w:rsidRPr="001B76B4">
              <w:rPr>
                <w:lang w:val="en-US"/>
              </w:rPr>
              <w:t>."name</w:t>
            </w:r>
            <w:proofErr w:type="spellEnd"/>
            <w:r w:rsidRPr="001B76B4">
              <w:rPr>
                <w:lang w:val="en-US"/>
              </w:rPr>
              <w:t xml:space="preserve">" </w:t>
            </w:r>
          </w:p>
          <w:p w14:paraId="5ED9744D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proofErr w:type="gramStart"/>
            <w:r w:rsidRPr="001B76B4">
              <w:rPr>
                <w:b/>
                <w:bCs/>
                <w:lang w:val="en-US"/>
              </w:rPr>
              <w:t>from</w:t>
            </w:r>
            <w:proofErr w:type="gramEnd"/>
            <w:r w:rsidRPr="001B76B4">
              <w:rPr>
                <w:lang w:val="en-US"/>
              </w:rPr>
              <w:t xml:space="preserve"> </w:t>
            </w:r>
          </w:p>
          <w:p w14:paraId="574FA7A8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lang w:val="en-US"/>
              </w:rPr>
              <w:tab/>
              <w:t xml:space="preserve">"Product" </w:t>
            </w:r>
            <w:r w:rsidRPr="001B76B4">
              <w:rPr>
                <w:b/>
                <w:bCs/>
                <w:lang w:val="en-US"/>
              </w:rPr>
              <w:t>as</w:t>
            </w:r>
            <w:r w:rsidRPr="001B76B4">
              <w:rPr>
                <w:lang w:val="en-US"/>
              </w:rPr>
              <w:t xml:space="preserve"> </w:t>
            </w:r>
            <w:r w:rsidRPr="001B76B4">
              <w:rPr>
                <w:i/>
                <w:iCs/>
                <w:lang w:val="en-US"/>
              </w:rPr>
              <w:t>pd</w:t>
            </w:r>
          </w:p>
          <w:p w14:paraId="25DFB146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b/>
                <w:bCs/>
                <w:lang w:val="en-US"/>
              </w:rPr>
              <w:t>full</w:t>
            </w:r>
            <w:r w:rsidRPr="001B76B4">
              <w:rPr>
                <w:lang w:val="en-US"/>
              </w:rPr>
              <w:t xml:space="preserve"> </w:t>
            </w:r>
            <w:r w:rsidRPr="001B76B4">
              <w:rPr>
                <w:b/>
                <w:bCs/>
                <w:lang w:val="en-US"/>
              </w:rPr>
              <w:t>join</w:t>
            </w:r>
          </w:p>
          <w:p w14:paraId="11A08AB9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lang w:val="en-US"/>
              </w:rPr>
              <w:tab/>
              <w:t xml:space="preserve">"Subcategory" </w:t>
            </w:r>
            <w:r w:rsidRPr="001B76B4">
              <w:rPr>
                <w:b/>
                <w:bCs/>
                <w:lang w:val="en-US"/>
              </w:rPr>
              <w:t>as</w:t>
            </w:r>
            <w:r w:rsidRPr="001B76B4">
              <w:rPr>
                <w:lang w:val="en-US"/>
              </w:rPr>
              <w:t xml:space="preserve"> </w:t>
            </w:r>
            <w:r w:rsidRPr="001B76B4">
              <w:rPr>
                <w:i/>
                <w:iCs/>
                <w:lang w:val="en-US"/>
              </w:rPr>
              <w:t>sub</w:t>
            </w:r>
          </w:p>
          <w:p w14:paraId="5DFAC3D5" w14:textId="6BAB5457" w:rsid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b/>
                <w:bCs/>
                <w:lang w:val="en-US"/>
              </w:rPr>
              <w:t>on</w:t>
            </w:r>
            <w:r w:rsidRPr="001B76B4">
              <w:rPr>
                <w:lang w:val="en-US"/>
              </w:rPr>
              <w:t xml:space="preserve"> </w:t>
            </w:r>
            <w:proofErr w:type="spellStart"/>
            <w:proofErr w:type="gramStart"/>
            <w:r w:rsidRPr="001B76B4">
              <w:rPr>
                <w:i/>
                <w:iCs/>
                <w:lang w:val="en-US"/>
              </w:rPr>
              <w:t>sub</w:t>
            </w:r>
            <w:r w:rsidRPr="001B76B4">
              <w:rPr>
                <w:lang w:val="en-US"/>
              </w:rPr>
              <w:t>.subcategory</w:t>
            </w:r>
            <w:proofErr w:type="gramEnd"/>
            <w:r w:rsidRPr="001B76B4">
              <w:rPr>
                <w:lang w:val="en-US"/>
              </w:rPr>
              <w:t>_id</w:t>
            </w:r>
            <w:proofErr w:type="spellEnd"/>
            <w:r w:rsidRPr="001B76B4">
              <w:rPr>
                <w:lang w:val="en-US"/>
              </w:rPr>
              <w:t xml:space="preserve"> = </w:t>
            </w:r>
            <w:proofErr w:type="spellStart"/>
            <w:proofErr w:type="gramStart"/>
            <w:r w:rsidRPr="001B76B4">
              <w:rPr>
                <w:i/>
                <w:iCs/>
                <w:lang w:val="en-US"/>
              </w:rPr>
              <w:t>pd</w:t>
            </w:r>
            <w:r w:rsidRPr="001B76B4">
              <w:rPr>
                <w:lang w:val="en-US"/>
              </w:rPr>
              <w:t>.subcategory</w:t>
            </w:r>
            <w:proofErr w:type="gramEnd"/>
            <w:r w:rsidRPr="001B76B4">
              <w:rPr>
                <w:lang w:val="en-US"/>
              </w:rPr>
              <w:t>_</w:t>
            </w:r>
            <w:proofErr w:type="gramStart"/>
            <w:r w:rsidRPr="001B76B4">
              <w:rPr>
                <w:lang w:val="en-US"/>
              </w:rPr>
              <w:t>id</w:t>
            </w:r>
            <w:proofErr w:type="spellEnd"/>
            <w:r w:rsidRPr="001B76B4">
              <w:rPr>
                <w:lang w:val="en-US"/>
              </w:rPr>
              <w:t xml:space="preserve"> ;</w:t>
            </w:r>
            <w:proofErr w:type="gramEnd"/>
          </w:p>
        </w:tc>
      </w:tr>
    </w:tbl>
    <w:p w14:paraId="03AC6B34" w14:textId="15AF0554" w:rsidR="001B76B4" w:rsidRPr="00D47810" w:rsidRDefault="00D47810" w:rsidP="00D47810">
      <w:pPr>
        <w:pStyle w:val="af5"/>
      </w:pPr>
      <w:r w:rsidRPr="001B76B4">
        <w:rPr>
          <w:noProof/>
        </w:rPr>
        <w:drawing>
          <wp:inline distT="0" distB="0" distL="0" distR="0" wp14:anchorId="766C3763" wp14:editId="40FB3309">
            <wp:extent cx="6120130" cy="1591310"/>
            <wp:effectExtent l="0" t="0" r="0" b="8890"/>
            <wp:docPr id="1353053993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53993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DC43" w14:textId="0F633624" w:rsidR="00D47810" w:rsidRDefault="00D47810" w:rsidP="001B76B4">
      <w:pPr>
        <w:pStyle w:val="af5"/>
      </w:pPr>
      <w:r w:rsidRPr="00D47810">
        <w:t>Рисунок 2.4.1 – Полный список товаров и подкатегорий</w:t>
      </w:r>
    </w:p>
    <w:p w14:paraId="4EDF1AD6" w14:textId="7BBEA4F9" w:rsidR="001B76B4" w:rsidRDefault="001B76B4" w:rsidP="001B76B4">
      <w:pPr>
        <w:pStyle w:val="3"/>
      </w:pPr>
      <w:bookmarkStart w:id="9" w:name="_Toc209866438"/>
      <w:r w:rsidRPr="001B76B4">
        <w:t>CROSS JOIN (декартово произведение)</w:t>
      </w:r>
      <w:bookmarkEnd w:id="9"/>
    </w:p>
    <w:p w14:paraId="368550D7" w14:textId="2C189239" w:rsidR="00D47810" w:rsidRPr="00D47810" w:rsidRDefault="00D47810" w:rsidP="00D47810">
      <w:r w:rsidRPr="00D47810">
        <w:t>Сформируем все возможные комбинации товаров и подкатегорий, применив декартово произведение (листинг 2.5.1).</w:t>
      </w:r>
    </w:p>
    <w:p w14:paraId="60155CC1" w14:textId="47991EF9" w:rsidR="001B76B4" w:rsidRPr="00E21AAC" w:rsidRDefault="001B76B4" w:rsidP="001B76B4">
      <w:pPr>
        <w:pStyle w:val="af3"/>
      </w:pPr>
      <w:r>
        <w:lastRenderedPageBreak/>
        <w:t>Листинг 2.</w:t>
      </w:r>
      <w:r w:rsidRPr="00D47810">
        <w:t>5</w:t>
      </w:r>
      <w:r>
        <w:t>.1</w:t>
      </w:r>
      <w:r w:rsidR="00D47810">
        <w:t xml:space="preserve"> - </w:t>
      </w:r>
      <w:r w:rsidR="00D47810" w:rsidRPr="00D47810">
        <w:t>Запрос с использованием CROSS 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76B4" w14:paraId="41656779" w14:textId="77777777" w:rsidTr="00CE455D">
        <w:tc>
          <w:tcPr>
            <w:tcW w:w="9628" w:type="dxa"/>
          </w:tcPr>
          <w:p w14:paraId="7344D50B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b/>
                <w:bCs/>
                <w:lang w:val="en-US"/>
              </w:rPr>
              <w:t>select</w:t>
            </w:r>
            <w:r w:rsidRPr="001B76B4">
              <w:rPr>
                <w:lang w:val="en-US"/>
              </w:rPr>
              <w:t xml:space="preserve"> </w:t>
            </w:r>
            <w:proofErr w:type="spellStart"/>
            <w:proofErr w:type="gramStart"/>
            <w:r w:rsidRPr="001B76B4">
              <w:rPr>
                <w:i/>
                <w:iCs/>
                <w:lang w:val="en-US"/>
              </w:rPr>
              <w:t>pd</w:t>
            </w:r>
            <w:r w:rsidRPr="001B76B4">
              <w:rPr>
                <w:lang w:val="en-US"/>
              </w:rPr>
              <w:t>.product</w:t>
            </w:r>
            <w:proofErr w:type="gramEnd"/>
            <w:r w:rsidRPr="001B76B4">
              <w:rPr>
                <w:lang w:val="en-US"/>
              </w:rPr>
              <w:t>_</w:t>
            </w:r>
            <w:proofErr w:type="gramStart"/>
            <w:r w:rsidRPr="001B76B4">
              <w:rPr>
                <w:lang w:val="en-US"/>
              </w:rPr>
              <w:t>id</w:t>
            </w:r>
            <w:proofErr w:type="spellEnd"/>
            <w:r w:rsidRPr="001B76B4">
              <w:rPr>
                <w:lang w:val="en-US"/>
              </w:rPr>
              <w:t xml:space="preserve"> ,</w:t>
            </w:r>
            <w:proofErr w:type="gramEnd"/>
            <w:r w:rsidRPr="001B76B4">
              <w:rPr>
                <w:lang w:val="en-US"/>
              </w:rPr>
              <w:t xml:space="preserve"> </w:t>
            </w:r>
            <w:proofErr w:type="spellStart"/>
            <w:r w:rsidRPr="001B76B4">
              <w:rPr>
                <w:i/>
                <w:iCs/>
                <w:lang w:val="en-US"/>
              </w:rPr>
              <w:t>pd</w:t>
            </w:r>
            <w:r w:rsidRPr="001B76B4">
              <w:rPr>
                <w:lang w:val="en-US"/>
              </w:rPr>
              <w:t>."name</w:t>
            </w:r>
            <w:proofErr w:type="spellEnd"/>
            <w:r w:rsidRPr="001B76B4">
              <w:rPr>
                <w:lang w:val="en-US"/>
              </w:rPr>
              <w:t xml:space="preserve">", </w:t>
            </w:r>
            <w:proofErr w:type="spellStart"/>
            <w:proofErr w:type="gramStart"/>
            <w:r w:rsidRPr="001B76B4">
              <w:rPr>
                <w:i/>
                <w:iCs/>
                <w:lang w:val="en-US"/>
              </w:rPr>
              <w:t>sub</w:t>
            </w:r>
            <w:r w:rsidRPr="001B76B4">
              <w:rPr>
                <w:lang w:val="en-US"/>
              </w:rPr>
              <w:t>.subcategory</w:t>
            </w:r>
            <w:proofErr w:type="gramEnd"/>
            <w:r w:rsidRPr="001B76B4">
              <w:rPr>
                <w:lang w:val="en-US"/>
              </w:rPr>
              <w:t>_</w:t>
            </w:r>
            <w:proofErr w:type="gramStart"/>
            <w:r w:rsidRPr="001B76B4">
              <w:rPr>
                <w:lang w:val="en-US"/>
              </w:rPr>
              <w:t>id</w:t>
            </w:r>
            <w:proofErr w:type="spellEnd"/>
            <w:r w:rsidRPr="001B76B4">
              <w:rPr>
                <w:lang w:val="en-US"/>
              </w:rPr>
              <w:t xml:space="preserve"> ,</w:t>
            </w:r>
            <w:proofErr w:type="gramEnd"/>
            <w:r w:rsidRPr="001B76B4">
              <w:rPr>
                <w:lang w:val="en-US"/>
              </w:rPr>
              <w:t xml:space="preserve"> </w:t>
            </w:r>
            <w:proofErr w:type="spellStart"/>
            <w:r w:rsidRPr="001B76B4">
              <w:rPr>
                <w:i/>
                <w:iCs/>
                <w:lang w:val="en-US"/>
              </w:rPr>
              <w:t>sub</w:t>
            </w:r>
            <w:r w:rsidRPr="001B76B4">
              <w:rPr>
                <w:lang w:val="en-US"/>
              </w:rPr>
              <w:t>."name</w:t>
            </w:r>
            <w:proofErr w:type="spellEnd"/>
            <w:r w:rsidRPr="001B76B4">
              <w:rPr>
                <w:lang w:val="en-US"/>
              </w:rPr>
              <w:t xml:space="preserve">" </w:t>
            </w:r>
          </w:p>
          <w:p w14:paraId="32ADED59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proofErr w:type="gramStart"/>
            <w:r w:rsidRPr="001B76B4">
              <w:rPr>
                <w:b/>
                <w:bCs/>
                <w:lang w:val="en-US"/>
              </w:rPr>
              <w:t>from</w:t>
            </w:r>
            <w:proofErr w:type="gramEnd"/>
            <w:r w:rsidRPr="001B76B4">
              <w:rPr>
                <w:lang w:val="en-US"/>
              </w:rPr>
              <w:t xml:space="preserve"> </w:t>
            </w:r>
          </w:p>
          <w:p w14:paraId="55774DF7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lang w:val="en-US"/>
              </w:rPr>
              <w:tab/>
              <w:t xml:space="preserve">"Product" </w:t>
            </w:r>
            <w:r w:rsidRPr="001B76B4">
              <w:rPr>
                <w:b/>
                <w:bCs/>
                <w:lang w:val="en-US"/>
              </w:rPr>
              <w:t>as</w:t>
            </w:r>
            <w:r w:rsidRPr="001B76B4">
              <w:rPr>
                <w:lang w:val="en-US"/>
              </w:rPr>
              <w:t xml:space="preserve"> </w:t>
            </w:r>
            <w:r w:rsidRPr="001B76B4">
              <w:rPr>
                <w:i/>
                <w:iCs/>
                <w:lang w:val="en-US"/>
              </w:rPr>
              <w:t>pd</w:t>
            </w:r>
          </w:p>
          <w:p w14:paraId="5CF6E661" w14:textId="77777777" w:rsidR="001B76B4" w:rsidRPr="001B76B4" w:rsidRDefault="001B76B4" w:rsidP="001B76B4">
            <w:pPr>
              <w:pStyle w:val="af4"/>
              <w:rPr>
                <w:lang w:val="en-US"/>
              </w:rPr>
            </w:pPr>
            <w:r w:rsidRPr="001B76B4">
              <w:rPr>
                <w:b/>
                <w:bCs/>
                <w:lang w:val="en-US"/>
              </w:rPr>
              <w:t>cross</w:t>
            </w:r>
            <w:r w:rsidRPr="001B76B4">
              <w:rPr>
                <w:lang w:val="en-US"/>
              </w:rPr>
              <w:t xml:space="preserve"> </w:t>
            </w:r>
            <w:r w:rsidRPr="001B76B4">
              <w:rPr>
                <w:b/>
                <w:bCs/>
                <w:lang w:val="en-US"/>
              </w:rPr>
              <w:t>join</w:t>
            </w:r>
          </w:p>
          <w:p w14:paraId="7A76FA18" w14:textId="7320FBE3" w:rsidR="001B76B4" w:rsidRPr="001B76B4" w:rsidRDefault="001B76B4" w:rsidP="00CE455D">
            <w:pPr>
              <w:pStyle w:val="af4"/>
              <w:rPr>
                <w:lang w:val="en-US"/>
              </w:rPr>
            </w:pPr>
            <w:r w:rsidRPr="001B76B4">
              <w:rPr>
                <w:lang w:val="en-US"/>
              </w:rPr>
              <w:tab/>
            </w:r>
            <w:r w:rsidRPr="001B76B4">
              <w:t>"</w:t>
            </w:r>
            <w:proofErr w:type="spellStart"/>
            <w:r w:rsidRPr="001B76B4">
              <w:t>Subcategory</w:t>
            </w:r>
            <w:proofErr w:type="spellEnd"/>
            <w:r w:rsidRPr="001B76B4">
              <w:t xml:space="preserve">" </w:t>
            </w:r>
            <w:proofErr w:type="spellStart"/>
            <w:r w:rsidRPr="001B76B4">
              <w:rPr>
                <w:b/>
                <w:bCs/>
              </w:rPr>
              <w:t>as</w:t>
            </w:r>
            <w:proofErr w:type="spellEnd"/>
            <w:r w:rsidRPr="001B76B4">
              <w:t xml:space="preserve"> </w:t>
            </w:r>
            <w:proofErr w:type="spellStart"/>
            <w:r w:rsidRPr="001B76B4">
              <w:rPr>
                <w:i/>
                <w:iCs/>
              </w:rPr>
              <w:t>sub</w:t>
            </w:r>
            <w:proofErr w:type="spellEnd"/>
            <w:r w:rsidRPr="001B76B4">
              <w:t>;</w:t>
            </w:r>
          </w:p>
        </w:tc>
      </w:tr>
    </w:tbl>
    <w:p w14:paraId="1FD59513" w14:textId="1469D31A" w:rsidR="001B76B4" w:rsidRPr="00D47810" w:rsidRDefault="00D47810" w:rsidP="00D47810">
      <w:pPr>
        <w:pStyle w:val="af5"/>
      </w:pPr>
      <w:r w:rsidRPr="001B76B4">
        <w:rPr>
          <w:noProof/>
        </w:rPr>
        <w:drawing>
          <wp:inline distT="0" distB="0" distL="0" distR="0" wp14:anchorId="3AD43D73" wp14:editId="3458E8FB">
            <wp:extent cx="6120130" cy="4536440"/>
            <wp:effectExtent l="0" t="0" r="0" b="0"/>
            <wp:docPr id="76871672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1672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10A4" w14:textId="4E50F4F2" w:rsidR="00D47810" w:rsidRDefault="00D47810" w:rsidP="001B76B4">
      <w:pPr>
        <w:pStyle w:val="af5"/>
      </w:pPr>
      <w:r w:rsidRPr="00D47810">
        <w:t>Рисунок 2.5.1 – Все возможные комбинации товаров и подкатегорий</w:t>
      </w:r>
    </w:p>
    <w:p w14:paraId="6B447F27" w14:textId="462A7A23" w:rsidR="002B37EF" w:rsidRDefault="009F678A" w:rsidP="009F678A">
      <w:pPr>
        <w:pStyle w:val="2"/>
        <w:rPr>
          <w:lang w:val="en-US"/>
        </w:rPr>
      </w:pPr>
      <w:bookmarkStart w:id="10" w:name="_Toc209866439"/>
      <w:proofErr w:type="spellStart"/>
      <w:r w:rsidRPr="009F678A">
        <w:rPr>
          <w:lang w:val="en-US"/>
        </w:rPr>
        <w:t>Теоретико-множественные</w:t>
      </w:r>
      <w:proofErr w:type="spellEnd"/>
      <w:r w:rsidRPr="009F678A">
        <w:rPr>
          <w:lang w:val="en-US"/>
        </w:rPr>
        <w:t xml:space="preserve"> </w:t>
      </w:r>
      <w:proofErr w:type="spellStart"/>
      <w:r w:rsidRPr="009F678A">
        <w:rPr>
          <w:lang w:val="en-US"/>
        </w:rPr>
        <w:t>операторы</w:t>
      </w:r>
      <w:bookmarkEnd w:id="10"/>
      <w:proofErr w:type="spellEnd"/>
    </w:p>
    <w:p w14:paraId="195D3F03" w14:textId="49D0DD72" w:rsidR="009F678A" w:rsidRDefault="009F678A" w:rsidP="009F678A">
      <w:pPr>
        <w:pStyle w:val="3"/>
        <w:rPr>
          <w:lang w:val="en-US"/>
        </w:rPr>
      </w:pPr>
      <w:bookmarkStart w:id="11" w:name="_Toc209866440"/>
      <w:r w:rsidRPr="009F678A">
        <w:t>UNION</w:t>
      </w:r>
      <w:bookmarkEnd w:id="11"/>
    </w:p>
    <w:p w14:paraId="1C9251A7" w14:textId="605DE51A" w:rsidR="009F678A" w:rsidRPr="00D47810" w:rsidRDefault="00D47810" w:rsidP="009F678A">
      <w:r w:rsidRPr="00D47810">
        <w:t>Объединим названия товаров и подкатегорий в один список (листинг 3.1.1).</w:t>
      </w:r>
    </w:p>
    <w:p w14:paraId="4A486EFF" w14:textId="5EB1009B" w:rsidR="009F678A" w:rsidRPr="00E21AAC" w:rsidRDefault="00D47810" w:rsidP="009F678A">
      <w:pPr>
        <w:pStyle w:val="af3"/>
      </w:pPr>
      <w:r w:rsidRPr="00D47810">
        <w:lastRenderedPageBreak/>
        <w:t>Листинг 3.1.1 – Запрос с использованием UNION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F678A" w:rsidRPr="009F678A" w14:paraId="05B49B1F" w14:textId="77777777" w:rsidTr="002C23EA">
        <w:tc>
          <w:tcPr>
            <w:tcW w:w="9628" w:type="dxa"/>
          </w:tcPr>
          <w:p w14:paraId="486D4872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r w:rsidRPr="009F678A">
              <w:rPr>
                <w:b/>
                <w:bCs/>
                <w:lang w:val="en-US"/>
              </w:rPr>
              <w:t>select</w:t>
            </w:r>
            <w:r w:rsidRPr="009F678A">
              <w:rPr>
                <w:lang w:val="en-US"/>
              </w:rPr>
              <w:t xml:space="preserve"> </w:t>
            </w:r>
          </w:p>
          <w:p w14:paraId="23810C51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r w:rsidRPr="009F678A">
              <w:rPr>
                <w:lang w:val="en-US"/>
              </w:rPr>
              <w:tab/>
            </w:r>
            <w:proofErr w:type="spellStart"/>
            <w:r w:rsidRPr="009F678A">
              <w:rPr>
                <w:i/>
                <w:iCs/>
                <w:lang w:val="en-US"/>
              </w:rPr>
              <w:t>pd</w:t>
            </w:r>
            <w:r w:rsidRPr="009F678A">
              <w:rPr>
                <w:lang w:val="en-US"/>
              </w:rPr>
              <w:t>."name</w:t>
            </w:r>
            <w:proofErr w:type="spellEnd"/>
            <w:r w:rsidRPr="009F678A">
              <w:rPr>
                <w:lang w:val="en-US"/>
              </w:rPr>
              <w:t>"</w:t>
            </w:r>
          </w:p>
          <w:p w14:paraId="28C23D2B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proofErr w:type="gramStart"/>
            <w:r w:rsidRPr="009F678A">
              <w:rPr>
                <w:b/>
                <w:bCs/>
                <w:lang w:val="en-US"/>
              </w:rPr>
              <w:t>from</w:t>
            </w:r>
            <w:proofErr w:type="gramEnd"/>
            <w:r w:rsidRPr="009F678A">
              <w:rPr>
                <w:lang w:val="en-US"/>
              </w:rPr>
              <w:t xml:space="preserve"> </w:t>
            </w:r>
          </w:p>
          <w:p w14:paraId="3EB167DF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r w:rsidRPr="009F678A">
              <w:rPr>
                <w:lang w:val="en-US"/>
              </w:rPr>
              <w:tab/>
              <w:t xml:space="preserve">"Product" </w:t>
            </w:r>
            <w:r w:rsidRPr="009F678A">
              <w:rPr>
                <w:b/>
                <w:bCs/>
                <w:lang w:val="en-US"/>
              </w:rPr>
              <w:t>as</w:t>
            </w:r>
            <w:r w:rsidRPr="009F678A">
              <w:rPr>
                <w:lang w:val="en-US"/>
              </w:rPr>
              <w:t xml:space="preserve"> </w:t>
            </w:r>
            <w:r w:rsidRPr="009F678A">
              <w:rPr>
                <w:i/>
                <w:iCs/>
                <w:lang w:val="en-US"/>
              </w:rPr>
              <w:t>pd</w:t>
            </w:r>
          </w:p>
          <w:p w14:paraId="36EABA44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r w:rsidRPr="009F678A">
              <w:rPr>
                <w:b/>
                <w:bCs/>
                <w:lang w:val="en-US"/>
              </w:rPr>
              <w:t>union</w:t>
            </w:r>
          </w:p>
          <w:p w14:paraId="65F89DE4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r w:rsidRPr="009F678A">
              <w:rPr>
                <w:b/>
                <w:bCs/>
                <w:lang w:val="en-US"/>
              </w:rPr>
              <w:t>select</w:t>
            </w:r>
            <w:r w:rsidRPr="009F678A">
              <w:rPr>
                <w:lang w:val="en-US"/>
              </w:rPr>
              <w:t xml:space="preserve"> </w:t>
            </w:r>
          </w:p>
          <w:p w14:paraId="0DCE0FD8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r w:rsidRPr="009F678A">
              <w:rPr>
                <w:lang w:val="en-US"/>
              </w:rPr>
              <w:tab/>
            </w:r>
            <w:proofErr w:type="spellStart"/>
            <w:r w:rsidRPr="009F678A">
              <w:rPr>
                <w:i/>
                <w:iCs/>
                <w:lang w:val="en-US"/>
              </w:rPr>
              <w:t>sub</w:t>
            </w:r>
            <w:r w:rsidRPr="009F678A">
              <w:rPr>
                <w:lang w:val="en-US"/>
              </w:rPr>
              <w:t>."name</w:t>
            </w:r>
            <w:proofErr w:type="spellEnd"/>
            <w:r w:rsidRPr="009F678A">
              <w:rPr>
                <w:lang w:val="en-US"/>
              </w:rPr>
              <w:t>"</w:t>
            </w:r>
          </w:p>
          <w:p w14:paraId="3542870B" w14:textId="77777777" w:rsidR="009F678A" w:rsidRPr="009F678A" w:rsidRDefault="009F678A" w:rsidP="009F678A">
            <w:pPr>
              <w:pStyle w:val="af4"/>
              <w:rPr>
                <w:lang w:val="en-US"/>
              </w:rPr>
            </w:pPr>
            <w:proofErr w:type="gramStart"/>
            <w:r w:rsidRPr="009F678A">
              <w:rPr>
                <w:b/>
                <w:bCs/>
                <w:lang w:val="en-US"/>
              </w:rPr>
              <w:t>from</w:t>
            </w:r>
            <w:proofErr w:type="gramEnd"/>
          </w:p>
          <w:p w14:paraId="60C1CBCE" w14:textId="3A8006F5" w:rsidR="009F678A" w:rsidRPr="001B76B4" w:rsidRDefault="009F678A" w:rsidP="002C23EA">
            <w:pPr>
              <w:pStyle w:val="af4"/>
              <w:rPr>
                <w:lang w:val="en-US"/>
              </w:rPr>
            </w:pPr>
            <w:r w:rsidRPr="009F678A">
              <w:rPr>
                <w:lang w:val="en-US"/>
              </w:rPr>
              <w:tab/>
              <w:t xml:space="preserve">"Subcategory" </w:t>
            </w:r>
            <w:r w:rsidRPr="009F678A">
              <w:rPr>
                <w:b/>
                <w:bCs/>
                <w:lang w:val="en-US"/>
              </w:rPr>
              <w:t>as</w:t>
            </w:r>
            <w:r w:rsidRPr="009F678A">
              <w:rPr>
                <w:lang w:val="en-US"/>
              </w:rPr>
              <w:t xml:space="preserve"> </w:t>
            </w:r>
            <w:r w:rsidRPr="009F678A">
              <w:rPr>
                <w:i/>
                <w:iCs/>
                <w:lang w:val="en-US"/>
              </w:rPr>
              <w:t>sub</w:t>
            </w:r>
            <w:r w:rsidRPr="009F678A">
              <w:rPr>
                <w:lang w:val="en-US"/>
              </w:rPr>
              <w:t>;</w:t>
            </w:r>
          </w:p>
        </w:tc>
      </w:tr>
    </w:tbl>
    <w:p w14:paraId="780DE2FD" w14:textId="16A987A9" w:rsidR="009F678A" w:rsidRPr="00D47810" w:rsidRDefault="00D47810" w:rsidP="00D47810">
      <w:pPr>
        <w:pStyle w:val="af5"/>
      </w:pPr>
      <w:r w:rsidRPr="009F678A">
        <w:drawing>
          <wp:inline distT="0" distB="0" distL="0" distR="0" wp14:anchorId="00C614B9" wp14:editId="4A15A4C5">
            <wp:extent cx="3029373" cy="3458058"/>
            <wp:effectExtent l="0" t="0" r="0" b="9525"/>
            <wp:docPr id="148311138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1138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E108" w14:textId="3D37D6EE" w:rsidR="00D47810" w:rsidRDefault="00D47810" w:rsidP="009F678A">
      <w:pPr>
        <w:pStyle w:val="af5"/>
      </w:pPr>
      <w:r w:rsidRPr="00D47810">
        <w:t>Рисунок 3.1.1 – Единый список товаров и подкатегорий</w:t>
      </w:r>
    </w:p>
    <w:p w14:paraId="4635194A" w14:textId="3DBE3F70" w:rsidR="009F678A" w:rsidRPr="009F678A" w:rsidRDefault="009F678A" w:rsidP="009F678A">
      <w:pPr>
        <w:pStyle w:val="3"/>
        <w:rPr>
          <w:lang w:val="en-US"/>
        </w:rPr>
      </w:pPr>
      <w:bookmarkStart w:id="12" w:name="_Toc209866441"/>
      <w:r w:rsidRPr="009F678A">
        <w:t>INTERSECT</w:t>
      </w:r>
      <w:bookmarkEnd w:id="12"/>
    </w:p>
    <w:p w14:paraId="7E180438" w14:textId="22F9B716" w:rsidR="009F678A" w:rsidRPr="00D47810" w:rsidRDefault="00D47810" w:rsidP="009F678A">
      <w:r w:rsidRPr="00D47810">
        <w:t xml:space="preserve">Найдем пересечение цен товаров, сравнив все товары с товарами, находящимися на складе с </w:t>
      </w:r>
      <w:r w:rsidRPr="00D47810">
        <w:rPr>
          <w:lang w:val="en-US"/>
        </w:rPr>
        <w:t>warehouse</w:t>
      </w:r>
      <w:r w:rsidRPr="00D47810">
        <w:t>_</w:t>
      </w:r>
      <w:r w:rsidRPr="00D47810">
        <w:rPr>
          <w:lang w:val="en-US"/>
        </w:rPr>
        <w:t>id</w:t>
      </w:r>
      <w:r w:rsidRPr="00D47810">
        <w:t xml:space="preserve"> = 3 (листинг 3.2.1).</w:t>
      </w:r>
    </w:p>
    <w:p w14:paraId="7A66DE76" w14:textId="592A3A72" w:rsidR="009F678A" w:rsidRPr="00E21AAC" w:rsidRDefault="00D47810" w:rsidP="009F678A">
      <w:pPr>
        <w:pStyle w:val="af3"/>
      </w:pPr>
      <w:r w:rsidRPr="00D47810">
        <w:t>Листинг 3.2.1 – Запрос с использованием INTERSECT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F678A" w:rsidRPr="009F678A" w14:paraId="18D23967" w14:textId="77777777" w:rsidTr="002C23EA">
        <w:tc>
          <w:tcPr>
            <w:tcW w:w="9628" w:type="dxa"/>
          </w:tcPr>
          <w:p w14:paraId="3D197DD0" w14:textId="77777777" w:rsidR="00775C9E" w:rsidRPr="00775C9E" w:rsidRDefault="00775C9E" w:rsidP="00775C9E">
            <w:pPr>
              <w:pStyle w:val="af4"/>
            </w:pPr>
            <w:proofErr w:type="spellStart"/>
            <w:r w:rsidRPr="00775C9E">
              <w:rPr>
                <w:b/>
                <w:bCs/>
              </w:rPr>
              <w:t>select</w:t>
            </w:r>
            <w:proofErr w:type="spellEnd"/>
            <w:r w:rsidRPr="00775C9E">
              <w:t xml:space="preserve"> </w:t>
            </w:r>
            <w:proofErr w:type="spellStart"/>
            <w:proofErr w:type="gramStart"/>
            <w:r w:rsidRPr="00775C9E">
              <w:rPr>
                <w:i/>
                <w:iCs/>
              </w:rPr>
              <w:t>pd</w:t>
            </w:r>
            <w:r w:rsidRPr="00775C9E">
              <w:t>.price</w:t>
            </w:r>
            <w:proofErr w:type="spellEnd"/>
            <w:proofErr w:type="gramEnd"/>
            <w:r w:rsidRPr="00775C9E">
              <w:t xml:space="preserve"> </w:t>
            </w:r>
          </w:p>
          <w:p w14:paraId="15FC76B9" w14:textId="77777777" w:rsidR="00775C9E" w:rsidRPr="00775C9E" w:rsidRDefault="00775C9E" w:rsidP="00775C9E">
            <w:pPr>
              <w:pStyle w:val="af4"/>
            </w:pPr>
            <w:proofErr w:type="spellStart"/>
            <w:r w:rsidRPr="00775C9E">
              <w:rPr>
                <w:b/>
                <w:bCs/>
              </w:rPr>
              <w:t>from</w:t>
            </w:r>
            <w:proofErr w:type="spellEnd"/>
            <w:r w:rsidRPr="00775C9E">
              <w:t xml:space="preserve"> "Product" </w:t>
            </w:r>
            <w:proofErr w:type="spellStart"/>
            <w:r w:rsidRPr="00775C9E">
              <w:rPr>
                <w:b/>
                <w:bCs/>
              </w:rPr>
              <w:t>as</w:t>
            </w:r>
            <w:proofErr w:type="spellEnd"/>
            <w:r w:rsidRPr="00775C9E">
              <w:t xml:space="preserve"> </w:t>
            </w:r>
            <w:proofErr w:type="spellStart"/>
            <w:r w:rsidRPr="00775C9E">
              <w:rPr>
                <w:i/>
                <w:iCs/>
              </w:rPr>
              <w:t>pd</w:t>
            </w:r>
            <w:proofErr w:type="spellEnd"/>
          </w:p>
          <w:p w14:paraId="116348BD" w14:textId="77777777" w:rsidR="00775C9E" w:rsidRPr="00775C9E" w:rsidRDefault="00775C9E" w:rsidP="00775C9E">
            <w:pPr>
              <w:pStyle w:val="af4"/>
            </w:pPr>
            <w:proofErr w:type="spellStart"/>
            <w:r w:rsidRPr="00775C9E">
              <w:rPr>
                <w:b/>
                <w:bCs/>
              </w:rPr>
              <w:t>intersect</w:t>
            </w:r>
            <w:proofErr w:type="spellEnd"/>
            <w:r w:rsidRPr="00775C9E">
              <w:t xml:space="preserve"> </w:t>
            </w:r>
          </w:p>
          <w:p w14:paraId="28EA309C" w14:textId="77777777" w:rsidR="00775C9E" w:rsidRPr="00775C9E" w:rsidRDefault="00775C9E" w:rsidP="00775C9E">
            <w:pPr>
              <w:pStyle w:val="af4"/>
            </w:pPr>
            <w:proofErr w:type="spellStart"/>
            <w:r w:rsidRPr="00775C9E">
              <w:rPr>
                <w:b/>
                <w:bCs/>
              </w:rPr>
              <w:t>select</w:t>
            </w:r>
            <w:proofErr w:type="spellEnd"/>
            <w:r w:rsidRPr="00775C9E">
              <w:t xml:space="preserve"> </w:t>
            </w:r>
            <w:r w:rsidRPr="00775C9E">
              <w:rPr>
                <w:i/>
                <w:iCs/>
              </w:rPr>
              <w:t>pd1</w:t>
            </w:r>
            <w:r w:rsidRPr="00775C9E">
              <w:t xml:space="preserve">.price </w:t>
            </w:r>
          </w:p>
          <w:p w14:paraId="3B57A21F" w14:textId="77777777" w:rsidR="00775C9E" w:rsidRPr="00775C9E" w:rsidRDefault="00775C9E" w:rsidP="00775C9E">
            <w:pPr>
              <w:pStyle w:val="af4"/>
            </w:pPr>
            <w:proofErr w:type="spellStart"/>
            <w:r w:rsidRPr="00775C9E">
              <w:rPr>
                <w:b/>
                <w:bCs/>
              </w:rPr>
              <w:t>from</w:t>
            </w:r>
            <w:proofErr w:type="spellEnd"/>
            <w:r w:rsidRPr="00775C9E">
              <w:t xml:space="preserve"> "Product" </w:t>
            </w:r>
            <w:proofErr w:type="spellStart"/>
            <w:r w:rsidRPr="00775C9E">
              <w:rPr>
                <w:b/>
                <w:bCs/>
              </w:rPr>
              <w:t>as</w:t>
            </w:r>
            <w:proofErr w:type="spellEnd"/>
            <w:r w:rsidRPr="00775C9E">
              <w:t xml:space="preserve"> </w:t>
            </w:r>
            <w:r w:rsidRPr="00775C9E">
              <w:rPr>
                <w:i/>
                <w:iCs/>
              </w:rPr>
              <w:t>pd1</w:t>
            </w:r>
          </w:p>
          <w:p w14:paraId="792B9A7A" w14:textId="48B969DB" w:rsidR="009F678A" w:rsidRPr="00775C9E" w:rsidRDefault="00775C9E" w:rsidP="002C23EA">
            <w:pPr>
              <w:pStyle w:val="af4"/>
              <w:rPr>
                <w:lang w:val="en-US"/>
              </w:rPr>
            </w:pPr>
            <w:proofErr w:type="spellStart"/>
            <w:r w:rsidRPr="00775C9E">
              <w:rPr>
                <w:b/>
                <w:bCs/>
              </w:rPr>
              <w:t>where</w:t>
            </w:r>
            <w:proofErr w:type="spellEnd"/>
            <w:r w:rsidRPr="00775C9E">
              <w:t xml:space="preserve"> </w:t>
            </w:r>
            <w:r w:rsidRPr="00775C9E">
              <w:rPr>
                <w:i/>
                <w:iCs/>
              </w:rPr>
              <w:t>pd1</w:t>
            </w:r>
            <w:r w:rsidRPr="00775C9E">
              <w:t>.warehouse_id = 3;</w:t>
            </w:r>
          </w:p>
        </w:tc>
      </w:tr>
    </w:tbl>
    <w:p w14:paraId="59F339B9" w14:textId="1ADC208D" w:rsidR="009F678A" w:rsidRPr="00D47810" w:rsidRDefault="00D47810" w:rsidP="00D47810">
      <w:pPr>
        <w:pStyle w:val="af5"/>
      </w:pPr>
      <w:r w:rsidRPr="00775C9E">
        <w:drawing>
          <wp:inline distT="0" distB="0" distL="0" distR="0" wp14:anchorId="09D96FFB" wp14:editId="75A9B0D8">
            <wp:extent cx="2095792" cy="1162212"/>
            <wp:effectExtent l="0" t="0" r="0" b="0"/>
            <wp:docPr id="170699386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386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5D2D" w14:textId="27804531" w:rsidR="009F678A" w:rsidRPr="00D47810" w:rsidRDefault="00D47810" w:rsidP="00D47810">
      <w:pPr>
        <w:pStyle w:val="af5"/>
      </w:pPr>
      <w:r w:rsidRPr="00D47810">
        <w:t>Рисунок 3.2.1 – Совпадающие цены товаров</w:t>
      </w:r>
    </w:p>
    <w:p w14:paraId="7EB28ADB" w14:textId="4D3AC4BC" w:rsidR="009F678A" w:rsidRPr="009F678A" w:rsidRDefault="00775C9E" w:rsidP="009F678A">
      <w:pPr>
        <w:pStyle w:val="3"/>
        <w:rPr>
          <w:lang w:val="en-US"/>
        </w:rPr>
      </w:pPr>
      <w:bookmarkStart w:id="13" w:name="_Toc209866442"/>
      <w:r w:rsidRPr="00775C9E">
        <w:rPr>
          <w:lang w:val="en-US"/>
        </w:rPr>
        <w:lastRenderedPageBreak/>
        <w:t>EXCEPT</w:t>
      </w:r>
      <w:bookmarkEnd w:id="13"/>
    </w:p>
    <w:p w14:paraId="2285FF74" w14:textId="64C1C416" w:rsidR="009F678A" w:rsidRPr="00D47810" w:rsidRDefault="00D47810" w:rsidP="009F678A">
      <w:r w:rsidRPr="00D47810">
        <w:t>Получим список товаров, которых нет в заказах (листинг 3.3.1).</w:t>
      </w:r>
    </w:p>
    <w:p w14:paraId="09A5D458" w14:textId="0F4EDD71" w:rsidR="009F678A" w:rsidRPr="00E21AAC" w:rsidRDefault="00D47810" w:rsidP="009F678A">
      <w:pPr>
        <w:pStyle w:val="af3"/>
      </w:pPr>
      <w:r w:rsidRPr="00D47810">
        <w:t>Листинг 3.3.1 – Запрос с использованием EXCEPT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F678A" w:rsidRPr="009F678A" w14:paraId="77E63279" w14:textId="77777777" w:rsidTr="002C23EA">
        <w:tc>
          <w:tcPr>
            <w:tcW w:w="9628" w:type="dxa"/>
          </w:tcPr>
          <w:p w14:paraId="14CAAE8A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>SELECT</w:t>
            </w:r>
          </w:p>
          <w:p w14:paraId="3E9691B1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</w:r>
            <w:proofErr w:type="spellStart"/>
            <w:proofErr w:type="gramStart"/>
            <w:r w:rsidRPr="008E05B7">
              <w:rPr>
                <w:lang w:val="en-US"/>
              </w:rPr>
              <w:t>p.product</w:t>
            </w:r>
            <w:proofErr w:type="gramEnd"/>
            <w:r w:rsidRPr="008E05B7">
              <w:rPr>
                <w:lang w:val="en-US"/>
              </w:rPr>
              <w:t>_id</w:t>
            </w:r>
            <w:proofErr w:type="spellEnd"/>
            <w:r w:rsidRPr="008E05B7">
              <w:rPr>
                <w:lang w:val="en-US"/>
              </w:rPr>
              <w:t>,</w:t>
            </w:r>
          </w:p>
          <w:p w14:paraId="315FF790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</w:r>
            <w:proofErr w:type="spellStart"/>
            <w:r w:rsidRPr="008E05B7">
              <w:rPr>
                <w:lang w:val="en-US"/>
              </w:rPr>
              <w:t>p."name</w:t>
            </w:r>
            <w:proofErr w:type="spellEnd"/>
            <w:r w:rsidRPr="008E05B7">
              <w:rPr>
                <w:lang w:val="en-US"/>
              </w:rPr>
              <w:t>"</w:t>
            </w:r>
          </w:p>
          <w:p w14:paraId="49A914FF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proofErr w:type="gramStart"/>
            <w:r w:rsidRPr="008E05B7">
              <w:rPr>
                <w:lang w:val="en-US"/>
              </w:rPr>
              <w:t>from</w:t>
            </w:r>
            <w:proofErr w:type="gramEnd"/>
          </w:p>
          <w:p w14:paraId="769751A0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  <w:t>"Product" as p</w:t>
            </w:r>
          </w:p>
          <w:p w14:paraId="262362E9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>EXCEPT</w:t>
            </w:r>
          </w:p>
          <w:p w14:paraId="36963AD2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>select</w:t>
            </w:r>
          </w:p>
          <w:p w14:paraId="3C5B4A47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</w:r>
            <w:proofErr w:type="spellStart"/>
            <w:proofErr w:type="gramStart"/>
            <w:r w:rsidRPr="008E05B7">
              <w:rPr>
                <w:lang w:val="en-US"/>
              </w:rPr>
              <w:t>pd.product</w:t>
            </w:r>
            <w:proofErr w:type="gramEnd"/>
            <w:r w:rsidRPr="008E05B7">
              <w:rPr>
                <w:lang w:val="en-US"/>
              </w:rPr>
              <w:t>_id</w:t>
            </w:r>
            <w:proofErr w:type="spellEnd"/>
            <w:r w:rsidRPr="008E05B7">
              <w:rPr>
                <w:lang w:val="en-US"/>
              </w:rPr>
              <w:t>,</w:t>
            </w:r>
          </w:p>
          <w:p w14:paraId="153D6448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</w:r>
            <w:proofErr w:type="spellStart"/>
            <w:r w:rsidRPr="008E05B7">
              <w:rPr>
                <w:lang w:val="en-US"/>
              </w:rPr>
              <w:t>pd."name</w:t>
            </w:r>
            <w:proofErr w:type="spellEnd"/>
            <w:r w:rsidRPr="008E05B7">
              <w:rPr>
                <w:lang w:val="en-US"/>
              </w:rPr>
              <w:t>"</w:t>
            </w:r>
          </w:p>
          <w:p w14:paraId="6F3CD381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proofErr w:type="gramStart"/>
            <w:r w:rsidRPr="008E05B7">
              <w:rPr>
                <w:lang w:val="en-US"/>
              </w:rPr>
              <w:t>from</w:t>
            </w:r>
            <w:proofErr w:type="gramEnd"/>
          </w:p>
          <w:p w14:paraId="0B8AE24B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  <w:t>"</w:t>
            </w:r>
            <w:proofErr w:type="spellStart"/>
            <w:proofErr w:type="gramStart"/>
            <w:r w:rsidRPr="008E05B7">
              <w:rPr>
                <w:lang w:val="en-US"/>
              </w:rPr>
              <w:t>relation</w:t>
            </w:r>
            <w:proofErr w:type="gramEnd"/>
            <w:r w:rsidRPr="008E05B7">
              <w:rPr>
                <w:lang w:val="en-US"/>
              </w:rPr>
              <w:t>_Order_Product</w:t>
            </w:r>
            <w:proofErr w:type="spellEnd"/>
            <w:r w:rsidRPr="008E05B7">
              <w:rPr>
                <w:lang w:val="en-US"/>
              </w:rPr>
              <w:t xml:space="preserve">" </w:t>
            </w:r>
            <w:proofErr w:type="spellStart"/>
            <w:r w:rsidRPr="008E05B7">
              <w:rPr>
                <w:lang w:val="en-US"/>
              </w:rPr>
              <w:t>rop</w:t>
            </w:r>
            <w:proofErr w:type="spellEnd"/>
          </w:p>
          <w:p w14:paraId="6A181669" w14:textId="77777777" w:rsidR="008E05B7" w:rsidRPr="008E05B7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>join</w:t>
            </w:r>
          </w:p>
          <w:p w14:paraId="39CFE738" w14:textId="392098B4" w:rsidR="009F678A" w:rsidRPr="001B76B4" w:rsidRDefault="008E05B7" w:rsidP="008E05B7">
            <w:pPr>
              <w:pStyle w:val="af4"/>
              <w:rPr>
                <w:lang w:val="en-US"/>
              </w:rPr>
            </w:pPr>
            <w:r w:rsidRPr="008E05B7">
              <w:rPr>
                <w:lang w:val="en-US"/>
              </w:rPr>
              <w:tab/>
              <w:t xml:space="preserve">"Product" as pd ON </w:t>
            </w:r>
            <w:proofErr w:type="spellStart"/>
            <w:proofErr w:type="gramStart"/>
            <w:r w:rsidRPr="008E05B7">
              <w:rPr>
                <w:lang w:val="en-US"/>
              </w:rPr>
              <w:t>rop.product</w:t>
            </w:r>
            <w:proofErr w:type="gramEnd"/>
            <w:r w:rsidRPr="008E05B7">
              <w:rPr>
                <w:lang w:val="en-US"/>
              </w:rPr>
              <w:t>_id</w:t>
            </w:r>
            <w:proofErr w:type="spellEnd"/>
            <w:r w:rsidRPr="008E05B7">
              <w:rPr>
                <w:lang w:val="en-US"/>
              </w:rPr>
              <w:t xml:space="preserve"> = </w:t>
            </w:r>
            <w:proofErr w:type="spellStart"/>
            <w:proofErr w:type="gramStart"/>
            <w:r w:rsidRPr="008E05B7">
              <w:rPr>
                <w:lang w:val="en-US"/>
              </w:rPr>
              <w:t>pd.product</w:t>
            </w:r>
            <w:proofErr w:type="gramEnd"/>
            <w:r w:rsidRPr="008E05B7">
              <w:rPr>
                <w:lang w:val="en-US"/>
              </w:rPr>
              <w:t>_id</w:t>
            </w:r>
            <w:proofErr w:type="spellEnd"/>
            <w:r w:rsidRPr="008E05B7">
              <w:rPr>
                <w:lang w:val="en-US"/>
              </w:rPr>
              <w:t>;</w:t>
            </w:r>
          </w:p>
        </w:tc>
      </w:tr>
    </w:tbl>
    <w:p w14:paraId="751EE05E" w14:textId="4019E7F5" w:rsidR="009F678A" w:rsidRDefault="00D47810" w:rsidP="00D47810">
      <w:pPr>
        <w:pStyle w:val="af5"/>
      </w:pPr>
      <w:r w:rsidRPr="00D47810">
        <w:drawing>
          <wp:inline distT="0" distB="0" distL="0" distR="0" wp14:anchorId="3CE46CEF" wp14:editId="2233E744">
            <wp:extent cx="4982270" cy="1152686"/>
            <wp:effectExtent l="0" t="0" r="0" b="9525"/>
            <wp:docPr id="10277431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31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AD01" w14:textId="07630F75" w:rsidR="00D47810" w:rsidRDefault="00D47810" w:rsidP="009F678A">
      <w:pPr>
        <w:pStyle w:val="af5"/>
      </w:pPr>
      <w:r w:rsidRPr="00D47810">
        <w:t>Рисунок 3.3.1 – Список товаров, отсутствующих в заказах</w:t>
      </w:r>
    </w:p>
    <w:p w14:paraId="1AFD1115" w14:textId="77777777" w:rsidR="009F678A" w:rsidRPr="00D47810" w:rsidRDefault="009F678A" w:rsidP="00D47810"/>
    <w:p w14:paraId="71094B35" w14:textId="77777777" w:rsidR="00411845" w:rsidRPr="00C450D6" w:rsidRDefault="00015620" w:rsidP="00C450D6">
      <w:pPr>
        <w:pStyle w:val="a4"/>
      </w:pPr>
      <w:bookmarkStart w:id="14" w:name="_Toc209866443"/>
      <w:r w:rsidRPr="00C450D6">
        <w:lastRenderedPageBreak/>
        <w:t>ВЫВОД</w:t>
      </w:r>
      <w:bookmarkEnd w:id="14"/>
    </w:p>
    <w:p w14:paraId="0C972E5D" w14:textId="1FDE90AD" w:rsidR="00F104A8" w:rsidRDefault="00D47810" w:rsidP="00F104A8">
      <w:r w:rsidRPr="00D47810">
        <w:t>В ходе выполнения практической работы были изучены и закреплены основные способы объединения данных из связанных таблиц с помощью операторов соединения INNER JOIN, LEFT JOIN, RIGHT JOIN, FULL JOIN и CROSS JOIN, а также методы работы с теоретико-множественными операторами UNION, INTERSECT и EXCEPT. На практических</w:t>
      </w:r>
    </w:p>
    <w:p w14:paraId="799D1592" w14:textId="77777777" w:rsidR="00D47810" w:rsidRPr="00015620" w:rsidRDefault="00D47810" w:rsidP="00F104A8"/>
    <w:sectPr w:rsidR="00D47810" w:rsidRPr="00015620" w:rsidSect="00C71B45">
      <w:footerReference w:type="default" r:id="rId32"/>
      <w:footerReference w:type="first" r:id="rId33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337C" w14:textId="77777777" w:rsidR="00EB3F01" w:rsidRDefault="00EB3F01" w:rsidP="009E241C">
      <w:pPr>
        <w:spacing w:line="240" w:lineRule="auto"/>
      </w:pPr>
      <w:r>
        <w:separator/>
      </w:r>
    </w:p>
  </w:endnote>
  <w:endnote w:type="continuationSeparator" w:id="0">
    <w:p w14:paraId="093DB4D4" w14:textId="77777777" w:rsidR="00EB3F01" w:rsidRDefault="00EB3F01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653F0F75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DDFC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7F2B" w14:textId="77777777" w:rsidR="00EB3F01" w:rsidRDefault="00EB3F01" w:rsidP="009E241C">
      <w:pPr>
        <w:spacing w:line="240" w:lineRule="auto"/>
      </w:pPr>
      <w:r>
        <w:separator/>
      </w:r>
    </w:p>
  </w:footnote>
  <w:footnote w:type="continuationSeparator" w:id="0">
    <w:p w14:paraId="3FF5A104" w14:textId="77777777" w:rsidR="00EB3F01" w:rsidRDefault="00EB3F01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830"/>
    <w:multiLevelType w:val="hybridMultilevel"/>
    <w:tmpl w:val="D4147D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801BA1"/>
    <w:multiLevelType w:val="multilevel"/>
    <w:tmpl w:val="4C0E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CB3619"/>
    <w:multiLevelType w:val="multilevel"/>
    <w:tmpl w:val="1B22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99622B"/>
    <w:multiLevelType w:val="hybridMultilevel"/>
    <w:tmpl w:val="D4147DE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7"/>
  </w:num>
  <w:num w:numId="2" w16cid:durableId="1203590824">
    <w:abstractNumId w:val="1"/>
  </w:num>
  <w:num w:numId="3" w16cid:durableId="373892793">
    <w:abstractNumId w:val="12"/>
  </w:num>
  <w:num w:numId="4" w16cid:durableId="582372677">
    <w:abstractNumId w:val="2"/>
  </w:num>
  <w:num w:numId="5" w16cid:durableId="580917646">
    <w:abstractNumId w:val="3"/>
  </w:num>
  <w:num w:numId="6" w16cid:durableId="739133416">
    <w:abstractNumId w:val="16"/>
  </w:num>
  <w:num w:numId="7" w16cid:durableId="736441645">
    <w:abstractNumId w:val="7"/>
  </w:num>
  <w:num w:numId="8" w16cid:durableId="1370030234">
    <w:abstractNumId w:val="13"/>
  </w:num>
  <w:num w:numId="9" w16cid:durableId="1448086367">
    <w:abstractNumId w:val="22"/>
  </w:num>
  <w:num w:numId="10" w16cid:durableId="262810773">
    <w:abstractNumId w:val="11"/>
  </w:num>
  <w:num w:numId="11" w16cid:durableId="899051698">
    <w:abstractNumId w:val="10"/>
  </w:num>
  <w:num w:numId="12" w16cid:durableId="2125804398">
    <w:abstractNumId w:val="9"/>
  </w:num>
  <w:num w:numId="13" w16cid:durableId="84616158">
    <w:abstractNumId w:val="5"/>
  </w:num>
  <w:num w:numId="14" w16cid:durableId="917443197">
    <w:abstractNumId w:val="5"/>
  </w:num>
  <w:num w:numId="15" w16cid:durableId="95269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8"/>
  </w:num>
  <w:num w:numId="21" w16cid:durableId="1242906757">
    <w:abstractNumId w:val="18"/>
  </w:num>
  <w:num w:numId="22" w16cid:durableId="2876616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0"/>
  </w:num>
  <w:num w:numId="24" w16cid:durableId="1373845190">
    <w:abstractNumId w:val="21"/>
  </w:num>
  <w:num w:numId="25" w16cid:durableId="9674680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4"/>
  </w:num>
  <w:num w:numId="36" w16cid:durableId="928536771">
    <w:abstractNumId w:val="6"/>
  </w:num>
  <w:num w:numId="37" w16cid:durableId="1986467784">
    <w:abstractNumId w:val="15"/>
  </w:num>
  <w:num w:numId="38" w16cid:durableId="1723754012">
    <w:abstractNumId w:val="0"/>
  </w:num>
  <w:num w:numId="39" w16cid:durableId="377434010">
    <w:abstractNumId w:val="4"/>
  </w:num>
  <w:num w:numId="40" w16cid:durableId="1468350795">
    <w:abstractNumId w:val="19"/>
  </w:num>
  <w:num w:numId="41" w16cid:durableId="5328319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716344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9060496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1795546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034632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9A"/>
    <w:rsid w:val="000033FD"/>
    <w:rsid w:val="00015620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B4D67"/>
    <w:rsid w:val="000B66FE"/>
    <w:rsid w:val="000D0C3C"/>
    <w:rsid w:val="000D6B85"/>
    <w:rsid w:val="000F5BB7"/>
    <w:rsid w:val="00114AE4"/>
    <w:rsid w:val="001173CB"/>
    <w:rsid w:val="00121F02"/>
    <w:rsid w:val="00132AEF"/>
    <w:rsid w:val="00132B94"/>
    <w:rsid w:val="001376E6"/>
    <w:rsid w:val="00175E98"/>
    <w:rsid w:val="0019537C"/>
    <w:rsid w:val="001B2A9A"/>
    <w:rsid w:val="001B4D74"/>
    <w:rsid w:val="001B76B4"/>
    <w:rsid w:val="001C0F6C"/>
    <w:rsid w:val="001C28B4"/>
    <w:rsid w:val="001D61BB"/>
    <w:rsid w:val="001E48ED"/>
    <w:rsid w:val="001F068F"/>
    <w:rsid w:val="00202AA9"/>
    <w:rsid w:val="00213301"/>
    <w:rsid w:val="00262617"/>
    <w:rsid w:val="00264A1A"/>
    <w:rsid w:val="00271299"/>
    <w:rsid w:val="002835CA"/>
    <w:rsid w:val="002846A0"/>
    <w:rsid w:val="00284D74"/>
    <w:rsid w:val="00293E58"/>
    <w:rsid w:val="002B37EF"/>
    <w:rsid w:val="002B5FD2"/>
    <w:rsid w:val="002D217F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36D"/>
    <w:rsid w:val="005E4761"/>
    <w:rsid w:val="005F4845"/>
    <w:rsid w:val="00600EFF"/>
    <w:rsid w:val="00603EBB"/>
    <w:rsid w:val="00604FF0"/>
    <w:rsid w:val="00611D7C"/>
    <w:rsid w:val="00613B3A"/>
    <w:rsid w:val="006165FA"/>
    <w:rsid w:val="00627940"/>
    <w:rsid w:val="006343F4"/>
    <w:rsid w:val="0064100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17519"/>
    <w:rsid w:val="00720F20"/>
    <w:rsid w:val="00736E3F"/>
    <w:rsid w:val="00746B4B"/>
    <w:rsid w:val="00760277"/>
    <w:rsid w:val="00766B39"/>
    <w:rsid w:val="00774165"/>
    <w:rsid w:val="00775098"/>
    <w:rsid w:val="00775C9E"/>
    <w:rsid w:val="0079261E"/>
    <w:rsid w:val="007A44FE"/>
    <w:rsid w:val="007B2AA8"/>
    <w:rsid w:val="007E63EC"/>
    <w:rsid w:val="007F10E7"/>
    <w:rsid w:val="007F234D"/>
    <w:rsid w:val="00804139"/>
    <w:rsid w:val="0082118E"/>
    <w:rsid w:val="008220F3"/>
    <w:rsid w:val="00826218"/>
    <w:rsid w:val="00830FE3"/>
    <w:rsid w:val="008421AA"/>
    <w:rsid w:val="00845B00"/>
    <w:rsid w:val="00857DA4"/>
    <w:rsid w:val="00881DDF"/>
    <w:rsid w:val="00887A57"/>
    <w:rsid w:val="008C0618"/>
    <w:rsid w:val="008D2A2A"/>
    <w:rsid w:val="008E05B7"/>
    <w:rsid w:val="008E3101"/>
    <w:rsid w:val="009012D6"/>
    <w:rsid w:val="00906EE5"/>
    <w:rsid w:val="00911A3F"/>
    <w:rsid w:val="009174B2"/>
    <w:rsid w:val="009452DE"/>
    <w:rsid w:val="00945F9A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E241C"/>
    <w:rsid w:val="009F678A"/>
    <w:rsid w:val="00A111F3"/>
    <w:rsid w:val="00A308BC"/>
    <w:rsid w:val="00A3205E"/>
    <w:rsid w:val="00A346C7"/>
    <w:rsid w:val="00A3564A"/>
    <w:rsid w:val="00A65438"/>
    <w:rsid w:val="00A7314D"/>
    <w:rsid w:val="00A81D7D"/>
    <w:rsid w:val="00A82134"/>
    <w:rsid w:val="00AA0CF4"/>
    <w:rsid w:val="00AB5341"/>
    <w:rsid w:val="00AD63D8"/>
    <w:rsid w:val="00AD6E45"/>
    <w:rsid w:val="00AE5E15"/>
    <w:rsid w:val="00AF5003"/>
    <w:rsid w:val="00B1239F"/>
    <w:rsid w:val="00B1409F"/>
    <w:rsid w:val="00B2160F"/>
    <w:rsid w:val="00B21B57"/>
    <w:rsid w:val="00B2281A"/>
    <w:rsid w:val="00B23137"/>
    <w:rsid w:val="00B4731A"/>
    <w:rsid w:val="00B63682"/>
    <w:rsid w:val="00B702B6"/>
    <w:rsid w:val="00B71ABD"/>
    <w:rsid w:val="00B81BD0"/>
    <w:rsid w:val="00B82381"/>
    <w:rsid w:val="00B94636"/>
    <w:rsid w:val="00BB33A8"/>
    <w:rsid w:val="00BC2C77"/>
    <w:rsid w:val="00BE21EF"/>
    <w:rsid w:val="00BE53BC"/>
    <w:rsid w:val="00C02354"/>
    <w:rsid w:val="00C303BE"/>
    <w:rsid w:val="00C409E6"/>
    <w:rsid w:val="00C450D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76E6"/>
    <w:rsid w:val="00D07B6D"/>
    <w:rsid w:val="00D1185C"/>
    <w:rsid w:val="00D13578"/>
    <w:rsid w:val="00D47810"/>
    <w:rsid w:val="00D52270"/>
    <w:rsid w:val="00D77325"/>
    <w:rsid w:val="00D77DB3"/>
    <w:rsid w:val="00D91ABD"/>
    <w:rsid w:val="00D946F1"/>
    <w:rsid w:val="00DB150D"/>
    <w:rsid w:val="00DB74E2"/>
    <w:rsid w:val="00DD7BA2"/>
    <w:rsid w:val="00E21AAC"/>
    <w:rsid w:val="00E255D2"/>
    <w:rsid w:val="00E31E8E"/>
    <w:rsid w:val="00E32D44"/>
    <w:rsid w:val="00E4258E"/>
    <w:rsid w:val="00E43C76"/>
    <w:rsid w:val="00E44380"/>
    <w:rsid w:val="00E5182F"/>
    <w:rsid w:val="00E51FDA"/>
    <w:rsid w:val="00E623C3"/>
    <w:rsid w:val="00E82BE6"/>
    <w:rsid w:val="00E86074"/>
    <w:rsid w:val="00EA7181"/>
    <w:rsid w:val="00EB3A38"/>
    <w:rsid w:val="00EB3A74"/>
    <w:rsid w:val="00EB3F01"/>
    <w:rsid w:val="00EC0A4B"/>
    <w:rsid w:val="00F04843"/>
    <w:rsid w:val="00F104A8"/>
    <w:rsid w:val="00F16674"/>
    <w:rsid w:val="00F40189"/>
    <w:rsid w:val="00F67AA0"/>
    <w:rsid w:val="00F908D0"/>
    <w:rsid w:val="00F91AF3"/>
    <w:rsid w:val="00F9337D"/>
    <w:rsid w:val="00F96CBE"/>
    <w:rsid w:val="00FB33DB"/>
    <w:rsid w:val="00FB5D6A"/>
    <w:rsid w:val="00FB7ED5"/>
    <w:rsid w:val="00FC3FB4"/>
    <w:rsid w:val="00FD23B5"/>
    <w:rsid w:val="00FE0A2E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F801C"/>
  <w15:chartTrackingRefBased/>
  <w15:docId w15:val="{C1288F6C-3071-445E-8D1D-1E5B1298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78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271299"/>
    <w:pPr>
      <w:keepNext/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327</TotalTime>
  <Pages>13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8</cp:revision>
  <cp:lastPrinted>2025-09-27T08:53:00Z</cp:lastPrinted>
  <dcterms:created xsi:type="dcterms:W3CDTF">2025-09-25T18:58:00Z</dcterms:created>
  <dcterms:modified xsi:type="dcterms:W3CDTF">2025-09-27T09:14:00Z</dcterms:modified>
</cp:coreProperties>
</file>