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3F20C3E0" w14:textId="77777777">
        <w:trPr>
          <w:cantSplit/>
          <w:trHeight w:val="180"/>
        </w:trPr>
        <w:tc>
          <w:tcPr>
            <w:tcW w:w="5000" w:type="pct"/>
            <w:hideMark/>
          </w:tcPr>
          <w:p w14:paraId="67B9ACE1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5FE551F6" wp14:editId="23BE638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A197D" w14:textId="27F52A50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</w:t>
            </w:r>
            <w:r w:rsidR="000C69AB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РОССИИ</w:t>
            </w:r>
          </w:p>
        </w:tc>
      </w:tr>
      <w:tr w:rsidR="009A7EE4" w:rsidRPr="008A5E08" w14:paraId="5185B432" w14:textId="77777777">
        <w:trPr>
          <w:cantSplit/>
          <w:trHeight w:val="1417"/>
        </w:trPr>
        <w:tc>
          <w:tcPr>
            <w:tcW w:w="5000" w:type="pct"/>
            <w:hideMark/>
          </w:tcPr>
          <w:p w14:paraId="67073EB1" w14:textId="40F837E6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</w:t>
            </w:r>
            <w:r w:rsidR="000C69A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государственное</w:t>
            </w:r>
            <w:r w:rsidR="000C69A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бюджетное</w:t>
            </w:r>
            <w:r w:rsidR="000C69A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образовательное</w:t>
            </w:r>
            <w:r w:rsidR="000C69A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</w:t>
            </w:r>
            <w:r w:rsidR="000C69AB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«МИРЭА</w:t>
            </w:r>
            <w:r w:rsidR="000C69A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="000C69A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Российский</w:t>
            </w:r>
            <w:r w:rsidR="000C69A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технологический</w:t>
            </w:r>
            <w:r w:rsidR="000C69A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университет»</w:t>
            </w:r>
          </w:p>
          <w:p w14:paraId="1BFCEFBC" w14:textId="7F21E2E0" w:rsidR="009A7EE4" w:rsidRPr="008A5E08" w:rsidRDefault="000C69AB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</w:t>
            </w: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957DB2D" wp14:editId="6A8034F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A5517E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15EC526" w14:textId="5B629A4B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</w:t>
      </w:r>
      <w:r w:rsidR="000C69A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информационных</w:t>
      </w:r>
      <w:r w:rsidR="000C69A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технологий</w:t>
      </w:r>
      <w:r w:rsidR="000C69A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(ИИТ)</w:t>
      </w:r>
    </w:p>
    <w:p w14:paraId="7BBDF441" w14:textId="18328E89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Кафедра</w:t>
      </w:r>
      <w:r w:rsidR="000C69A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</w:t>
      </w:r>
      <w:r w:rsidR="000C69A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трансформации</w:t>
      </w:r>
      <w:r w:rsidR="000C69AB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41505D52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318E86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2D99B567" w14:textId="1861D63B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</w:t>
      </w:r>
      <w:r w:rsidR="000C69AB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ПО</w:t>
      </w:r>
      <w:r w:rsidR="000C69AB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ПРАКТИЧЕСКОЙ</w:t>
      </w:r>
      <w:r w:rsidR="000C69AB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РАБОТЕ</w:t>
      </w:r>
    </w:p>
    <w:p w14:paraId="7CD10A67" w14:textId="2091030D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r w:rsidR="000C69A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дисциплине</w:t>
      </w:r>
      <w:r w:rsidR="000C69A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="000C69A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</w:t>
      </w:r>
      <w:r w:rsidR="000C69AB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7A891763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78532879" w14:textId="7D163D5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</w:t>
      </w:r>
      <w:r w:rsidR="000C69A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занятие</w:t>
      </w:r>
      <w:r w:rsidR="000C69A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№</w:t>
      </w:r>
      <w:r w:rsidR="000C69A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9A350B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4</w:t>
      </w:r>
    </w:p>
    <w:p w14:paraId="29449F5F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48A2CB44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76223422" w14:textId="77777777">
        <w:trPr>
          <w:gridAfter w:val="1"/>
          <w:wAfter w:w="1106" w:type="dxa"/>
        </w:trPr>
        <w:tc>
          <w:tcPr>
            <w:tcW w:w="2547" w:type="dxa"/>
          </w:tcPr>
          <w:p w14:paraId="285CBBAF" w14:textId="3D39FAB2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="000C69A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группы</w:t>
            </w:r>
            <w:r w:rsidR="000C69A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898E319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C4CE43C" w14:textId="723BE79F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</w:t>
            </w:r>
            <w:r w:rsidR="000C69A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</w:t>
            </w:r>
            <w:r w:rsidR="000C69A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В.</w:t>
            </w:r>
            <w:r w:rsidR="000C69A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С..</w:t>
            </w:r>
          </w:p>
        </w:tc>
        <w:tc>
          <w:tcPr>
            <w:tcW w:w="1666" w:type="dxa"/>
            <w:gridSpan w:val="2"/>
          </w:tcPr>
          <w:p w14:paraId="5CDCCDCD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DD022FE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4DB24D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69D86B53" w14:textId="77777777">
        <w:trPr>
          <w:gridAfter w:val="1"/>
          <w:wAfter w:w="1106" w:type="dxa"/>
        </w:trPr>
        <w:tc>
          <w:tcPr>
            <w:tcW w:w="2547" w:type="dxa"/>
          </w:tcPr>
          <w:p w14:paraId="1936F43D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6C44939C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DDFC481" w14:textId="2E89C8BE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</w:t>
            </w:r>
            <w:r w:rsidR="000C69A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Н.Л.</w:t>
            </w:r>
          </w:p>
        </w:tc>
        <w:tc>
          <w:tcPr>
            <w:tcW w:w="1666" w:type="dxa"/>
            <w:gridSpan w:val="2"/>
          </w:tcPr>
          <w:p w14:paraId="2C825405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EDDFE6A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575DDA2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C4615F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25615D55" w14:textId="77777777">
        <w:tc>
          <w:tcPr>
            <w:tcW w:w="2547" w:type="dxa"/>
          </w:tcPr>
          <w:p w14:paraId="2E9A4BFC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061CD8C" w14:textId="14DF9138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</w:t>
            </w:r>
            <w:r w:rsidR="000C69A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представлен</w:t>
            </w:r>
          </w:p>
        </w:tc>
        <w:tc>
          <w:tcPr>
            <w:tcW w:w="5925" w:type="dxa"/>
            <w:gridSpan w:val="2"/>
          </w:tcPr>
          <w:p w14:paraId="73176D3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4C6C740" w14:textId="37A6D1FE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="000C69A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г.</w:t>
            </w:r>
          </w:p>
        </w:tc>
        <w:tc>
          <w:tcPr>
            <w:tcW w:w="1666" w:type="dxa"/>
            <w:gridSpan w:val="2"/>
          </w:tcPr>
          <w:p w14:paraId="38D6D97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3465B1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D20AF8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9FAE71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9816DA0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557530A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197E25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70957A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C73EE5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68B6F8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E4335E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378F722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2AD76A4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3AD609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D6094F2" w14:textId="1C933F9C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</w:t>
      </w:r>
      <w:r w:rsidR="000C69A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="000C69A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4D3ED1F1" w14:textId="77777777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45D2697B" w14:textId="5C8EC97E" w:rsidR="007259A4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11686932" w:history="1">
        <w:r w:rsidR="007259A4" w:rsidRPr="007342B3">
          <w:rPr>
            <w:rStyle w:val="af2"/>
            <w:noProof/>
          </w:rPr>
          <w:t>ЦЕЛЬ РАБОТЫ</w:t>
        </w:r>
        <w:r w:rsidR="007259A4">
          <w:rPr>
            <w:noProof/>
            <w:webHidden/>
          </w:rPr>
          <w:tab/>
        </w:r>
        <w:r w:rsidR="007259A4">
          <w:rPr>
            <w:noProof/>
            <w:webHidden/>
          </w:rPr>
          <w:fldChar w:fldCharType="begin"/>
        </w:r>
        <w:r w:rsidR="007259A4">
          <w:rPr>
            <w:noProof/>
            <w:webHidden/>
          </w:rPr>
          <w:instrText xml:space="preserve"> PAGEREF _Toc211686932 \h </w:instrText>
        </w:r>
        <w:r w:rsidR="007259A4">
          <w:rPr>
            <w:noProof/>
            <w:webHidden/>
          </w:rPr>
        </w:r>
        <w:r w:rsidR="007259A4"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3</w:t>
        </w:r>
        <w:r w:rsidR="007259A4">
          <w:rPr>
            <w:noProof/>
            <w:webHidden/>
          </w:rPr>
          <w:fldChar w:fldCharType="end"/>
        </w:r>
      </w:hyperlink>
    </w:p>
    <w:p w14:paraId="34257C22" w14:textId="623FDAE7" w:rsidR="007259A4" w:rsidRDefault="007259A4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33" w:history="1">
        <w:r w:rsidRPr="007342B3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180623" w14:textId="753A683D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34" w:history="1">
        <w:r w:rsidRPr="007342B3">
          <w:rPr>
            <w:rStyle w:val="af2"/>
            <w:noProof/>
          </w:rPr>
          <w:t>1 Скриншоты используемых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B021C4" w14:textId="7E7D4DCE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35" w:history="1">
        <w:r w:rsidRPr="007342B3">
          <w:rPr>
            <w:rStyle w:val="af2"/>
            <w:noProof/>
          </w:rPr>
          <w:t>2 Агрегатные вычисления в окне: нарастающие итоги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0C26C2" w14:textId="42446A1A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36" w:history="1">
        <w:r w:rsidRPr="007342B3">
          <w:rPr>
            <w:rStyle w:val="af2"/>
            <w:noProof/>
          </w:rPr>
          <w:t>2.1 Формирование рейтинга дочерних сущностей по числовому признаку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37B00D" w14:textId="0BDC8691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37" w:history="1">
        <w:r w:rsidRPr="007342B3">
          <w:rPr>
            <w:rStyle w:val="af2"/>
            <w:noProof/>
          </w:rPr>
          <w:t>3 Агрегатные вычисления в окне: нарастающие итоги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69B8D1" w14:textId="2C9FAE78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38" w:history="1">
        <w:r w:rsidRPr="007342B3">
          <w:rPr>
            <w:rStyle w:val="af2"/>
            <w:noProof/>
          </w:rPr>
          <w:t>3.1 Расчёт нарастающего итога продаж по месяцам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E3F874" w14:textId="46FE1BEB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39" w:history="1">
        <w:r w:rsidRPr="007342B3">
          <w:rPr>
            <w:rStyle w:val="af2"/>
            <w:noProof/>
          </w:rPr>
          <w:t>4 Анализ последовательностей: функции смещения LAG и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BF3B68" w14:textId="1CD08EC8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40" w:history="1">
        <w:r w:rsidRPr="007342B3">
          <w:rPr>
            <w:rStyle w:val="af2"/>
            <w:noProof/>
          </w:rPr>
          <w:t>4.1 Расчёт кумулятивной суммы продаж по месяцам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56C047" w14:textId="597F0639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41" w:history="1">
        <w:r w:rsidRPr="007342B3">
          <w:rPr>
            <w:rStyle w:val="af2"/>
            <w:noProof/>
            <w:lang w:val="en-US"/>
          </w:rPr>
          <w:t>5</w:t>
        </w:r>
        <w:r w:rsidRPr="007342B3">
          <w:rPr>
            <w:rStyle w:val="af2"/>
            <w:noProof/>
          </w:rPr>
          <w:t xml:space="preserve"> Построение сводных таблиц (Pivoting)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1B1FCF" w14:textId="23D7C2D2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42" w:history="1">
        <w:r w:rsidRPr="007342B3">
          <w:rPr>
            <w:rStyle w:val="af2"/>
            <w:noProof/>
            <w:lang w:val="en-US"/>
          </w:rPr>
          <w:t>5.1</w:t>
        </w:r>
        <w:r w:rsidRPr="007342B3">
          <w:rPr>
            <w:rStyle w:val="af2"/>
            <w:noProof/>
          </w:rPr>
          <w:t xml:space="preserve"> Условная агрегация (SUM &amp; CASE)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A034FE" w14:textId="365894F1" w:rsidR="007259A4" w:rsidRDefault="007259A4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43" w:history="1">
        <w:r w:rsidRPr="007342B3">
          <w:rPr>
            <w:rStyle w:val="af2"/>
            <w:noProof/>
          </w:rPr>
          <w:t>5.2 Метод с crosstab из расширения tablefunc.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1DEA96" w14:textId="3EC9ECB5" w:rsidR="007259A4" w:rsidRDefault="007259A4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686944" w:history="1">
        <w:r w:rsidRPr="007342B3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_Toc211686944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50B3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CE5F34" w14:textId="33BD4F24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782723E8" w14:textId="0C4CD76C" w:rsidR="00627940" w:rsidRDefault="00627940" w:rsidP="00E44380">
      <w:pPr>
        <w:pStyle w:val="a4"/>
      </w:pPr>
      <w:bookmarkStart w:id="1" w:name="_Toc211686932"/>
      <w:r w:rsidRPr="00627940">
        <w:lastRenderedPageBreak/>
        <w:t>ЦЕЛЬ</w:t>
      </w:r>
      <w:r w:rsidR="000C69AB">
        <w:t xml:space="preserve"> </w:t>
      </w:r>
      <w:r w:rsidRPr="00627940">
        <w:t>РАБОТЫ</w:t>
      </w:r>
      <w:bookmarkEnd w:id="1"/>
    </w:p>
    <w:p w14:paraId="10996934" w14:textId="0B0B37BD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Цель</w:t>
      </w:r>
      <w:r w:rsidR="000C69AB">
        <w:rPr>
          <w:b/>
          <w:bCs/>
        </w:rPr>
        <w:t xml:space="preserve"> </w:t>
      </w:r>
      <w:r w:rsidRPr="00627940">
        <w:rPr>
          <w:b/>
          <w:bCs/>
        </w:rPr>
        <w:t>работы:</w:t>
      </w:r>
    </w:p>
    <w:p w14:paraId="6865B559" w14:textId="2E09EA88" w:rsidR="00C450D6" w:rsidRPr="00627940" w:rsidRDefault="009A350B" w:rsidP="00C450D6">
      <w:r w:rsidRPr="009A350B">
        <w:t>Целью</w:t>
      </w:r>
      <w:r w:rsidR="000C69AB">
        <w:t xml:space="preserve"> </w:t>
      </w:r>
      <w:r w:rsidRPr="009A350B">
        <w:t>данной</w:t>
      </w:r>
      <w:r w:rsidR="000C69AB">
        <w:t xml:space="preserve"> </w:t>
      </w:r>
      <w:r w:rsidRPr="009A350B">
        <w:t>практической</w:t>
      </w:r>
      <w:r w:rsidR="000C69AB">
        <w:t xml:space="preserve"> </w:t>
      </w:r>
      <w:r w:rsidRPr="009A350B">
        <w:t>работы</w:t>
      </w:r>
      <w:r w:rsidR="000C69AB">
        <w:t xml:space="preserve"> </w:t>
      </w:r>
      <w:r w:rsidRPr="009A350B">
        <w:t>является</w:t>
      </w:r>
      <w:r w:rsidR="000C69AB">
        <w:t xml:space="preserve"> </w:t>
      </w:r>
      <w:r w:rsidRPr="009A350B">
        <w:t>формирование</w:t>
      </w:r>
      <w:r w:rsidR="000C69AB">
        <w:t xml:space="preserve"> </w:t>
      </w:r>
      <w:r w:rsidRPr="009A350B">
        <w:t>у</w:t>
      </w:r>
      <w:r w:rsidR="000C69AB">
        <w:t xml:space="preserve"> </w:t>
      </w:r>
      <w:r w:rsidRPr="009A350B">
        <w:t>студентов</w:t>
      </w:r>
      <w:r w:rsidR="000C69AB">
        <w:t xml:space="preserve"> </w:t>
      </w:r>
      <w:r w:rsidRPr="009A350B">
        <w:t>углубленных</w:t>
      </w:r>
      <w:r w:rsidR="000C69AB">
        <w:t xml:space="preserve"> </w:t>
      </w:r>
      <w:r w:rsidRPr="009A350B">
        <w:t>навыков</w:t>
      </w:r>
      <w:r w:rsidR="000C69AB">
        <w:t xml:space="preserve"> </w:t>
      </w:r>
      <w:r w:rsidRPr="009A350B">
        <w:t>работы</w:t>
      </w:r>
      <w:r w:rsidR="000C69AB">
        <w:t xml:space="preserve"> </w:t>
      </w:r>
      <w:r w:rsidRPr="009A350B">
        <w:t>со</w:t>
      </w:r>
      <w:r w:rsidR="000C69AB">
        <w:t xml:space="preserve"> </w:t>
      </w:r>
      <w:r w:rsidRPr="009A350B">
        <w:t>сложными</w:t>
      </w:r>
      <w:r w:rsidR="000C69AB">
        <w:t xml:space="preserve"> </w:t>
      </w:r>
      <w:r w:rsidRPr="009A350B">
        <w:t>аналитическими</w:t>
      </w:r>
      <w:r w:rsidR="000C69AB">
        <w:t xml:space="preserve"> </w:t>
      </w:r>
      <w:r w:rsidRPr="009A350B">
        <w:t>запросами</w:t>
      </w:r>
      <w:r w:rsidR="000C69AB">
        <w:t xml:space="preserve"> </w:t>
      </w:r>
      <w:r w:rsidRPr="009A350B">
        <w:t>в</w:t>
      </w:r>
      <w:r w:rsidR="000C69AB">
        <w:t xml:space="preserve"> </w:t>
      </w:r>
      <w:r w:rsidRPr="009A350B">
        <w:t>СУБД</w:t>
      </w:r>
      <w:r w:rsidR="000C69AB">
        <w:t xml:space="preserve"> </w:t>
      </w:r>
      <w:proofErr w:type="spellStart"/>
      <w:r w:rsidRPr="009A350B">
        <w:t>PostgreSQL</w:t>
      </w:r>
      <w:proofErr w:type="spellEnd"/>
      <w:r w:rsidRPr="009A350B">
        <w:t>.</w:t>
      </w:r>
    </w:p>
    <w:p w14:paraId="20EAFFC9" w14:textId="708701CD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</w:t>
      </w:r>
      <w:r w:rsidR="000C69AB">
        <w:rPr>
          <w:b/>
          <w:bCs/>
        </w:rPr>
        <w:t xml:space="preserve"> </w:t>
      </w:r>
      <w:r w:rsidRPr="00627940">
        <w:rPr>
          <w:b/>
          <w:bCs/>
        </w:rPr>
        <w:t>задачи:</w:t>
      </w:r>
    </w:p>
    <w:p w14:paraId="31C881E0" w14:textId="26E1F2DA" w:rsidR="004C5537" w:rsidRPr="004C5537" w:rsidRDefault="004C5537" w:rsidP="004C5537">
      <w:r w:rsidRPr="004C5537">
        <w:t>Для</w:t>
      </w:r>
      <w:r w:rsidR="000C69AB">
        <w:t xml:space="preserve"> </w:t>
      </w:r>
      <w:r w:rsidRPr="004C5537">
        <w:t>выполнения</w:t>
      </w:r>
      <w:r w:rsidR="000C69AB">
        <w:t xml:space="preserve"> </w:t>
      </w:r>
      <w:r w:rsidRPr="004C5537">
        <w:t>практической</w:t>
      </w:r>
      <w:r w:rsidR="000C69AB">
        <w:t xml:space="preserve"> </w:t>
      </w:r>
      <w:r w:rsidRPr="004C5537">
        <w:t>работы</w:t>
      </w:r>
      <w:r w:rsidR="000C69AB">
        <w:t xml:space="preserve"> </w:t>
      </w:r>
      <w:r w:rsidRPr="004C5537">
        <w:t>необходимо</w:t>
      </w:r>
      <w:r w:rsidR="000C69AB">
        <w:t xml:space="preserve"> </w:t>
      </w:r>
      <w:r w:rsidRPr="004C5537">
        <w:t>последовательно</w:t>
      </w:r>
      <w:r w:rsidR="000C69AB">
        <w:t xml:space="preserve"> </w:t>
      </w:r>
      <w:r w:rsidRPr="004C5537">
        <w:t>выполнить</w:t>
      </w:r>
      <w:r w:rsidR="000C69AB">
        <w:t xml:space="preserve"> </w:t>
      </w:r>
      <w:r w:rsidRPr="004C5537">
        <w:t>четыре</w:t>
      </w:r>
      <w:r w:rsidR="000C69AB">
        <w:t xml:space="preserve"> </w:t>
      </w:r>
      <w:r w:rsidRPr="004C5537">
        <w:t>задачи,</w:t>
      </w:r>
      <w:r w:rsidR="000C69AB">
        <w:t xml:space="preserve"> </w:t>
      </w:r>
      <w:r w:rsidRPr="004C5537">
        <w:t>используя</w:t>
      </w:r>
      <w:r w:rsidR="000C69AB">
        <w:t xml:space="preserve"> </w:t>
      </w:r>
      <w:r w:rsidRPr="004C5537">
        <w:t>собственную</w:t>
      </w:r>
      <w:r w:rsidR="000C69AB">
        <w:t xml:space="preserve"> </w:t>
      </w:r>
      <w:r w:rsidRPr="004C5537">
        <w:t>базу</w:t>
      </w:r>
      <w:r w:rsidR="000C69AB">
        <w:t xml:space="preserve"> </w:t>
      </w:r>
      <w:r w:rsidRPr="004C5537">
        <w:t>данных.</w:t>
      </w:r>
      <w:r w:rsidR="000C69AB">
        <w:t xml:space="preserve"> </w:t>
      </w:r>
      <w:r w:rsidRPr="004C5537">
        <w:t>Все</w:t>
      </w:r>
      <w:r w:rsidR="000C69AB">
        <w:t xml:space="preserve"> </w:t>
      </w:r>
      <w:r w:rsidRPr="004C5537">
        <w:t>примеры</w:t>
      </w:r>
      <w:r w:rsidR="000C69AB">
        <w:t xml:space="preserve"> </w:t>
      </w:r>
      <w:r w:rsidRPr="004C5537">
        <w:t>в</w:t>
      </w:r>
      <w:r w:rsidR="000C69AB">
        <w:t xml:space="preserve"> </w:t>
      </w:r>
      <w:r w:rsidRPr="004C5537">
        <w:t>данном</w:t>
      </w:r>
      <w:r w:rsidR="000C69AB">
        <w:t xml:space="preserve"> </w:t>
      </w:r>
      <w:r w:rsidRPr="004C5537">
        <w:t>документе</w:t>
      </w:r>
      <w:r w:rsidR="000C69AB">
        <w:t xml:space="preserve"> </w:t>
      </w:r>
      <w:r w:rsidRPr="004C5537">
        <w:t>основаны</w:t>
      </w:r>
      <w:r w:rsidR="000C69AB">
        <w:t xml:space="preserve"> </w:t>
      </w:r>
      <w:r w:rsidRPr="004C5537">
        <w:t>на</w:t>
      </w:r>
      <w:r w:rsidR="000C69AB">
        <w:t xml:space="preserve"> </w:t>
      </w:r>
      <w:r w:rsidRPr="004C5537">
        <w:t>демонстрационной</w:t>
      </w:r>
      <w:r w:rsidR="000C69AB">
        <w:t xml:space="preserve"> </w:t>
      </w:r>
      <w:r w:rsidRPr="004C5537">
        <w:t>базе</w:t>
      </w:r>
      <w:r w:rsidR="000C69AB">
        <w:t xml:space="preserve"> </w:t>
      </w:r>
      <w:r w:rsidRPr="004C5537">
        <w:t>данных</w:t>
      </w:r>
      <w:r w:rsidR="000C69AB">
        <w:t xml:space="preserve"> </w:t>
      </w:r>
      <w:r w:rsidRPr="004C5537">
        <w:t>«Аптека»,</w:t>
      </w:r>
      <w:r w:rsidR="000C69AB">
        <w:t xml:space="preserve"> </w:t>
      </w:r>
      <w:r w:rsidRPr="004C5537">
        <w:t>содержащей</w:t>
      </w:r>
      <w:r w:rsidR="000C69AB">
        <w:t xml:space="preserve"> </w:t>
      </w:r>
      <w:r w:rsidRPr="004C5537">
        <w:t>таблицы</w:t>
      </w:r>
      <w:r w:rsidR="000C69AB">
        <w:t xml:space="preserve"> </w:t>
      </w:r>
      <w:proofErr w:type="spellStart"/>
      <w:r w:rsidRPr="004C5537">
        <w:t>manufacturers</w:t>
      </w:r>
      <w:proofErr w:type="spellEnd"/>
      <w:r w:rsidR="000C69AB">
        <w:t xml:space="preserve"> </w:t>
      </w:r>
      <w:r w:rsidRPr="004C5537">
        <w:t>(производители),</w:t>
      </w:r>
      <w:r w:rsidR="000C69AB">
        <w:t xml:space="preserve"> </w:t>
      </w:r>
      <w:proofErr w:type="spellStart"/>
      <w:r w:rsidRPr="004C5537">
        <w:t>medicines</w:t>
      </w:r>
      <w:proofErr w:type="spellEnd"/>
      <w:r w:rsidR="000C69AB">
        <w:t xml:space="preserve"> </w:t>
      </w:r>
      <w:r w:rsidRPr="004C5537">
        <w:t>(лекарства)</w:t>
      </w:r>
      <w:r w:rsidR="000C69AB">
        <w:t xml:space="preserve"> </w:t>
      </w:r>
      <w:r w:rsidRPr="004C5537">
        <w:t>и</w:t>
      </w:r>
      <w:r w:rsidR="000C69AB">
        <w:t xml:space="preserve"> </w:t>
      </w:r>
      <w:proofErr w:type="spellStart"/>
      <w:r w:rsidRPr="004C5537">
        <w:t>sales</w:t>
      </w:r>
      <w:proofErr w:type="spellEnd"/>
      <w:r w:rsidR="000C69AB">
        <w:t xml:space="preserve"> </w:t>
      </w:r>
      <w:r w:rsidRPr="004C5537">
        <w:t>(продажи).</w:t>
      </w:r>
    </w:p>
    <w:p w14:paraId="21D91AAA" w14:textId="68CA4B79" w:rsidR="004C5537" w:rsidRDefault="004C5537" w:rsidP="004C5537">
      <w:r w:rsidRPr="004C5537">
        <w:t>Ваша</w:t>
      </w:r>
      <w:r w:rsidR="000C69AB">
        <w:t xml:space="preserve"> </w:t>
      </w:r>
      <w:r w:rsidRPr="004C5537">
        <w:t>задача</w:t>
      </w:r>
      <w:r w:rsidR="000C69AB">
        <w:t xml:space="preserve"> </w:t>
      </w:r>
      <w:r w:rsidRPr="004C5537">
        <w:t>—</w:t>
      </w:r>
      <w:r w:rsidR="000C69AB">
        <w:t xml:space="preserve"> </w:t>
      </w:r>
      <w:r w:rsidRPr="004C5537">
        <w:t>адаптировать</w:t>
      </w:r>
      <w:r w:rsidR="000C69AB">
        <w:t xml:space="preserve"> </w:t>
      </w:r>
      <w:r w:rsidRPr="004C5537">
        <w:t>каждую</w:t>
      </w:r>
      <w:r w:rsidR="000C69AB">
        <w:t xml:space="preserve"> </w:t>
      </w:r>
      <w:r w:rsidRPr="004C5537">
        <w:t>из</w:t>
      </w:r>
      <w:r w:rsidR="000C69AB">
        <w:t xml:space="preserve"> </w:t>
      </w:r>
      <w:r w:rsidRPr="004C5537">
        <w:t>поставленных</w:t>
      </w:r>
      <w:r w:rsidR="000C69AB">
        <w:t xml:space="preserve"> </w:t>
      </w:r>
      <w:r w:rsidRPr="004C5537">
        <w:t>задач</w:t>
      </w:r>
      <w:r w:rsidR="000C69AB">
        <w:t xml:space="preserve"> </w:t>
      </w:r>
      <w:r w:rsidRPr="004C5537">
        <w:t>к</w:t>
      </w:r>
      <w:r w:rsidR="000C69AB">
        <w:t xml:space="preserve"> </w:t>
      </w:r>
      <w:r w:rsidRPr="004C5537">
        <w:t>логической</w:t>
      </w:r>
      <w:r w:rsidR="000C69AB">
        <w:t xml:space="preserve"> </w:t>
      </w:r>
      <w:r w:rsidRPr="004C5537">
        <w:t>структуре</w:t>
      </w:r>
      <w:r w:rsidR="000C69AB">
        <w:t xml:space="preserve"> </w:t>
      </w:r>
      <w:r w:rsidRPr="004C5537">
        <w:t>и</w:t>
      </w:r>
      <w:r w:rsidR="000C69AB">
        <w:t xml:space="preserve"> </w:t>
      </w:r>
      <w:r w:rsidRPr="004C5537">
        <w:t>предметной</w:t>
      </w:r>
      <w:r w:rsidR="000C69AB">
        <w:t xml:space="preserve"> </w:t>
      </w:r>
      <w:r w:rsidRPr="004C5537">
        <w:t>области</w:t>
      </w:r>
      <w:r w:rsidR="000C69AB">
        <w:t xml:space="preserve"> </w:t>
      </w:r>
      <w:r w:rsidRPr="004C5537">
        <w:t>вашей</w:t>
      </w:r>
      <w:r w:rsidR="000C69AB">
        <w:t xml:space="preserve"> </w:t>
      </w:r>
      <w:r w:rsidRPr="004C5537">
        <w:t>базы</w:t>
      </w:r>
      <w:r w:rsidR="000C69AB">
        <w:t xml:space="preserve"> </w:t>
      </w:r>
      <w:r w:rsidRPr="004C5537">
        <w:t>данных.</w:t>
      </w:r>
      <w:r w:rsidR="000C69AB">
        <w:t xml:space="preserve"> </w:t>
      </w:r>
      <w:r w:rsidRPr="004C5537">
        <w:t>Приведенные</w:t>
      </w:r>
      <w:r w:rsidR="000C69AB">
        <w:t xml:space="preserve"> </w:t>
      </w:r>
      <w:r w:rsidRPr="004C5537">
        <w:t>ниже</w:t>
      </w:r>
      <w:r w:rsidR="000C69AB">
        <w:t xml:space="preserve"> </w:t>
      </w:r>
      <w:r w:rsidRPr="004C5537">
        <w:t>формулировки</w:t>
      </w:r>
      <w:r w:rsidR="000C69AB">
        <w:t xml:space="preserve"> </w:t>
      </w:r>
      <w:r w:rsidRPr="004C5537">
        <w:t>и</w:t>
      </w:r>
      <w:r w:rsidR="000C69AB">
        <w:t xml:space="preserve"> </w:t>
      </w:r>
      <w:r w:rsidRPr="004C5537">
        <w:t>последующие</w:t>
      </w:r>
      <w:r w:rsidR="000C69AB">
        <w:t xml:space="preserve"> </w:t>
      </w:r>
      <w:r w:rsidRPr="004C5537">
        <w:t>примеры</w:t>
      </w:r>
      <w:r w:rsidR="000C69AB">
        <w:t xml:space="preserve"> </w:t>
      </w:r>
      <w:r w:rsidRPr="004C5537">
        <w:t>кода</w:t>
      </w:r>
      <w:r w:rsidR="000C69AB">
        <w:t xml:space="preserve"> </w:t>
      </w:r>
      <w:r w:rsidRPr="004C5537">
        <w:t>служат</w:t>
      </w:r>
      <w:r w:rsidR="000C69AB">
        <w:t xml:space="preserve"> </w:t>
      </w:r>
      <w:r w:rsidRPr="004C5537">
        <w:t>шаблоном</w:t>
      </w:r>
      <w:r w:rsidR="000C69AB">
        <w:t xml:space="preserve"> </w:t>
      </w:r>
      <w:r w:rsidRPr="004C5537">
        <w:t>для</w:t>
      </w:r>
      <w:r w:rsidR="000C69AB">
        <w:t xml:space="preserve"> </w:t>
      </w:r>
      <w:r w:rsidRPr="004C5537">
        <w:t>понимания,</w:t>
      </w:r>
      <w:r w:rsidR="000C69AB">
        <w:t xml:space="preserve"> </w:t>
      </w:r>
      <w:r w:rsidRPr="004C5537">
        <w:t>какой</w:t>
      </w:r>
      <w:r w:rsidR="000C69AB">
        <w:t xml:space="preserve"> </w:t>
      </w:r>
      <w:r w:rsidRPr="004C5537">
        <w:t>тип</w:t>
      </w:r>
      <w:r w:rsidR="000C69AB">
        <w:t xml:space="preserve"> </w:t>
      </w:r>
      <w:r w:rsidRPr="004C5537">
        <w:t>аналитического</w:t>
      </w:r>
      <w:r w:rsidR="000C69AB">
        <w:t xml:space="preserve"> </w:t>
      </w:r>
      <w:r w:rsidRPr="004C5537">
        <w:t>запроса</w:t>
      </w:r>
      <w:r w:rsidR="000C69AB">
        <w:t xml:space="preserve"> </w:t>
      </w:r>
      <w:r w:rsidRPr="004C5537">
        <w:t>требуется</w:t>
      </w:r>
      <w:r w:rsidR="000C69AB">
        <w:t xml:space="preserve"> </w:t>
      </w:r>
      <w:r w:rsidRPr="004C5537">
        <w:t>составить.</w:t>
      </w:r>
    </w:p>
    <w:p w14:paraId="37148A7A" w14:textId="11E9F4C4" w:rsidR="004C5537" w:rsidRPr="004C5537" w:rsidRDefault="004C5537" w:rsidP="004C5537">
      <w:r w:rsidRPr="004C5537">
        <w:rPr>
          <w:b/>
          <w:bCs/>
        </w:rPr>
        <w:t>Задание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№1: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использование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ранжирующих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функций</w:t>
      </w:r>
    </w:p>
    <w:p w14:paraId="2A114C1A" w14:textId="6C27795D" w:rsidR="004C5537" w:rsidRPr="004C5537" w:rsidRDefault="004C5537" w:rsidP="004C5537">
      <w:r w:rsidRPr="004C5537">
        <w:t>Для</w:t>
      </w:r>
      <w:r w:rsidR="000C69AB">
        <w:t xml:space="preserve"> </w:t>
      </w:r>
      <w:r w:rsidRPr="004C5537">
        <w:t>каждой</w:t>
      </w:r>
      <w:r w:rsidR="000C69AB">
        <w:t xml:space="preserve"> </w:t>
      </w:r>
      <w:r w:rsidRPr="004C5537">
        <w:t>основной</w:t>
      </w:r>
      <w:r w:rsidR="000C69AB">
        <w:t xml:space="preserve"> </w:t>
      </w:r>
      <w:r w:rsidRPr="004C5537">
        <w:t>«родительской»</w:t>
      </w:r>
      <w:r w:rsidR="000C69AB">
        <w:t xml:space="preserve"> </w:t>
      </w:r>
      <w:r w:rsidRPr="004C5537">
        <w:t>сущности</w:t>
      </w:r>
      <w:r w:rsidR="000C69AB">
        <w:t xml:space="preserve"> </w:t>
      </w:r>
      <w:r w:rsidRPr="004C5537">
        <w:t>в</w:t>
      </w:r>
      <w:r w:rsidR="000C69AB">
        <w:t xml:space="preserve"> </w:t>
      </w:r>
      <w:r w:rsidRPr="004C5537">
        <w:t>вашей</w:t>
      </w:r>
      <w:r w:rsidR="000C69AB">
        <w:t xml:space="preserve"> </w:t>
      </w:r>
      <w:r w:rsidRPr="004C5537">
        <w:t>БД</w:t>
      </w:r>
      <w:r w:rsidR="000C69AB">
        <w:t xml:space="preserve"> </w:t>
      </w:r>
      <w:r w:rsidRPr="004C5537">
        <w:t>(например,</w:t>
      </w:r>
      <w:r w:rsidR="000C69AB">
        <w:t xml:space="preserve"> </w:t>
      </w:r>
      <w:r w:rsidRPr="004C5537">
        <w:t>производитель,</w:t>
      </w:r>
      <w:r w:rsidR="000C69AB">
        <w:t xml:space="preserve"> </w:t>
      </w:r>
      <w:r w:rsidRPr="004C5537">
        <w:t>категория</w:t>
      </w:r>
      <w:r w:rsidR="000C69AB">
        <w:t xml:space="preserve"> </w:t>
      </w:r>
      <w:r w:rsidRPr="004C5537">
        <w:t>товара,</w:t>
      </w:r>
      <w:r w:rsidR="000C69AB">
        <w:t xml:space="preserve"> </w:t>
      </w:r>
      <w:r w:rsidRPr="004C5537">
        <w:t>автор)</w:t>
      </w:r>
      <w:r w:rsidR="000C69AB">
        <w:t xml:space="preserve"> </w:t>
      </w:r>
      <w:r w:rsidRPr="004C5537">
        <w:t>определить</w:t>
      </w:r>
      <w:r w:rsidR="000C69AB">
        <w:t xml:space="preserve"> </w:t>
      </w:r>
      <w:r w:rsidRPr="004C5537">
        <w:t>три</w:t>
      </w:r>
      <w:r w:rsidR="000C69AB">
        <w:t xml:space="preserve"> </w:t>
      </w:r>
      <w:r w:rsidRPr="004C5537">
        <w:t>наиболее</w:t>
      </w:r>
      <w:r w:rsidR="000C69AB">
        <w:t xml:space="preserve"> </w:t>
      </w:r>
      <w:r w:rsidRPr="004C5537">
        <w:t>значимых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t>некоторому</w:t>
      </w:r>
      <w:r w:rsidR="000C69AB">
        <w:t xml:space="preserve"> </w:t>
      </w:r>
      <w:r w:rsidRPr="004C5537">
        <w:t>числовому</w:t>
      </w:r>
      <w:r w:rsidR="000C69AB">
        <w:t xml:space="preserve"> </w:t>
      </w:r>
      <w:r w:rsidRPr="004C5537">
        <w:t>признаку</w:t>
      </w:r>
      <w:r w:rsidR="000C69AB">
        <w:t xml:space="preserve"> </w:t>
      </w:r>
      <w:r w:rsidRPr="004C5537">
        <w:t>дочерних</w:t>
      </w:r>
      <w:r w:rsidR="000C69AB">
        <w:t xml:space="preserve"> </w:t>
      </w:r>
      <w:r w:rsidRPr="004C5537">
        <w:t>сущности</w:t>
      </w:r>
      <w:r w:rsidR="000C69AB">
        <w:t xml:space="preserve"> </w:t>
      </w:r>
      <w:r w:rsidRPr="004C5537">
        <w:t>(например,</w:t>
      </w:r>
      <w:r w:rsidR="000C69AB">
        <w:t xml:space="preserve"> </w:t>
      </w:r>
      <w:r w:rsidRPr="004C5537">
        <w:t>три</w:t>
      </w:r>
      <w:r w:rsidR="000C69AB">
        <w:t xml:space="preserve"> </w:t>
      </w:r>
      <w:r w:rsidRPr="004C5537">
        <w:t>самых</w:t>
      </w:r>
      <w:r w:rsidR="000C69AB">
        <w:t xml:space="preserve"> </w:t>
      </w:r>
      <w:r w:rsidRPr="004C5537">
        <w:t>дорогих</w:t>
      </w:r>
      <w:r w:rsidR="000C69AB">
        <w:t xml:space="preserve"> </w:t>
      </w:r>
      <w:r w:rsidRPr="004C5537">
        <w:t>товара,</w:t>
      </w:r>
      <w:r w:rsidR="000C69AB">
        <w:t xml:space="preserve"> </w:t>
      </w:r>
      <w:r w:rsidRPr="004C5537">
        <w:t>три</w:t>
      </w:r>
      <w:r w:rsidR="000C69AB">
        <w:t xml:space="preserve"> </w:t>
      </w:r>
      <w:r w:rsidRPr="004C5537">
        <w:t>самые</w:t>
      </w:r>
      <w:r w:rsidR="000C69AB">
        <w:t xml:space="preserve"> </w:t>
      </w:r>
      <w:r w:rsidRPr="004C5537">
        <w:t>популярные</w:t>
      </w:r>
      <w:r w:rsidR="000C69AB">
        <w:t xml:space="preserve"> </w:t>
      </w:r>
      <w:r w:rsidRPr="004C5537">
        <w:t>книги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t>количеству</w:t>
      </w:r>
      <w:r w:rsidR="000C69AB">
        <w:t xml:space="preserve"> </w:t>
      </w:r>
      <w:r w:rsidRPr="004C5537">
        <w:t>продаж).</w:t>
      </w:r>
    </w:p>
    <w:p w14:paraId="74A15CDB" w14:textId="38EC91F2" w:rsidR="004C5537" w:rsidRPr="004C5537" w:rsidRDefault="004C5537" w:rsidP="004C5537">
      <w:r w:rsidRPr="004C5537">
        <w:t>В</w:t>
      </w:r>
      <w:r w:rsidR="000C69AB">
        <w:t xml:space="preserve"> </w:t>
      </w:r>
      <w:r w:rsidRPr="004C5537">
        <w:t>результирующей</w:t>
      </w:r>
      <w:r w:rsidR="000C69AB">
        <w:t xml:space="preserve"> </w:t>
      </w:r>
      <w:r w:rsidRPr="004C5537">
        <w:t>таблице</w:t>
      </w:r>
      <w:r w:rsidR="000C69AB">
        <w:t xml:space="preserve"> </w:t>
      </w:r>
      <w:r w:rsidRPr="004C5537">
        <w:t>должны</w:t>
      </w:r>
      <w:r w:rsidR="000C69AB">
        <w:t xml:space="preserve"> </w:t>
      </w:r>
      <w:r w:rsidRPr="004C5537">
        <w:t>быть</w:t>
      </w:r>
      <w:r w:rsidR="000C69AB">
        <w:t xml:space="preserve"> </w:t>
      </w:r>
      <w:r w:rsidRPr="004C5537">
        <w:t>указаны:</w:t>
      </w:r>
    </w:p>
    <w:p w14:paraId="6D742E79" w14:textId="4AA1E7BF" w:rsidR="004C5537" w:rsidRPr="004C5537" w:rsidRDefault="004C5537" w:rsidP="004C5537">
      <w:pPr>
        <w:numPr>
          <w:ilvl w:val="0"/>
          <w:numId w:val="37"/>
        </w:numPr>
        <w:ind w:left="0" w:firstLine="720"/>
      </w:pPr>
      <w:r w:rsidRPr="004C5537">
        <w:t>идентификатор</w:t>
      </w:r>
      <w:r w:rsidR="000C69AB">
        <w:t xml:space="preserve"> </w:t>
      </w:r>
      <w:r w:rsidRPr="004C5537">
        <w:t>группы,</w:t>
      </w:r>
    </w:p>
    <w:p w14:paraId="1D27CDF9" w14:textId="0C57A398" w:rsidR="004C5537" w:rsidRPr="004C5537" w:rsidRDefault="004C5537" w:rsidP="004C5537">
      <w:pPr>
        <w:numPr>
          <w:ilvl w:val="0"/>
          <w:numId w:val="37"/>
        </w:numPr>
        <w:ind w:left="0" w:firstLine="720"/>
      </w:pPr>
      <w:r w:rsidRPr="004C5537">
        <w:t>идентификатор</w:t>
      </w:r>
      <w:r w:rsidR="000C69AB">
        <w:t xml:space="preserve"> </w:t>
      </w:r>
      <w:r w:rsidRPr="004C5537">
        <w:t>дочерней</w:t>
      </w:r>
      <w:r w:rsidR="000C69AB">
        <w:t xml:space="preserve"> </w:t>
      </w:r>
      <w:r w:rsidRPr="004C5537">
        <w:t>сущности,</w:t>
      </w:r>
    </w:p>
    <w:p w14:paraId="1B15803B" w14:textId="662C1E03" w:rsidR="004C5537" w:rsidRPr="004C5537" w:rsidRDefault="004C5537" w:rsidP="004C5537">
      <w:pPr>
        <w:numPr>
          <w:ilvl w:val="0"/>
          <w:numId w:val="37"/>
        </w:numPr>
        <w:ind w:left="0" w:firstLine="720"/>
      </w:pPr>
      <w:r w:rsidRPr="004C5537">
        <w:t>её</w:t>
      </w:r>
      <w:r w:rsidR="000C69AB">
        <w:t xml:space="preserve"> </w:t>
      </w:r>
      <w:r w:rsidRPr="004C5537">
        <w:t>числовой</w:t>
      </w:r>
      <w:r w:rsidR="000C69AB">
        <w:t xml:space="preserve"> </w:t>
      </w:r>
      <w:r w:rsidRPr="004C5537">
        <w:t>признак,</w:t>
      </w:r>
    </w:p>
    <w:p w14:paraId="22E528CF" w14:textId="77777777" w:rsidR="004C5537" w:rsidRPr="004C5537" w:rsidRDefault="004C5537" w:rsidP="004C5537">
      <w:pPr>
        <w:numPr>
          <w:ilvl w:val="0"/>
          <w:numId w:val="37"/>
        </w:numPr>
        <w:ind w:left="0" w:firstLine="720"/>
      </w:pPr>
      <w:r w:rsidRPr="004C5537">
        <w:t>ранг.</w:t>
      </w:r>
    </w:p>
    <w:p w14:paraId="10FF23A1" w14:textId="0A85976B" w:rsidR="004C5537" w:rsidRDefault="004C5537" w:rsidP="004C5537">
      <w:r w:rsidRPr="004C5537">
        <w:t>Для</w:t>
      </w:r>
      <w:r w:rsidR="000C69AB">
        <w:t xml:space="preserve"> </w:t>
      </w:r>
      <w:r w:rsidRPr="004C5537">
        <w:t>расчёта</w:t>
      </w:r>
      <w:r w:rsidR="000C69AB">
        <w:t xml:space="preserve"> </w:t>
      </w:r>
      <w:r w:rsidRPr="004C5537">
        <w:t>ранга</w:t>
      </w:r>
      <w:r w:rsidR="000C69AB">
        <w:t xml:space="preserve"> </w:t>
      </w:r>
      <w:r w:rsidRPr="004C5537">
        <w:t>использовать</w:t>
      </w:r>
      <w:r w:rsidR="000C69AB">
        <w:t xml:space="preserve"> </w:t>
      </w:r>
      <w:r w:rsidRPr="004C5537">
        <w:t>функцию</w:t>
      </w:r>
      <w:r w:rsidR="000C69AB">
        <w:t xml:space="preserve"> </w:t>
      </w:r>
      <w:proofErr w:type="gramStart"/>
      <w:r w:rsidRPr="004C5537">
        <w:t>RANK(</w:t>
      </w:r>
      <w:proofErr w:type="gramEnd"/>
      <w:r w:rsidRPr="004C5537">
        <w:t>)</w:t>
      </w:r>
      <w:r w:rsidR="000C69AB">
        <w:t xml:space="preserve"> </w:t>
      </w:r>
      <w:r w:rsidRPr="004C5537">
        <w:t>или</w:t>
      </w:r>
      <w:r w:rsidR="000C69AB">
        <w:t xml:space="preserve"> </w:t>
      </w:r>
      <w:r w:rsidRPr="004C5537">
        <w:t>DENSE_</w:t>
      </w:r>
      <w:proofErr w:type="gramStart"/>
      <w:r w:rsidRPr="004C5537">
        <w:t>RANK(</w:t>
      </w:r>
      <w:proofErr w:type="gramEnd"/>
      <w:r w:rsidRPr="004C5537">
        <w:t>).</w:t>
      </w:r>
    </w:p>
    <w:p w14:paraId="654E2D30" w14:textId="624E5A22" w:rsidR="004C5537" w:rsidRPr="004C5537" w:rsidRDefault="004C5537" w:rsidP="004C5537">
      <w:r w:rsidRPr="004C5537">
        <w:rPr>
          <w:b/>
          <w:bCs/>
        </w:rPr>
        <w:t>Задание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№2: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использование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агрегатных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оконных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функций</w:t>
      </w:r>
    </w:p>
    <w:p w14:paraId="03287B0F" w14:textId="1033DBA9" w:rsidR="004C5537" w:rsidRPr="004C5537" w:rsidRDefault="004C5537" w:rsidP="004C5537">
      <w:r w:rsidRPr="004C5537">
        <w:t>Для</w:t>
      </w:r>
      <w:r w:rsidR="000C69AB">
        <w:t xml:space="preserve"> </w:t>
      </w:r>
      <w:r w:rsidRPr="004C5537">
        <w:t>ключевой</w:t>
      </w:r>
      <w:r w:rsidR="000C69AB">
        <w:t xml:space="preserve"> </w:t>
      </w:r>
      <w:r w:rsidRPr="004C5537">
        <w:t>сущности,</w:t>
      </w:r>
      <w:r w:rsidR="000C69AB">
        <w:t xml:space="preserve"> </w:t>
      </w:r>
      <w:r w:rsidRPr="004C5537">
        <w:t>имеющей</w:t>
      </w:r>
      <w:r w:rsidR="000C69AB">
        <w:t xml:space="preserve"> </w:t>
      </w:r>
      <w:r w:rsidRPr="004C5537">
        <w:t>транзакции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t>времени</w:t>
      </w:r>
      <w:r w:rsidR="000C69AB">
        <w:t xml:space="preserve"> </w:t>
      </w:r>
      <w:r w:rsidRPr="004C5537">
        <w:t>(например,</w:t>
      </w:r>
      <w:r w:rsidR="000C69AB">
        <w:t xml:space="preserve"> </w:t>
      </w:r>
      <w:r w:rsidRPr="004C5537">
        <w:t>товар,</w:t>
      </w:r>
      <w:r w:rsidR="000C69AB">
        <w:t xml:space="preserve"> </w:t>
      </w:r>
      <w:r w:rsidRPr="004C5537">
        <w:t>услуга),</w:t>
      </w:r>
      <w:r w:rsidR="000C69AB">
        <w:t xml:space="preserve"> </w:t>
      </w:r>
      <w:r w:rsidRPr="004C5537">
        <w:t>рассчитать</w:t>
      </w:r>
      <w:r w:rsidR="000C69AB">
        <w:t xml:space="preserve"> </w:t>
      </w:r>
      <w:r w:rsidRPr="004C5537">
        <w:t>нарастающий</w:t>
      </w:r>
      <w:r w:rsidR="000C69AB">
        <w:t xml:space="preserve"> </w:t>
      </w:r>
      <w:r w:rsidRPr="004C5537">
        <w:t>итог</w:t>
      </w:r>
      <w:r w:rsidR="000C69AB">
        <w:t xml:space="preserve"> </w:t>
      </w:r>
      <w:r w:rsidRPr="004C5537">
        <w:t>(кумулятивную</w:t>
      </w:r>
      <w:r w:rsidR="000C69AB">
        <w:t xml:space="preserve"> </w:t>
      </w:r>
      <w:r w:rsidRPr="004C5537">
        <w:t>сумму)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lastRenderedPageBreak/>
        <w:t>некоторому</w:t>
      </w:r>
      <w:r w:rsidR="000C69AB">
        <w:t xml:space="preserve"> </w:t>
      </w:r>
      <w:r w:rsidRPr="004C5537">
        <w:t>показателю</w:t>
      </w:r>
      <w:r w:rsidR="000C69AB">
        <w:t xml:space="preserve"> </w:t>
      </w:r>
      <w:r w:rsidRPr="004C5537">
        <w:t>(например,</w:t>
      </w:r>
      <w:r w:rsidR="000C69AB">
        <w:t xml:space="preserve"> </w:t>
      </w:r>
      <w:r w:rsidRPr="004C5537">
        <w:t>объем</w:t>
      </w:r>
      <w:r w:rsidR="000C69AB">
        <w:t xml:space="preserve"> </w:t>
      </w:r>
      <w:r w:rsidRPr="004C5537">
        <w:t>продаж,</w:t>
      </w:r>
      <w:r w:rsidR="000C69AB">
        <w:t xml:space="preserve"> </w:t>
      </w:r>
      <w:r w:rsidRPr="004C5537">
        <w:t>количество</w:t>
      </w:r>
      <w:r w:rsidR="000C69AB">
        <w:t xml:space="preserve"> </w:t>
      </w:r>
      <w:r w:rsidRPr="004C5537">
        <w:t>заказов)</w:t>
      </w:r>
      <w:r w:rsidR="000C69AB">
        <w:t xml:space="preserve"> </w:t>
      </w:r>
      <w:r w:rsidRPr="004C5537">
        <w:t>с</w:t>
      </w:r>
      <w:r w:rsidR="000C69AB">
        <w:t xml:space="preserve"> </w:t>
      </w:r>
      <w:r w:rsidRPr="004C5537">
        <w:t>разбивкой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t>временным</w:t>
      </w:r>
      <w:r w:rsidR="000C69AB">
        <w:t xml:space="preserve"> </w:t>
      </w:r>
      <w:r w:rsidRPr="004C5537">
        <w:t>периодам</w:t>
      </w:r>
      <w:r w:rsidR="000C69AB">
        <w:t xml:space="preserve"> </w:t>
      </w:r>
      <w:r w:rsidRPr="004C5537">
        <w:t>(месяцам</w:t>
      </w:r>
      <w:r w:rsidR="000C69AB">
        <w:t xml:space="preserve"> </w:t>
      </w:r>
      <w:r w:rsidRPr="004C5537">
        <w:t>или</w:t>
      </w:r>
      <w:r w:rsidR="000C69AB">
        <w:t xml:space="preserve"> </w:t>
      </w:r>
      <w:r w:rsidRPr="004C5537">
        <w:t>годам).</w:t>
      </w:r>
    </w:p>
    <w:p w14:paraId="4305A226" w14:textId="52C93BAF" w:rsidR="004C5537" w:rsidRPr="004C5537" w:rsidRDefault="004C5537" w:rsidP="004C5537">
      <w:r w:rsidRPr="004C5537">
        <w:t>Отчёт</w:t>
      </w:r>
      <w:r w:rsidR="000C69AB">
        <w:t xml:space="preserve"> </w:t>
      </w:r>
      <w:r w:rsidRPr="004C5537">
        <w:t>должен</w:t>
      </w:r>
      <w:r w:rsidR="000C69AB">
        <w:t xml:space="preserve"> </w:t>
      </w:r>
      <w:r w:rsidRPr="004C5537">
        <w:t>содержать:</w:t>
      </w:r>
    </w:p>
    <w:p w14:paraId="4A2A7262" w14:textId="5FFEE7F2" w:rsidR="004C5537" w:rsidRPr="004C5537" w:rsidRDefault="004C5537" w:rsidP="004C5537">
      <w:pPr>
        <w:numPr>
          <w:ilvl w:val="0"/>
          <w:numId w:val="38"/>
        </w:numPr>
        <w:ind w:left="0" w:firstLine="720"/>
      </w:pPr>
      <w:r w:rsidRPr="004C5537">
        <w:t>идентификатор</w:t>
      </w:r>
      <w:r w:rsidR="000C69AB">
        <w:t xml:space="preserve"> </w:t>
      </w:r>
      <w:r w:rsidRPr="004C5537">
        <w:t>сущности</w:t>
      </w:r>
      <w:r w:rsidR="000C69AB">
        <w:t xml:space="preserve"> </w:t>
      </w:r>
      <w:r w:rsidRPr="004C5537">
        <w:t>(</w:t>
      </w:r>
      <w:proofErr w:type="spellStart"/>
      <w:r w:rsidRPr="004C5537">
        <w:t>id</w:t>
      </w:r>
      <w:proofErr w:type="spellEnd"/>
      <w:r w:rsidRPr="004C5537">
        <w:t>/название/…),</w:t>
      </w:r>
    </w:p>
    <w:p w14:paraId="5972FDA1" w14:textId="320E627B" w:rsidR="004C5537" w:rsidRPr="004C5537" w:rsidRDefault="004C5537" w:rsidP="004C5537">
      <w:pPr>
        <w:numPr>
          <w:ilvl w:val="0"/>
          <w:numId w:val="38"/>
        </w:numPr>
        <w:ind w:left="0" w:firstLine="720"/>
      </w:pPr>
      <w:r w:rsidRPr="004C5537">
        <w:t>временной</w:t>
      </w:r>
      <w:r w:rsidR="000C69AB">
        <w:t xml:space="preserve"> </w:t>
      </w:r>
      <w:r w:rsidRPr="004C5537">
        <w:t>период,</w:t>
      </w:r>
    </w:p>
    <w:p w14:paraId="2B78F623" w14:textId="09810503" w:rsidR="004C5537" w:rsidRPr="004C5537" w:rsidRDefault="004C5537" w:rsidP="004C5537">
      <w:pPr>
        <w:numPr>
          <w:ilvl w:val="0"/>
          <w:numId w:val="38"/>
        </w:numPr>
        <w:ind w:left="0" w:firstLine="720"/>
      </w:pPr>
      <w:r w:rsidRPr="004C5537">
        <w:t>сумму</w:t>
      </w:r>
      <w:r w:rsidR="000C69AB">
        <w:t xml:space="preserve"> </w:t>
      </w:r>
      <w:r w:rsidRPr="004C5537">
        <w:t>за</w:t>
      </w:r>
      <w:r w:rsidR="000C69AB">
        <w:t xml:space="preserve"> </w:t>
      </w:r>
      <w:r w:rsidRPr="004C5537">
        <w:t>период,</w:t>
      </w:r>
    </w:p>
    <w:p w14:paraId="30CCBF09" w14:textId="56E12C72" w:rsidR="004C5537" w:rsidRDefault="004C5537" w:rsidP="004C5537">
      <w:pPr>
        <w:numPr>
          <w:ilvl w:val="0"/>
          <w:numId w:val="38"/>
        </w:numPr>
        <w:ind w:left="0" w:firstLine="720"/>
      </w:pPr>
      <w:r w:rsidRPr="004C5537">
        <w:t>кумулятивную</w:t>
      </w:r>
      <w:r w:rsidR="000C69AB">
        <w:t xml:space="preserve"> </w:t>
      </w:r>
      <w:r w:rsidRPr="004C5537">
        <w:t>сумму.</w:t>
      </w:r>
    </w:p>
    <w:p w14:paraId="1649E063" w14:textId="08AB715E" w:rsidR="004C5537" w:rsidRPr="004C5537" w:rsidRDefault="004C5537" w:rsidP="004C5537">
      <w:pPr>
        <w:rPr>
          <w:b/>
          <w:bCs/>
        </w:rPr>
      </w:pPr>
      <w:r w:rsidRPr="004C5537">
        <w:rPr>
          <w:b/>
          <w:bCs/>
        </w:rPr>
        <w:t>Задание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№3: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использование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функции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смещения</w:t>
      </w:r>
    </w:p>
    <w:p w14:paraId="2B31EF23" w14:textId="15942B0A" w:rsidR="004C5537" w:rsidRPr="004C5537" w:rsidRDefault="004C5537" w:rsidP="004C5537">
      <w:r w:rsidRPr="004C5537">
        <w:t>Провести</w:t>
      </w:r>
      <w:r w:rsidR="000C69AB">
        <w:t xml:space="preserve"> </w:t>
      </w:r>
      <w:r w:rsidRPr="004C5537">
        <w:t>сравнительный</w:t>
      </w:r>
      <w:r w:rsidR="000C69AB">
        <w:t xml:space="preserve"> </w:t>
      </w:r>
      <w:r w:rsidRPr="004C5537">
        <w:t>анализ</w:t>
      </w:r>
      <w:r w:rsidR="000C69AB">
        <w:t xml:space="preserve"> </w:t>
      </w:r>
      <w:r w:rsidRPr="004C5537">
        <w:t>общих</w:t>
      </w:r>
      <w:r w:rsidR="000C69AB">
        <w:t xml:space="preserve"> </w:t>
      </w:r>
      <w:r w:rsidRPr="004C5537">
        <w:t>показателей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t>периодам.</w:t>
      </w:r>
    </w:p>
    <w:p w14:paraId="35AFDBE5" w14:textId="36BD2EE0" w:rsidR="004C5537" w:rsidRPr="004C5537" w:rsidRDefault="004C5537" w:rsidP="004C5537">
      <w:r w:rsidRPr="004C5537">
        <w:t>Для</w:t>
      </w:r>
      <w:r w:rsidR="000C69AB">
        <w:t xml:space="preserve"> </w:t>
      </w:r>
      <w:r w:rsidRPr="004C5537">
        <w:t>каждого</w:t>
      </w:r>
      <w:r w:rsidR="000C69AB">
        <w:t xml:space="preserve"> </w:t>
      </w:r>
      <w:r w:rsidRPr="004C5537">
        <w:t>периода</w:t>
      </w:r>
      <w:r w:rsidR="000C69AB">
        <w:t xml:space="preserve"> </w:t>
      </w:r>
      <w:r w:rsidRPr="004C5537">
        <w:t>(например,</w:t>
      </w:r>
      <w:r w:rsidR="000C69AB">
        <w:t xml:space="preserve"> </w:t>
      </w:r>
      <w:r w:rsidRPr="004C5537">
        <w:t>месяца),</w:t>
      </w:r>
      <w:r w:rsidR="000C69AB">
        <w:t xml:space="preserve"> </w:t>
      </w:r>
      <w:r w:rsidRPr="004C5537">
        <w:t>начиная</w:t>
      </w:r>
      <w:r w:rsidR="000C69AB">
        <w:t xml:space="preserve"> </w:t>
      </w:r>
      <w:r w:rsidRPr="004C5537">
        <w:t>со</w:t>
      </w:r>
      <w:r w:rsidR="000C69AB">
        <w:t xml:space="preserve"> </w:t>
      </w:r>
      <w:r w:rsidRPr="004C5537">
        <w:t>второго,</w:t>
      </w:r>
      <w:r w:rsidR="000C69AB">
        <w:t xml:space="preserve"> </w:t>
      </w:r>
      <w:r w:rsidRPr="004C5537">
        <w:t>необходимо</w:t>
      </w:r>
      <w:r w:rsidR="000C69AB">
        <w:t xml:space="preserve"> </w:t>
      </w:r>
      <w:r w:rsidRPr="004C5537">
        <w:t>вывести:</w:t>
      </w:r>
    </w:p>
    <w:p w14:paraId="3693B34A" w14:textId="32A42FF7" w:rsidR="004C5537" w:rsidRPr="004C5537" w:rsidRDefault="004C5537" w:rsidP="004C5537">
      <w:pPr>
        <w:pStyle w:val="a0"/>
        <w:numPr>
          <w:ilvl w:val="0"/>
          <w:numId w:val="43"/>
        </w:numPr>
        <w:ind w:left="0" w:firstLine="709"/>
      </w:pPr>
      <w:r w:rsidRPr="004C5537">
        <w:t>общий</w:t>
      </w:r>
      <w:r w:rsidR="000C69AB">
        <w:t xml:space="preserve"> </w:t>
      </w:r>
      <w:r w:rsidRPr="004C5537">
        <w:t>показатель</w:t>
      </w:r>
      <w:r w:rsidR="000C69AB">
        <w:t xml:space="preserve"> </w:t>
      </w:r>
      <w:r w:rsidRPr="004C5537">
        <w:t>за</w:t>
      </w:r>
      <w:r w:rsidR="000C69AB">
        <w:t xml:space="preserve"> </w:t>
      </w:r>
      <w:r w:rsidRPr="004C5537">
        <w:t>текущий</w:t>
      </w:r>
      <w:r w:rsidR="000C69AB">
        <w:t xml:space="preserve"> </w:t>
      </w:r>
      <w:r w:rsidRPr="004C5537">
        <w:t>период,</w:t>
      </w:r>
    </w:p>
    <w:p w14:paraId="5B51E237" w14:textId="46733C88" w:rsidR="004C5537" w:rsidRPr="004C5537" w:rsidRDefault="004C5537" w:rsidP="004C5537">
      <w:pPr>
        <w:pStyle w:val="a0"/>
        <w:numPr>
          <w:ilvl w:val="0"/>
          <w:numId w:val="43"/>
        </w:numPr>
        <w:ind w:left="0" w:firstLine="709"/>
      </w:pPr>
      <w:r w:rsidRPr="004C5537">
        <w:t>аналогичный</w:t>
      </w:r>
      <w:r w:rsidR="000C69AB">
        <w:t xml:space="preserve"> </w:t>
      </w:r>
      <w:r w:rsidRPr="004C5537">
        <w:t>показатель</w:t>
      </w:r>
      <w:r w:rsidR="000C69AB">
        <w:t xml:space="preserve"> </w:t>
      </w:r>
      <w:r w:rsidRPr="004C5537">
        <w:t>за</w:t>
      </w:r>
      <w:r w:rsidR="000C69AB">
        <w:t xml:space="preserve"> </w:t>
      </w:r>
      <w:r w:rsidRPr="004C5537">
        <w:t>предыдущий</w:t>
      </w:r>
      <w:r w:rsidR="000C69AB">
        <w:t xml:space="preserve"> </w:t>
      </w:r>
      <w:r w:rsidRPr="004C5537">
        <w:t>период</w:t>
      </w:r>
      <w:r w:rsidR="000C69AB">
        <w:t xml:space="preserve"> </w:t>
      </w:r>
      <w:r w:rsidRPr="004C5537">
        <w:t>в</w:t>
      </w:r>
      <w:r w:rsidR="000C69AB">
        <w:t xml:space="preserve"> </w:t>
      </w:r>
      <w:r w:rsidRPr="004C5537">
        <w:t>одной</w:t>
      </w:r>
      <w:r w:rsidR="000C69AB">
        <w:t xml:space="preserve"> </w:t>
      </w:r>
      <w:r w:rsidRPr="004C5537">
        <w:t>строке.</w:t>
      </w:r>
    </w:p>
    <w:p w14:paraId="6F604AFE" w14:textId="14CA4F33" w:rsidR="004C5537" w:rsidRPr="004C5537" w:rsidRDefault="004C5537" w:rsidP="004C5537">
      <w:r w:rsidRPr="004C5537">
        <w:t>Это</w:t>
      </w:r>
      <w:r w:rsidR="000C69AB">
        <w:t xml:space="preserve"> </w:t>
      </w:r>
      <w:r w:rsidRPr="004C5537">
        <w:t>позволит</w:t>
      </w:r>
      <w:r w:rsidR="000C69AB">
        <w:t xml:space="preserve"> </w:t>
      </w:r>
      <w:r w:rsidRPr="004C5537">
        <w:t>наглядно</w:t>
      </w:r>
      <w:r w:rsidR="000C69AB">
        <w:t xml:space="preserve"> </w:t>
      </w:r>
      <w:r w:rsidRPr="004C5537">
        <w:t>оценить</w:t>
      </w:r>
      <w:r w:rsidR="000C69AB">
        <w:t xml:space="preserve"> </w:t>
      </w:r>
      <w:r w:rsidRPr="004C5537">
        <w:t>динамику.</w:t>
      </w:r>
    </w:p>
    <w:p w14:paraId="5C29EB82" w14:textId="37B49B69" w:rsidR="004C5537" w:rsidRPr="004C5537" w:rsidRDefault="004C5537" w:rsidP="004C5537">
      <w:r w:rsidRPr="004C5537">
        <w:t>Необходимо</w:t>
      </w:r>
      <w:r w:rsidR="000C69AB">
        <w:t xml:space="preserve"> </w:t>
      </w:r>
      <w:r w:rsidRPr="004C5537">
        <w:t>использовать</w:t>
      </w:r>
      <w:r w:rsidR="000C69AB">
        <w:t xml:space="preserve"> </w:t>
      </w:r>
      <w:r w:rsidRPr="004C5537">
        <w:t>функцию</w:t>
      </w:r>
      <w:r w:rsidR="000C69AB">
        <w:t xml:space="preserve"> </w:t>
      </w:r>
      <w:proofErr w:type="gramStart"/>
      <w:r w:rsidRPr="004C5537">
        <w:t>LAG(</w:t>
      </w:r>
      <w:proofErr w:type="gramEnd"/>
      <w:r w:rsidRPr="004C5537">
        <w:t>).</w:t>
      </w:r>
    </w:p>
    <w:p w14:paraId="4F3CB02B" w14:textId="3EFE1B4E" w:rsidR="004C5537" w:rsidRPr="004C5537" w:rsidRDefault="004C5537" w:rsidP="004C5537">
      <w:pPr>
        <w:ind w:firstLine="708"/>
        <w:rPr>
          <w:b/>
          <w:bCs/>
        </w:rPr>
      </w:pPr>
      <w:r w:rsidRPr="004C5537">
        <w:rPr>
          <w:b/>
          <w:bCs/>
        </w:rPr>
        <w:t>Задание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№4: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построение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сводной</w:t>
      </w:r>
      <w:r w:rsidR="000C69AB">
        <w:rPr>
          <w:b/>
          <w:bCs/>
        </w:rPr>
        <w:t xml:space="preserve"> </w:t>
      </w:r>
      <w:r w:rsidRPr="004C5537">
        <w:rPr>
          <w:b/>
          <w:bCs/>
        </w:rPr>
        <w:t>таблицы</w:t>
      </w:r>
    </w:p>
    <w:p w14:paraId="663F4892" w14:textId="71EEF1C2" w:rsidR="004C5537" w:rsidRPr="004C5537" w:rsidRDefault="004C5537" w:rsidP="004C5537">
      <w:r w:rsidRPr="004C5537">
        <w:t>Создать</w:t>
      </w:r>
      <w:r w:rsidR="000C69AB">
        <w:t xml:space="preserve"> </w:t>
      </w:r>
      <w:r w:rsidRPr="004C5537">
        <w:t>сводный</w:t>
      </w:r>
      <w:r w:rsidR="000C69AB">
        <w:t xml:space="preserve"> </w:t>
      </w:r>
      <w:r w:rsidRPr="004C5537">
        <w:t>отчет,</w:t>
      </w:r>
      <w:r w:rsidR="000C69AB">
        <w:t xml:space="preserve"> </w:t>
      </w:r>
      <w:r w:rsidRPr="004C5537">
        <w:t>который</w:t>
      </w:r>
      <w:r w:rsidR="000C69AB">
        <w:t xml:space="preserve"> </w:t>
      </w:r>
      <w:r w:rsidRPr="004C5537">
        <w:t>агрегирует</w:t>
      </w:r>
      <w:r w:rsidR="000C69AB">
        <w:t xml:space="preserve"> </w:t>
      </w:r>
      <w:r w:rsidRPr="004C5537">
        <w:t>некоторый</w:t>
      </w:r>
      <w:r w:rsidR="000C69AB">
        <w:t xml:space="preserve"> </w:t>
      </w:r>
      <w:r w:rsidRPr="004C5537">
        <w:t>числовой</w:t>
      </w:r>
      <w:r w:rsidR="000C69AB">
        <w:t xml:space="preserve"> </w:t>
      </w:r>
      <w:r w:rsidRPr="004C5537">
        <w:t>показатель</w:t>
      </w:r>
      <w:r w:rsidR="000C69AB">
        <w:t xml:space="preserve"> </w:t>
      </w:r>
      <w:r w:rsidRPr="004C5537">
        <w:t>для</w:t>
      </w:r>
      <w:r w:rsidR="000C69AB">
        <w:t xml:space="preserve"> </w:t>
      </w:r>
      <w:r w:rsidRPr="004C5537">
        <w:t>основной</w:t>
      </w:r>
      <w:r w:rsidR="000C69AB">
        <w:t xml:space="preserve"> </w:t>
      </w:r>
      <w:r w:rsidRPr="004C5537">
        <w:t>сущности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t>категориям,</w:t>
      </w:r>
      <w:r w:rsidR="000C69AB">
        <w:t xml:space="preserve"> </w:t>
      </w:r>
      <w:r w:rsidRPr="004C5537">
        <w:t>представленным</w:t>
      </w:r>
      <w:r w:rsidR="000C69AB">
        <w:t xml:space="preserve"> </w:t>
      </w:r>
      <w:r w:rsidRPr="004C5537">
        <w:t>в</w:t>
      </w:r>
      <w:r w:rsidR="000C69AB">
        <w:t xml:space="preserve"> </w:t>
      </w:r>
      <w:r w:rsidRPr="004C5537">
        <w:t>виде</w:t>
      </w:r>
      <w:r w:rsidR="000C69AB">
        <w:t xml:space="preserve"> </w:t>
      </w:r>
      <w:r w:rsidRPr="004C5537">
        <w:t>столбцов.</w:t>
      </w:r>
    </w:p>
    <w:p w14:paraId="24CFF8E9" w14:textId="3AF9CF91" w:rsidR="004C5537" w:rsidRPr="004C5537" w:rsidRDefault="004C5537" w:rsidP="004C5537">
      <w:r w:rsidRPr="004C5537">
        <w:t>Например,</w:t>
      </w:r>
      <w:r w:rsidR="000C69AB">
        <w:t xml:space="preserve"> </w:t>
      </w:r>
      <w:r w:rsidRPr="004C5537">
        <w:t>показать</w:t>
      </w:r>
      <w:r w:rsidR="000C69AB">
        <w:t xml:space="preserve"> </w:t>
      </w:r>
      <w:r w:rsidRPr="004C5537">
        <w:t>общую</w:t>
      </w:r>
      <w:r w:rsidR="000C69AB">
        <w:t xml:space="preserve"> </w:t>
      </w:r>
      <w:r w:rsidRPr="004C5537">
        <w:t>сумму</w:t>
      </w:r>
      <w:r w:rsidR="000C69AB">
        <w:t xml:space="preserve"> </w:t>
      </w:r>
      <w:r w:rsidRPr="004C5537">
        <w:t>продаж</w:t>
      </w:r>
      <w:r w:rsidR="000C69AB">
        <w:t xml:space="preserve"> </w:t>
      </w:r>
      <w:r w:rsidRPr="004C5537">
        <w:t>для</w:t>
      </w:r>
      <w:r w:rsidR="000C69AB">
        <w:t xml:space="preserve"> </w:t>
      </w:r>
      <w:r w:rsidRPr="004C5537">
        <w:t>каждого</w:t>
      </w:r>
      <w:r w:rsidR="000C69AB">
        <w:t xml:space="preserve"> </w:t>
      </w:r>
      <w:r w:rsidRPr="004C5537">
        <w:t>товара</w:t>
      </w:r>
      <w:r w:rsidR="000C69AB">
        <w:t xml:space="preserve"> </w:t>
      </w:r>
      <w:r w:rsidRPr="004C5537">
        <w:t>по</w:t>
      </w:r>
      <w:r w:rsidR="000C69AB">
        <w:t xml:space="preserve"> </w:t>
      </w:r>
      <w:r w:rsidRPr="004C5537">
        <w:t>кварталам</w:t>
      </w:r>
      <w:r w:rsidR="000C69AB">
        <w:t xml:space="preserve"> </w:t>
      </w:r>
      <w:r w:rsidRPr="004C5537">
        <w:t>года.</w:t>
      </w:r>
    </w:p>
    <w:p w14:paraId="598CBD63" w14:textId="744B57E3" w:rsidR="004C5537" w:rsidRPr="004C5537" w:rsidRDefault="004C5537" w:rsidP="004C5537">
      <w:r w:rsidRPr="004C5537">
        <w:t>Требования</w:t>
      </w:r>
      <w:r w:rsidR="000C69AB">
        <w:t xml:space="preserve"> </w:t>
      </w:r>
      <w:r w:rsidRPr="004C5537">
        <w:t>к</w:t>
      </w:r>
      <w:r w:rsidR="000C69AB">
        <w:t xml:space="preserve"> </w:t>
      </w:r>
      <w:r w:rsidRPr="004C5537">
        <w:t>отчету:</w:t>
      </w:r>
    </w:p>
    <w:p w14:paraId="074A6865" w14:textId="156D58AC" w:rsidR="004C5537" w:rsidRPr="004C5537" w:rsidRDefault="004C5537" w:rsidP="004C5537">
      <w:pPr>
        <w:pStyle w:val="a0"/>
        <w:numPr>
          <w:ilvl w:val="0"/>
          <w:numId w:val="41"/>
        </w:numPr>
        <w:ind w:left="0" w:firstLine="709"/>
      </w:pPr>
      <w:r w:rsidRPr="004C5537">
        <w:t>Строки</w:t>
      </w:r>
      <w:r w:rsidR="000C69AB">
        <w:t xml:space="preserve"> </w:t>
      </w:r>
      <w:r w:rsidRPr="004C5537">
        <w:t>в</w:t>
      </w:r>
      <w:r w:rsidR="000C69AB">
        <w:t xml:space="preserve"> </w:t>
      </w:r>
      <w:r w:rsidRPr="004C5537">
        <w:t>отчете</w:t>
      </w:r>
      <w:r w:rsidR="000C69AB">
        <w:t xml:space="preserve"> </w:t>
      </w:r>
      <w:r w:rsidRPr="004C5537">
        <w:t>должны</w:t>
      </w:r>
      <w:r w:rsidR="000C69AB">
        <w:t xml:space="preserve"> </w:t>
      </w:r>
      <w:r w:rsidRPr="004C5537">
        <w:t>представлять</w:t>
      </w:r>
      <w:r w:rsidR="000C69AB">
        <w:t xml:space="preserve"> </w:t>
      </w:r>
      <w:r w:rsidRPr="004C5537">
        <w:t>основные</w:t>
      </w:r>
      <w:r w:rsidR="000C69AB">
        <w:t xml:space="preserve"> </w:t>
      </w:r>
      <w:r w:rsidRPr="004C5537">
        <w:t>сущности,</w:t>
      </w:r>
      <w:r w:rsidR="000C69AB">
        <w:t xml:space="preserve"> </w:t>
      </w:r>
      <w:r w:rsidRPr="004C5537">
        <w:t>а</w:t>
      </w:r>
      <w:r w:rsidR="000C69AB">
        <w:t xml:space="preserve"> </w:t>
      </w:r>
      <w:r w:rsidRPr="004C5537">
        <w:t>столбцы</w:t>
      </w:r>
      <w:r w:rsidR="000C69AB">
        <w:t xml:space="preserve"> </w:t>
      </w:r>
      <w:r w:rsidRPr="004C5537">
        <w:t>—</w:t>
      </w:r>
      <w:r w:rsidR="000C69AB">
        <w:t xml:space="preserve"> </w:t>
      </w:r>
      <w:r w:rsidRPr="004C5537">
        <w:t>категории.</w:t>
      </w:r>
    </w:p>
    <w:p w14:paraId="4C938D9C" w14:textId="06ADD74F" w:rsidR="004C5537" w:rsidRPr="004C5537" w:rsidRDefault="004C5537" w:rsidP="004C5537">
      <w:pPr>
        <w:pStyle w:val="a0"/>
        <w:numPr>
          <w:ilvl w:val="0"/>
          <w:numId w:val="41"/>
        </w:numPr>
        <w:ind w:left="0" w:firstLine="709"/>
      </w:pPr>
      <w:r w:rsidRPr="004C5537">
        <w:t>Задачу</w:t>
      </w:r>
      <w:r w:rsidR="000C69AB">
        <w:t xml:space="preserve"> </w:t>
      </w:r>
      <w:r w:rsidRPr="004C5537">
        <w:t>необходимо</w:t>
      </w:r>
      <w:r w:rsidR="000C69AB">
        <w:t xml:space="preserve"> </w:t>
      </w:r>
      <w:r w:rsidRPr="004C5537">
        <w:t>решить</w:t>
      </w:r>
      <w:r w:rsidR="000C69AB">
        <w:t xml:space="preserve"> </w:t>
      </w:r>
      <w:r w:rsidRPr="004C5537">
        <w:t>двумя</w:t>
      </w:r>
      <w:r w:rsidR="000C69AB">
        <w:t xml:space="preserve"> </w:t>
      </w:r>
      <w:r w:rsidRPr="004C5537">
        <w:t>способами:</w:t>
      </w:r>
    </w:p>
    <w:p w14:paraId="53AC65E0" w14:textId="5050DAED" w:rsidR="004C5537" w:rsidRPr="004C5537" w:rsidRDefault="004C5537" w:rsidP="004C5537">
      <w:pPr>
        <w:pStyle w:val="a0"/>
        <w:numPr>
          <w:ilvl w:val="0"/>
          <w:numId w:val="42"/>
        </w:numPr>
        <w:ind w:left="0" w:firstLine="709"/>
      </w:pPr>
      <w:r w:rsidRPr="004C5537">
        <w:t>С</w:t>
      </w:r>
      <w:r w:rsidR="000C69AB">
        <w:t xml:space="preserve"> </w:t>
      </w:r>
      <w:r w:rsidRPr="004C5537">
        <w:t>использованием</w:t>
      </w:r>
      <w:r w:rsidR="000C69AB">
        <w:t xml:space="preserve"> </w:t>
      </w:r>
      <w:r w:rsidRPr="004C5537">
        <w:t>условной</w:t>
      </w:r>
      <w:r w:rsidR="000C69AB">
        <w:t xml:space="preserve"> </w:t>
      </w:r>
      <w:r w:rsidRPr="004C5537">
        <w:t>агрегации</w:t>
      </w:r>
      <w:r w:rsidR="000C69AB">
        <w:t xml:space="preserve"> </w:t>
      </w:r>
      <w:r w:rsidRPr="004C5537">
        <w:t>(комбинация</w:t>
      </w:r>
      <w:r w:rsidR="000C69AB">
        <w:t xml:space="preserve"> </w:t>
      </w:r>
      <w:r w:rsidRPr="004C5537">
        <w:t>SUM</w:t>
      </w:r>
      <w:r w:rsidR="000C69AB">
        <w:t xml:space="preserve"> </w:t>
      </w:r>
      <w:r w:rsidRPr="004C5537">
        <w:t>и</w:t>
      </w:r>
      <w:r w:rsidR="000C69AB">
        <w:t xml:space="preserve"> </w:t>
      </w:r>
      <w:r w:rsidRPr="004C5537">
        <w:t>CASE).</w:t>
      </w:r>
    </w:p>
    <w:p w14:paraId="17CD11CD" w14:textId="6002EA52" w:rsidR="004C5537" w:rsidRPr="004C5537" w:rsidRDefault="004C5537" w:rsidP="004C5537">
      <w:pPr>
        <w:pStyle w:val="a0"/>
        <w:numPr>
          <w:ilvl w:val="0"/>
          <w:numId w:val="42"/>
        </w:numPr>
        <w:ind w:left="0" w:firstLine="709"/>
      </w:pPr>
      <w:r w:rsidRPr="004C5537">
        <w:t>С</w:t>
      </w:r>
      <w:r w:rsidR="000C69AB">
        <w:t xml:space="preserve"> </w:t>
      </w:r>
      <w:r w:rsidRPr="004C5537">
        <w:t>использованием</w:t>
      </w:r>
      <w:r w:rsidR="000C69AB">
        <w:t xml:space="preserve"> </w:t>
      </w:r>
      <w:r w:rsidRPr="004C5537">
        <w:t>функции</w:t>
      </w:r>
      <w:r w:rsidR="000C69AB">
        <w:t xml:space="preserve"> </w:t>
      </w:r>
      <w:proofErr w:type="spellStart"/>
      <w:r w:rsidRPr="004C5537">
        <w:t>crosstab</w:t>
      </w:r>
      <w:proofErr w:type="spellEnd"/>
      <w:r w:rsidR="000C69AB">
        <w:t xml:space="preserve"> </w:t>
      </w:r>
      <w:r w:rsidRPr="004C5537">
        <w:t>из</w:t>
      </w:r>
      <w:r w:rsidR="000C69AB">
        <w:t xml:space="preserve"> </w:t>
      </w:r>
      <w:r w:rsidRPr="004C5537">
        <w:t>расширения</w:t>
      </w:r>
      <w:r w:rsidR="000C69AB">
        <w:t xml:space="preserve"> </w:t>
      </w:r>
      <w:proofErr w:type="spellStart"/>
      <w:r w:rsidRPr="004C5537">
        <w:t>tablefunc</w:t>
      </w:r>
      <w:proofErr w:type="spellEnd"/>
      <w:r w:rsidRPr="004C5537">
        <w:t>.</w:t>
      </w:r>
    </w:p>
    <w:p w14:paraId="3130ADA1" w14:textId="4FCA93B5" w:rsidR="004C5537" w:rsidRPr="004C5537" w:rsidRDefault="004C5537" w:rsidP="004C5537">
      <w:r w:rsidRPr="004C5537">
        <w:t>Каждый</w:t>
      </w:r>
      <w:r w:rsidR="000C69AB">
        <w:t xml:space="preserve"> </w:t>
      </w:r>
      <w:r w:rsidRPr="004C5537">
        <w:t>SQL-запрос</w:t>
      </w:r>
      <w:r w:rsidR="000C69AB">
        <w:t xml:space="preserve"> </w:t>
      </w:r>
      <w:r w:rsidRPr="004C5537">
        <w:t>сопроводить</w:t>
      </w:r>
      <w:r w:rsidR="000C69AB">
        <w:t xml:space="preserve"> </w:t>
      </w:r>
      <w:r w:rsidRPr="004C5537">
        <w:t>комментарием,</w:t>
      </w:r>
      <w:r w:rsidR="000C69AB">
        <w:t xml:space="preserve"> </w:t>
      </w:r>
      <w:r w:rsidRPr="004C5537">
        <w:t>объясняющим</w:t>
      </w:r>
      <w:r w:rsidR="000C69AB">
        <w:t xml:space="preserve"> </w:t>
      </w:r>
      <w:r w:rsidRPr="004C5537">
        <w:t>его</w:t>
      </w:r>
      <w:r w:rsidR="000C69AB">
        <w:t xml:space="preserve"> </w:t>
      </w:r>
      <w:r w:rsidRPr="004C5537">
        <w:t>назначение</w:t>
      </w:r>
      <w:r w:rsidR="000C69AB">
        <w:t xml:space="preserve"> </w:t>
      </w:r>
      <w:r w:rsidRPr="004C5537">
        <w:t>и</w:t>
      </w:r>
      <w:r w:rsidR="000C69AB">
        <w:t xml:space="preserve"> </w:t>
      </w:r>
      <w:r w:rsidRPr="004C5537">
        <w:t>логику</w:t>
      </w:r>
      <w:r w:rsidR="000C69AB">
        <w:t xml:space="preserve"> </w:t>
      </w:r>
      <w:r w:rsidRPr="004C5537">
        <w:t>работы</w:t>
      </w:r>
      <w:r w:rsidR="000C69AB">
        <w:t xml:space="preserve"> </w:t>
      </w:r>
      <w:r w:rsidRPr="004C5537">
        <w:t>с</w:t>
      </w:r>
      <w:r w:rsidR="000C69AB">
        <w:t xml:space="preserve"> </w:t>
      </w:r>
      <w:r w:rsidRPr="004C5537">
        <w:t>учетом</w:t>
      </w:r>
      <w:r w:rsidR="000C69AB">
        <w:t xml:space="preserve"> </w:t>
      </w:r>
      <w:r w:rsidRPr="004C5537">
        <w:t>специфики</w:t>
      </w:r>
      <w:r w:rsidR="000C69AB">
        <w:t xml:space="preserve"> </w:t>
      </w:r>
      <w:r w:rsidRPr="004C5537">
        <w:t>вашей</w:t>
      </w:r>
      <w:r w:rsidR="000C69AB">
        <w:t xml:space="preserve"> </w:t>
      </w:r>
      <w:r w:rsidRPr="004C5537">
        <w:t>базы</w:t>
      </w:r>
      <w:r w:rsidR="000C69AB">
        <w:t xml:space="preserve"> </w:t>
      </w:r>
      <w:r w:rsidRPr="004C5537">
        <w:t>данных.</w:t>
      </w:r>
    </w:p>
    <w:p w14:paraId="72637D6F" w14:textId="77777777" w:rsidR="00C450D6" w:rsidRPr="004C5537" w:rsidRDefault="00C450D6" w:rsidP="00C450D6"/>
    <w:p w14:paraId="6DD00D19" w14:textId="23586044" w:rsidR="009E241C" w:rsidRPr="00E44380" w:rsidRDefault="00E44380" w:rsidP="00E44380">
      <w:pPr>
        <w:pStyle w:val="a4"/>
      </w:pPr>
      <w:bookmarkStart w:id="2" w:name="_Toc211686933"/>
      <w:r w:rsidRPr="00E44380">
        <w:lastRenderedPageBreak/>
        <w:t>Ход</w:t>
      </w:r>
      <w:r w:rsidR="000C69AB">
        <w:t xml:space="preserve"> </w:t>
      </w:r>
      <w:r w:rsidRPr="00E44380">
        <w:t>выполнения</w:t>
      </w:r>
      <w:r w:rsidR="000C69AB">
        <w:t xml:space="preserve"> </w:t>
      </w:r>
      <w:r w:rsidRPr="00E44380">
        <w:t>работы</w:t>
      </w:r>
      <w:bookmarkEnd w:id="2"/>
    </w:p>
    <w:p w14:paraId="4F7856FE" w14:textId="4382DD09" w:rsidR="004C5537" w:rsidRDefault="004C5537" w:rsidP="004C5537">
      <w:pPr>
        <w:pStyle w:val="2"/>
      </w:pPr>
      <w:bookmarkStart w:id="3" w:name="_Toc211079082"/>
      <w:bookmarkStart w:id="4" w:name="_Toc211686934"/>
      <w:r w:rsidRPr="00B03434">
        <w:t>Скриншоты</w:t>
      </w:r>
      <w:r w:rsidR="000C69AB">
        <w:t xml:space="preserve"> </w:t>
      </w:r>
      <w:r w:rsidRPr="00B03434">
        <w:t>используемых</w:t>
      </w:r>
      <w:r w:rsidR="000C69AB">
        <w:t xml:space="preserve"> </w:t>
      </w:r>
      <w:r w:rsidRPr="00B03434">
        <w:t>таблиц</w:t>
      </w:r>
      <w:bookmarkEnd w:id="3"/>
      <w:bookmarkEnd w:id="4"/>
    </w:p>
    <w:p w14:paraId="56AE1E25" w14:textId="479C9003" w:rsidR="004C5537" w:rsidRPr="00FD23B5" w:rsidRDefault="00B512C3" w:rsidP="004C5537">
      <w:pPr>
        <w:pStyle w:val="af3"/>
      </w:pPr>
      <w:r w:rsidRPr="00B512C3">
        <w:t>Рисунок</w:t>
      </w:r>
      <w:r w:rsidR="000C69AB">
        <w:t xml:space="preserve"> </w:t>
      </w:r>
      <w:r w:rsidRPr="00B512C3">
        <w:t>1.1.2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Таблица</w:t>
      </w:r>
      <w:r w:rsidR="000C69AB">
        <w:t xml:space="preserve"> </w:t>
      </w:r>
      <w:r>
        <w:t>«</w:t>
      </w:r>
      <w:proofErr w:type="spellStart"/>
      <w:r w:rsidRPr="00B512C3">
        <w:t>Subcategory</w:t>
      </w:r>
      <w:proofErr w:type="spellEnd"/>
      <w:r>
        <w:t>»</w:t>
      </w:r>
    </w:p>
    <w:p w14:paraId="619368FF" w14:textId="36DC9B50" w:rsidR="00E44380" w:rsidRPr="004C5537" w:rsidRDefault="007749AF" w:rsidP="004C5537">
      <w:pPr>
        <w:pStyle w:val="af5"/>
        <w:jc w:val="left"/>
      </w:pPr>
      <w:r w:rsidRPr="007749AF">
        <w:rPr>
          <w:noProof/>
        </w:rPr>
        <w:drawing>
          <wp:inline distT="0" distB="0" distL="0" distR="0" wp14:anchorId="483F0F7F" wp14:editId="0C8FFDA0">
            <wp:extent cx="6120130" cy="1311275"/>
            <wp:effectExtent l="0" t="0" r="0" b="3175"/>
            <wp:docPr id="89712118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118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2644" w14:textId="51E06EEF" w:rsidR="004C5537" w:rsidRDefault="00B512C3" w:rsidP="004C5537">
      <w:pPr>
        <w:pStyle w:val="af3"/>
      </w:pPr>
      <w:r w:rsidRPr="00B512C3">
        <w:t>Рисунок</w:t>
      </w:r>
      <w:r w:rsidR="000C69AB">
        <w:t xml:space="preserve"> </w:t>
      </w:r>
      <w:r w:rsidRPr="00B512C3">
        <w:t>1.1.1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Таблица</w:t>
      </w:r>
      <w:r w:rsidR="000C69AB">
        <w:t xml:space="preserve"> </w:t>
      </w:r>
      <w:r>
        <w:t>«</w:t>
      </w:r>
      <w:proofErr w:type="spellStart"/>
      <w:r w:rsidRPr="00B512C3">
        <w:t>Category</w:t>
      </w:r>
      <w:proofErr w:type="spellEnd"/>
      <w:r>
        <w:t>»</w:t>
      </w:r>
    </w:p>
    <w:p w14:paraId="309AE0A9" w14:textId="258518C4" w:rsidR="004C5537" w:rsidRDefault="007749AF" w:rsidP="004C5537">
      <w:pPr>
        <w:pStyle w:val="af5"/>
      </w:pPr>
      <w:r w:rsidRPr="007749AF">
        <w:rPr>
          <w:noProof/>
        </w:rPr>
        <w:drawing>
          <wp:inline distT="0" distB="0" distL="0" distR="0" wp14:anchorId="7E13D6AA" wp14:editId="5B9BCE79">
            <wp:extent cx="6120130" cy="1383665"/>
            <wp:effectExtent l="0" t="0" r="0" b="6985"/>
            <wp:docPr id="469083941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83941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E523" w14:textId="05790C6F" w:rsidR="004C5537" w:rsidRDefault="00B512C3" w:rsidP="004C5537">
      <w:pPr>
        <w:pStyle w:val="af3"/>
      </w:pPr>
      <w:r w:rsidRPr="00B512C3">
        <w:t>Рисунок</w:t>
      </w:r>
      <w:r w:rsidR="000C69AB">
        <w:t xml:space="preserve"> </w:t>
      </w:r>
      <w:r w:rsidRPr="00B512C3">
        <w:t>1.1.3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Таблица</w:t>
      </w:r>
      <w:r w:rsidR="000C69AB">
        <w:t xml:space="preserve"> </w:t>
      </w:r>
      <w:r>
        <w:t>«</w:t>
      </w:r>
      <w:r w:rsidRPr="00B512C3">
        <w:t>Product</w:t>
      </w:r>
      <w:r>
        <w:t>»</w:t>
      </w:r>
    </w:p>
    <w:p w14:paraId="076E0094" w14:textId="27E2CEA7" w:rsidR="004C5537" w:rsidRDefault="007749AF" w:rsidP="004C5537">
      <w:pPr>
        <w:pStyle w:val="af5"/>
      </w:pPr>
      <w:r w:rsidRPr="007749AF">
        <w:rPr>
          <w:noProof/>
        </w:rPr>
        <w:drawing>
          <wp:inline distT="0" distB="0" distL="0" distR="0" wp14:anchorId="431EB53C" wp14:editId="6B4B780E">
            <wp:extent cx="6120130" cy="3905885"/>
            <wp:effectExtent l="0" t="0" r="0" b="0"/>
            <wp:docPr id="1969662225" name="Рисунок 1" descr="Изображение выглядит как текст, снимок экрана, число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2225" name="Рисунок 1" descr="Изображение выглядит как текст, снимок экрана, число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DC77" w14:textId="7AB144F9" w:rsidR="004C5537" w:rsidRDefault="00B512C3" w:rsidP="004C5537">
      <w:pPr>
        <w:pStyle w:val="af3"/>
      </w:pPr>
      <w:r w:rsidRPr="00B512C3">
        <w:lastRenderedPageBreak/>
        <w:t>Рисунок</w:t>
      </w:r>
      <w:r w:rsidR="000C69AB">
        <w:t xml:space="preserve"> </w:t>
      </w:r>
      <w:r w:rsidRPr="00B512C3">
        <w:t>1.1.4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Таблица</w:t>
      </w:r>
      <w:r w:rsidR="000C69AB">
        <w:t xml:space="preserve"> </w:t>
      </w:r>
      <w:r>
        <w:t>«</w:t>
      </w:r>
      <w:proofErr w:type="spellStart"/>
      <w:r w:rsidRPr="00B512C3">
        <w:t>Order</w:t>
      </w:r>
      <w:proofErr w:type="spellEnd"/>
      <w:r>
        <w:t>»</w:t>
      </w:r>
    </w:p>
    <w:p w14:paraId="7E617B8C" w14:textId="324F6923" w:rsidR="00DE11E4" w:rsidRDefault="00DE11E4" w:rsidP="00DE11E4">
      <w:pPr>
        <w:pStyle w:val="af5"/>
      </w:pPr>
      <w:r w:rsidRPr="00DE11E4">
        <w:rPr>
          <w:noProof/>
        </w:rPr>
        <w:drawing>
          <wp:inline distT="0" distB="0" distL="0" distR="0" wp14:anchorId="2B812CC6" wp14:editId="30B584CB">
            <wp:extent cx="6120130" cy="1936750"/>
            <wp:effectExtent l="0" t="0" r="0" b="6350"/>
            <wp:docPr id="15073824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24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484D" w14:textId="3843ED34" w:rsidR="00DE11E4" w:rsidRDefault="00DE11E4" w:rsidP="004C5537">
      <w:pPr>
        <w:pStyle w:val="af3"/>
      </w:pPr>
      <w:r w:rsidRPr="00B512C3">
        <w:t>Рисунок</w:t>
      </w:r>
      <w:r>
        <w:t xml:space="preserve"> </w:t>
      </w:r>
      <w:r w:rsidRPr="00B512C3">
        <w:t>1.1.</w:t>
      </w:r>
      <w:r>
        <w:t xml:space="preserve">5 </w:t>
      </w:r>
      <w:r w:rsidRPr="00B512C3">
        <w:t>–</w:t>
      </w:r>
      <w:r>
        <w:t xml:space="preserve"> </w:t>
      </w:r>
      <w:r w:rsidRPr="00B512C3">
        <w:t>Таблица</w:t>
      </w:r>
      <w:r>
        <w:t xml:space="preserve"> «</w:t>
      </w:r>
      <w:r>
        <w:rPr>
          <w:lang w:val="en-US"/>
        </w:rPr>
        <w:t>W</w:t>
      </w:r>
      <w:proofErr w:type="spellStart"/>
      <w:r w:rsidRPr="00DE11E4">
        <w:t>arehouse</w:t>
      </w:r>
      <w:proofErr w:type="spellEnd"/>
      <w:r>
        <w:t>»</w:t>
      </w:r>
    </w:p>
    <w:p w14:paraId="5ED8775C" w14:textId="1D947D59" w:rsidR="004C5537" w:rsidRDefault="004C5537" w:rsidP="004C5537">
      <w:pPr>
        <w:pStyle w:val="af5"/>
      </w:pPr>
      <w:r w:rsidRPr="004C5537">
        <w:rPr>
          <w:noProof/>
        </w:rPr>
        <w:drawing>
          <wp:inline distT="0" distB="0" distL="0" distR="0" wp14:anchorId="64997667" wp14:editId="4B192FF8">
            <wp:extent cx="6120130" cy="1744345"/>
            <wp:effectExtent l="0" t="0" r="0" b="8255"/>
            <wp:docPr id="364826014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26014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3365" w14:textId="5DA00AA7" w:rsidR="00DE11E4" w:rsidRDefault="00DE11E4" w:rsidP="00DE11E4">
      <w:pPr>
        <w:pStyle w:val="af3"/>
      </w:pPr>
      <w:r w:rsidRPr="00B512C3">
        <w:t>Рисунок</w:t>
      </w:r>
      <w:r>
        <w:t xml:space="preserve"> </w:t>
      </w:r>
      <w:r w:rsidRPr="00B512C3">
        <w:t>1.1.</w:t>
      </w:r>
      <w:r w:rsidR="009F1B07">
        <w:t>6</w:t>
      </w:r>
      <w:r>
        <w:t xml:space="preserve"> </w:t>
      </w:r>
      <w:r w:rsidRPr="00B512C3">
        <w:t>–</w:t>
      </w:r>
      <w:r>
        <w:t xml:space="preserve"> </w:t>
      </w:r>
      <w:r w:rsidRPr="00B512C3">
        <w:t>Таблица</w:t>
      </w:r>
      <w:r>
        <w:t xml:space="preserve"> «</w:t>
      </w:r>
      <w:proofErr w:type="spellStart"/>
      <w:r w:rsidRPr="00DE11E4">
        <w:t>Transaction</w:t>
      </w:r>
      <w:proofErr w:type="spellEnd"/>
      <w:r>
        <w:t>»</w:t>
      </w:r>
    </w:p>
    <w:p w14:paraId="3408AE6F" w14:textId="3167AF57" w:rsidR="00DE11E4" w:rsidRDefault="00DE11E4" w:rsidP="00DE11E4">
      <w:pPr>
        <w:pStyle w:val="af5"/>
      </w:pPr>
      <w:r w:rsidRPr="00DE11E4">
        <w:rPr>
          <w:noProof/>
        </w:rPr>
        <w:drawing>
          <wp:inline distT="0" distB="0" distL="0" distR="0" wp14:anchorId="42159F88" wp14:editId="0CC9B66A">
            <wp:extent cx="6120130" cy="961390"/>
            <wp:effectExtent l="0" t="0" r="0" b="0"/>
            <wp:docPr id="502788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88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E9F2" w14:textId="09D218B4" w:rsidR="00D51957" w:rsidRDefault="00D51957" w:rsidP="00D51957">
      <w:pPr>
        <w:pStyle w:val="2"/>
      </w:pPr>
      <w:bookmarkStart w:id="5" w:name="_Toc211686935"/>
      <w:r w:rsidRPr="00D0139C">
        <w:t>Агрегатные</w:t>
      </w:r>
      <w:r w:rsidR="000C69AB">
        <w:t xml:space="preserve"> </w:t>
      </w:r>
      <w:r w:rsidRPr="00D0139C">
        <w:t>вычисления</w:t>
      </w:r>
      <w:r w:rsidR="000C69AB">
        <w:t xml:space="preserve"> </w:t>
      </w:r>
      <w:r w:rsidRPr="00D0139C">
        <w:t>в</w:t>
      </w:r>
      <w:r w:rsidR="000C69AB">
        <w:t xml:space="preserve"> </w:t>
      </w:r>
      <w:r w:rsidRPr="00D0139C">
        <w:t>окне:</w:t>
      </w:r>
      <w:r w:rsidR="000C69AB">
        <w:t xml:space="preserve"> </w:t>
      </w:r>
      <w:r w:rsidRPr="00D0139C">
        <w:t>нарастающие</w:t>
      </w:r>
      <w:r w:rsidR="000C69AB">
        <w:t xml:space="preserve"> </w:t>
      </w:r>
      <w:r w:rsidRPr="00D0139C">
        <w:t>итоги</w:t>
      </w:r>
      <w:bookmarkEnd w:id="5"/>
    </w:p>
    <w:p w14:paraId="3D785111" w14:textId="284724D0" w:rsidR="00D51957" w:rsidRDefault="00D51957" w:rsidP="00D51957">
      <w:pPr>
        <w:pStyle w:val="3"/>
      </w:pPr>
      <w:bookmarkStart w:id="6" w:name="_Toc211686936"/>
      <w:r w:rsidRPr="00D51957">
        <w:t>Формирование</w:t>
      </w:r>
      <w:r w:rsidR="000C69AB">
        <w:t xml:space="preserve"> </w:t>
      </w:r>
      <w:r w:rsidRPr="00D51957">
        <w:t>рейтинга</w:t>
      </w:r>
      <w:r w:rsidR="000C69AB">
        <w:t xml:space="preserve"> </w:t>
      </w:r>
      <w:r w:rsidRPr="00D51957">
        <w:t>дочерних</w:t>
      </w:r>
      <w:r w:rsidR="000C69AB">
        <w:t xml:space="preserve"> </w:t>
      </w:r>
      <w:r w:rsidRPr="00D51957">
        <w:t>сущностей</w:t>
      </w:r>
      <w:r w:rsidR="000C69AB">
        <w:t xml:space="preserve"> </w:t>
      </w:r>
      <w:r w:rsidRPr="00D51957">
        <w:t>по</w:t>
      </w:r>
      <w:r w:rsidR="000C69AB">
        <w:t xml:space="preserve"> </w:t>
      </w:r>
      <w:r w:rsidRPr="00D51957">
        <w:t>числовому</w:t>
      </w:r>
      <w:r w:rsidR="000C69AB">
        <w:t xml:space="preserve"> </w:t>
      </w:r>
      <w:r w:rsidRPr="00D51957">
        <w:t>признаку</w:t>
      </w:r>
      <w:bookmarkEnd w:id="6"/>
    </w:p>
    <w:p w14:paraId="4F4A7DD3" w14:textId="5B29A881" w:rsidR="00B512C3" w:rsidRPr="00B512C3" w:rsidRDefault="00B512C3" w:rsidP="00B512C3">
      <w:r w:rsidRPr="00B512C3">
        <w:t>Составим</w:t>
      </w:r>
      <w:r w:rsidR="000C69AB">
        <w:t xml:space="preserve"> </w:t>
      </w:r>
      <w:r w:rsidRPr="00B512C3">
        <w:t>запрос,</w:t>
      </w:r>
      <w:r w:rsidR="000C69AB">
        <w:t xml:space="preserve"> </w:t>
      </w:r>
      <w:r w:rsidRPr="00B512C3">
        <w:t>использующий</w:t>
      </w:r>
      <w:r w:rsidR="000C69AB">
        <w:t xml:space="preserve"> </w:t>
      </w:r>
      <w:r w:rsidRPr="00B512C3">
        <w:t>оконную</w:t>
      </w:r>
      <w:r w:rsidR="000C69AB">
        <w:t xml:space="preserve"> </w:t>
      </w:r>
      <w:r w:rsidRPr="00B512C3">
        <w:t>функцию</w:t>
      </w:r>
      <w:r w:rsidR="000C69AB">
        <w:t xml:space="preserve"> </w:t>
      </w:r>
      <w:r w:rsidRPr="00B512C3">
        <w:t>DENSE_</w:t>
      </w:r>
      <w:proofErr w:type="gramStart"/>
      <w:r w:rsidRPr="00B512C3">
        <w:t>RANK(</w:t>
      </w:r>
      <w:proofErr w:type="gramEnd"/>
      <w:r w:rsidRPr="00B512C3">
        <w:t>)</w:t>
      </w:r>
      <w:r w:rsidR="000C69AB">
        <w:t xml:space="preserve"> </w:t>
      </w:r>
      <w:r w:rsidRPr="00B512C3">
        <w:t>для</w:t>
      </w:r>
      <w:r w:rsidR="000C69AB">
        <w:t xml:space="preserve"> </w:t>
      </w:r>
      <w:r w:rsidRPr="00B512C3">
        <w:t>формирования</w:t>
      </w:r>
      <w:r w:rsidR="000C69AB">
        <w:t xml:space="preserve"> </w:t>
      </w:r>
      <w:r w:rsidRPr="00B512C3">
        <w:t>рейтинга</w:t>
      </w:r>
      <w:r w:rsidR="000C69AB">
        <w:t xml:space="preserve"> </w:t>
      </w:r>
      <w:r w:rsidRPr="00B512C3">
        <w:t>дочерних</w:t>
      </w:r>
      <w:r w:rsidR="000C69AB">
        <w:t xml:space="preserve"> </w:t>
      </w:r>
      <w:r w:rsidRPr="00B512C3">
        <w:t>сущностей</w:t>
      </w:r>
      <w:r w:rsidR="000C69AB">
        <w:t xml:space="preserve"> </w:t>
      </w:r>
      <w:r w:rsidRPr="00B512C3">
        <w:t>внутри</w:t>
      </w:r>
      <w:r w:rsidR="000C69AB">
        <w:t xml:space="preserve"> </w:t>
      </w:r>
      <w:r w:rsidRPr="00B512C3">
        <w:t>каждой</w:t>
      </w:r>
      <w:r w:rsidR="000C69AB">
        <w:t xml:space="preserve"> </w:t>
      </w:r>
      <w:r w:rsidRPr="00B512C3">
        <w:t>родительской</w:t>
      </w:r>
      <w:r w:rsidR="000C69AB">
        <w:t xml:space="preserve"> </w:t>
      </w:r>
      <w:r w:rsidRPr="00B512C3">
        <w:t>группы.</w:t>
      </w:r>
      <w:r w:rsidR="000C69AB">
        <w:t xml:space="preserve"> </w:t>
      </w:r>
      <w:r w:rsidRPr="00B512C3">
        <w:t>В</w:t>
      </w:r>
      <w:r w:rsidR="000C69AB">
        <w:t xml:space="preserve"> </w:t>
      </w:r>
      <w:r w:rsidRPr="00B512C3">
        <w:t>качестве</w:t>
      </w:r>
      <w:r w:rsidR="000C69AB">
        <w:t xml:space="preserve"> </w:t>
      </w:r>
      <w:r w:rsidRPr="00B512C3">
        <w:t>примера</w:t>
      </w:r>
      <w:r w:rsidR="000C69AB">
        <w:t xml:space="preserve"> </w:t>
      </w:r>
      <w:r w:rsidRPr="00B512C3">
        <w:t>рассмотрим</w:t>
      </w:r>
      <w:r w:rsidR="000C69AB">
        <w:t xml:space="preserve"> </w:t>
      </w:r>
      <w:r w:rsidRPr="00B512C3">
        <w:t>категории</w:t>
      </w:r>
      <w:r w:rsidR="000C69AB">
        <w:t xml:space="preserve"> </w:t>
      </w:r>
      <w:r w:rsidRPr="00B512C3">
        <w:t>товаров,</w:t>
      </w:r>
      <w:r w:rsidR="000C69AB">
        <w:t xml:space="preserve"> </w:t>
      </w:r>
      <w:r w:rsidRPr="00B512C3">
        <w:t>для</w:t>
      </w:r>
      <w:r w:rsidR="000C69AB">
        <w:t xml:space="preserve"> </w:t>
      </w:r>
      <w:r w:rsidRPr="00B512C3">
        <w:t>каждой</w:t>
      </w:r>
      <w:r w:rsidR="000C69AB">
        <w:t xml:space="preserve"> </w:t>
      </w:r>
      <w:r w:rsidRPr="00B512C3">
        <w:t>из</w:t>
      </w:r>
      <w:r w:rsidR="000C69AB">
        <w:t xml:space="preserve"> </w:t>
      </w:r>
      <w:r w:rsidRPr="00B512C3">
        <w:t>которых</w:t>
      </w:r>
      <w:r w:rsidR="000C69AB">
        <w:t xml:space="preserve"> </w:t>
      </w:r>
      <w:r w:rsidRPr="00B512C3">
        <w:t>необходимо</w:t>
      </w:r>
      <w:r w:rsidR="000C69AB">
        <w:t xml:space="preserve"> </w:t>
      </w:r>
      <w:r w:rsidRPr="00B512C3">
        <w:t>определить</w:t>
      </w:r>
      <w:r w:rsidR="000C69AB">
        <w:t xml:space="preserve"> </w:t>
      </w:r>
      <w:r w:rsidRPr="00B512C3">
        <w:t>три</w:t>
      </w:r>
      <w:r w:rsidR="000C69AB">
        <w:t xml:space="preserve"> </w:t>
      </w:r>
      <w:r w:rsidRPr="00B512C3">
        <w:t>самых</w:t>
      </w:r>
      <w:r w:rsidR="000C69AB">
        <w:t xml:space="preserve"> </w:t>
      </w:r>
      <w:r w:rsidRPr="00B512C3">
        <w:t>дорогих</w:t>
      </w:r>
      <w:r w:rsidR="000C69AB">
        <w:t xml:space="preserve"> </w:t>
      </w:r>
      <w:r w:rsidRPr="00B512C3">
        <w:t>товара</w:t>
      </w:r>
      <w:r w:rsidR="000C69AB">
        <w:t xml:space="preserve"> </w:t>
      </w:r>
      <w:r w:rsidRPr="00B512C3">
        <w:t>(листинг</w:t>
      </w:r>
      <w:r w:rsidR="000C69AB">
        <w:t xml:space="preserve"> </w:t>
      </w:r>
      <w:r w:rsidRPr="00B512C3">
        <w:t>2.1.1).</w:t>
      </w:r>
    </w:p>
    <w:p w14:paraId="27F49EA4" w14:textId="6287EE88" w:rsidR="00D51957" w:rsidRDefault="00B512C3" w:rsidP="00D51957">
      <w:pPr>
        <w:pStyle w:val="af3"/>
      </w:pPr>
      <w:r w:rsidRPr="00B512C3">
        <w:t>Листинг</w:t>
      </w:r>
      <w:r w:rsidR="000C69AB">
        <w:t xml:space="preserve"> </w:t>
      </w:r>
      <w:r w:rsidRPr="00B512C3">
        <w:t>2.1.1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Запрос</w:t>
      </w:r>
      <w:r w:rsidR="000C69AB">
        <w:t xml:space="preserve"> </w:t>
      </w:r>
      <w:r w:rsidRPr="00B512C3">
        <w:t>для</w:t>
      </w:r>
      <w:r w:rsidR="000C69AB">
        <w:t xml:space="preserve"> </w:t>
      </w:r>
      <w:r w:rsidRPr="00B512C3">
        <w:t>формирования</w:t>
      </w:r>
      <w:r w:rsidR="000C69AB">
        <w:t xml:space="preserve"> </w:t>
      </w:r>
      <w:r w:rsidRPr="00B512C3">
        <w:t>рейтинга</w:t>
      </w:r>
      <w:r w:rsidR="000C69AB">
        <w:t xml:space="preserve"> </w:t>
      </w:r>
      <w:r w:rsidRPr="00B512C3">
        <w:t>товаров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цене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51957" w:rsidRPr="00525D3C" w14:paraId="0B45136B" w14:textId="77777777" w:rsidTr="007259A4">
        <w:tc>
          <w:tcPr>
            <w:tcW w:w="9628" w:type="dxa"/>
          </w:tcPr>
          <w:p w14:paraId="30E9E3B7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b/>
                <w:bCs/>
                <w:lang w:val="en-US"/>
              </w:rPr>
              <w:t>with</w:t>
            </w:r>
            <w:r w:rsidRPr="00525D3C">
              <w:rPr>
                <w:lang w:val="en-US"/>
              </w:rPr>
              <w:t xml:space="preserve"> </w:t>
            </w:r>
            <w:proofErr w:type="spellStart"/>
            <w:r w:rsidRPr="00525D3C">
              <w:rPr>
                <w:lang w:val="en-US"/>
              </w:rPr>
              <w:t>RankedProducts</w:t>
            </w:r>
            <w:proofErr w:type="spellEnd"/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as</w:t>
            </w:r>
            <w:r w:rsidRPr="00525D3C">
              <w:rPr>
                <w:lang w:val="en-US"/>
              </w:rPr>
              <w:t xml:space="preserve"> (</w:t>
            </w:r>
          </w:p>
          <w:p w14:paraId="17D1B947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</w:t>
            </w:r>
            <w:r w:rsidRPr="00525D3C">
              <w:rPr>
                <w:b/>
                <w:bCs/>
                <w:lang w:val="en-US"/>
              </w:rPr>
              <w:t>select</w:t>
            </w:r>
            <w:r w:rsidRPr="00525D3C">
              <w:rPr>
                <w:lang w:val="en-US"/>
              </w:rPr>
              <w:t xml:space="preserve"> </w:t>
            </w:r>
            <w:proofErr w:type="spellStart"/>
            <w:r w:rsidRPr="00525D3C">
              <w:rPr>
                <w:lang w:val="en-US"/>
              </w:rPr>
              <w:t>p.</w:t>
            </w:r>
            <w:r w:rsidRPr="00525D3C">
              <w:rPr>
                <w:b/>
                <w:bCs/>
                <w:lang w:val="en-US"/>
              </w:rPr>
              <w:t>"name</w:t>
            </w:r>
            <w:proofErr w:type="spellEnd"/>
            <w:r w:rsidRPr="00525D3C">
              <w:rPr>
                <w:b/>
                <w:bCs/>
                <w:lang w:val="en-US"/>
              </w:rPr>
              <w:t>"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as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"</w:t>
            </w:r>
            <w:proofErr w:type="spellStart"/>
            <w:r w:rsidRPr="00525D3C">
              <w:rPr>
                <w:b/>
                <w:bCs/>
                <w:lang w:val="en-US"/>
              </w:rPr>
              <w:t>product_name</w:t>
            </w:r>
            <w:proofErr w:type="spellEnd"/>
            <w:r w:rsidRPr="00525D3C">
              <w:rPr>
                <w:b/>
                <w:bCs/>
                <w:lang w:val="en-US"/>
              </w:rPr>
              <w:t>"</w:t>
            </w:r>
            <w:r w:rsidRPr="00525D3C">
              <w:rPr>
                <w:lang w:val="en-US"/>
              </w:rPr>
              <w:t>,</w:t>
            </w:r>
          </w:p>
          <w:p w14:paraId="63BD8B71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525D3C">
              <w:rPr>
                <w:lang w:val="en-US"/>
              </w:rPr>
              <w:t>p.price</w:t>
            </w:r>
            <w:proofErr w:type="spellEnd"/>
            <w:proofErr w:type="gramEnd"/>
            <w:r w:rsidRPr="00525D3C">
              <w:rPr>
                <w:lang w:val="en-US"/>
              </w:rPr>
              <w:t>,</w:t>
            </w:r>
          </w:p>
          <w:p w14:paraId="799B6628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    </w:t>
            </w:r>
            <w:proofErr w:type="spellStart"/>
            <w:r w:rsidRPr="00525D3C">
              <w:rPr>
                <w:lang w:val="en-US"/>
              </w:rPr>
              <w:t>c.</w:t>
            </w:r>
            <w:r w:rsidRPr="00525D3C">
              <w:rPr>
                <w:b/>
                <w:bCs/>
                <w:lang w:val="en-US"/>
              </w:rPr>
              <w:t>"name</w:t>
            </w:r>
            <w:proofErr w:type="spellEnd"/>
            <w:r w:rsidRPr="00525D3C">
              <w:rPr>
                <w:b/>
                <w:bCs/>
                <w:lang w:val="en-US"/>
              </w:rPr>
              <w:t>"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as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"</w:t>
            </w:r>
            <w:proofErr w:type="spellStart"/>
            <w:r w:rsidRPr="00525D3C">
              <w:rPr>
                <w:b/>
                <w:bCs/>
                <w:lang w:val="en-US"/>
              </w:rPr>
              <w:t>category_name</w:t>
            </w:r>
            <w:proofErr w:type="spellEnd"/>
            <w:r w:rsidRPr="00525D3C">
              <w:rPr>
                <w:b/>
                <w:bCs/>
                <w:lang w:val="en-US"/>
              </w:rPr>
              <w:t>"</w:t>
            </w:r>
            <w:r w:rsidRPr="00525D3C">
              <w:rPr>
                <w:lang w:val="en-US"/>
              </w:rPr>
              <w:t>,</w:t>
            </w:r>
          </w:p>
          <w:p w14:paraId="59AB1340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lastRenderedPageBreak/>
              <w:t xml:space="preserve">        </w:t>
            </w:r>
            <w:proofErr w:type="spellStart"/>
            <w:r w:rsidRPr="00525D3C">
              <w:rPr>
                <w:b/>
                <w:bCs/>
                <w:lang w:val="en-US"/>
              </w:rPr>
              <w:t>dense_</w:t>
            </w:r>
            <w:proofErr w:type="gramStart"/>
            <w:r w:rsidRPr="00525D3C">
              <w:rPr>
                <w:b/>
                <w:bCs/>
                <w:lang w:val="en-US"/>
              </w:rPr>
              <w:t>rank</w:t>
            </w:r>
            <w:proofErr w:type="spellEnd"/>
            <w:r w:rsidRPr="00525D3C">
              <w:rPr>
                <w:lang w:val="en-US"/>
              </w:rPr>
              <w:t>(</w:t>
            </w:r>
            <w:proofErr w:type="gramEnd"/>
            <w:r w:rsidRPr="00525D3C">
              <w:rPr>
                <w:lang w:val="en-US"/>
              </w:rPr>
              <w:t xml:space="preserve">) </w:t>
            </w:r>
            <w:r w:rsidRPr="00525D3C">
              <w:rPr>
                <w:b/>
                <w:bCs/>
                <w:lang w:val="en-US"/>
              </w:rPr>
              <w:t>over</w:t>
            </w:r>
            <w:r w:rsidRPr="00525D3C">
              <w:rPr>
                <w:lang w:val="en-US"/>
              </w:rPr>
              <w:t xml:space="preserve"> (</w:t>
            </w:r>
          </w:p>
          <w:p w14:paraId="130E6EDF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        </w:t>
            </w:r>
            <w:r w:rsidRPr="00525D3C">
              <w:rPr>
                <w:b/>
                <w:bCs/>
                <w:lang w:val="en-US"/>
              </w:rPr>
              <w:t>partition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by</w:t>
            </w:r>
            <w:r w:rsidRPr="00525D3C">
              <w:rPr>
                <w:lang w:val="en-US"/>
              </w:rPr>
              <w:t xml:space="preserve"> </w:t>
            </w:r>
            <w:proofErr w:type="spellStart"/>
            <w:proofErr w:type="gramStart"/>
            <w:r w:rsidRPr="00525D3C">
              <w:rPr>
                <w:lang w:val="en-US"/>
              </w:rPr>
              <w:t>c.category</w:t>
            </w:r>
            <w:proofErr w:type="gramEnd"/>
            <w:r w:rsidRPr="00525D3C">
              <w:rPr>
                <w:lang w:val="en-US"/>
              </w:rPr>
              <w:t>_id</w:t>
            </w:r>
            <w:proofErr w:type="spellEnd"/>
          </w:p>
          <w:p w14:paraId="2BC014B7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        </w:t>
            </w:r>
            <w:r w:rsidRPr="00525D3C">
              <w:rPr>
                <w:b/>
                <w:bCs/>
                <w:lang w:val="en-US"/>
              </w:rPr>
              <w:t>order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by</w:t>
            </w:r>
            <w:r w:rsidRPr="00525D3C">
              <w:rPr>
                <w:lang w:val="en-US"/>
              </w:rPr>
              <w:t xml:space="preserve"> </w:t>
            </w:r>
            <w:proofErr w:type="spellStart"/>
            <w:proofErr w:type="gramStart"/>
            <w:r w:rsidRPr="00525D3C">
              <w:rPr>
                <w:lang w:val="en-US"/>
              </w:rPr>
              <w:t>p.price</w:t>
            </w:r>
            <w:proofErr w:type="spellEnd"/>
            <w:proofErr w:type="gramEnd"/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desc</w:t>
            </w:r>
          </w:p>
          <w:p w14:paraId="02E770B3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    ) </w:t>
            </w:r>
            <w:r w:rsidRPr="00525D3C">
              <w:rPr>
                <w:b/>
                <w:bCs/>
                <w:lang w:val="en-US"/>
              </w:rPr>
              <w:t>as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"</w:t>
            </w:r>
            <w:proofErr w:type="spellStart"/>
            <w:r w:rsidRPr="00525D3C">
              <w:rPr>
                <w:b/>
                <w:bCs/>
                <w:lang w:val="en-US"/>
              </w:rPr>
              <w:t>price_rank</w:t>
            </w:r>
            <w:proofErr w:type="spellEnd"/>
            <w:r w:rsidRPr="00525D3C">
              <w:rPr>
                <w:b/>
                <w:bCs/>
                <w:lang w:val="en-US"/>
              </w:rPr>
              <w:t>"</w:t>
            </w:r>
          </w:p>
          <w:p w14:paraId="03DB29B2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</w:t>
            </w:r>
            <w:r w:rsidRPr="00525D3C">
              <w:rPr>
                <w:b/>
                <w:bCs/>
                <w:lang w:val="en-US"/>
              </w:rPr>
              <w:t>from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"Product"</w:t>
            </w:r>
            <w:r w:rsidRPr="00525D3C">
              <w:rPr>
                <w:lang w:val="en-US"/>
              </w:rPr>
              <w:t xml:space="preserve"> p</w:t>
            </w:r>
          </w:p>
          <w:p w14:paraId="09DB3AA8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    </w:t>
            </w:r>
            <w:r w:rsidRPr="00525D3C">
              <w:rPr>
                <w:b/>
                <w:bCs/>
                <w:lang w:val="en-US"/>
              </w:rPr>
              <w:t>join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"Subcategory"</w:t>
            </w:r>
            <w:r w:rsidRPr="00525D3C">
              <w:rPr>
                <w:lang w:val="en-US"/>
              </w:rPr>
              <w:t xml:space="preserve"> s </w:t>
            </w:r>
            <w:r w:rsidRPr="00525D3C">
              <w:rPr>
                <w:b/>
                <w:bCs/>
                <w:lang w:val="en-US"/>
              </w:rPr>
              <w:t>on</w:t>
            </w:r>
            <w:r w:rsidRPr="00525D3C">
              <w:rPr>
                <w:lang w:val="en-US"/>
              </w:rPr>
              <w:t xml:space="preserve"> </w:t>
            </w:r>
            <w:proofErr w:type="spellStart"/>
            <w:proofErr w:type="gramStart"/>
            <w:r w:rsidRPr="00525D3C">
              <w:rPr>
                <w:lang w:val="en-US"/>
              </w:rPr>
              <w:t>p.subcategory</w:t>
            </w:r>
            <w:proofErr w:type="gramEnd"/>
            <w:r w:rsidRPr="00525D3C">
              <w:rPr>
                <w:lang w:val="en-US"/>
              </w:rPr>
              <w:t>_id</w:t>
            </w:r>
            <w:proofErr w:type="spellEnd"/>
            <w:r w:rsidRPr="00525D3C">
              <w:rPr>
                <w:lang w:val="en-US"/>
              </w:rPr>
              <w:t xml:space="preserve"> = </w:t>
            </w:r>
            <w:proofErr w:type="spellStart"/>
            <w:proofErr w:type="gramStart"/>
            <w:r w:rsidRPr="00525D3C">
              <w:rPr>
                <w:lang w:val="en-US"/>
              </w:rPr>
              <w:t>s.subcategory</w:t>
            </w:r>
            <w:proofErr w:type="gramEnd"/>
            <w:r w:rsidRPr="00525D3C">
              <w:rPr>
                <w:lang w:val="en-US"/>
              </w:rPr>
              <w:t>_id</w:t>
            </w:r>
            <w:proofErr w:type="spellEnd"/>
          </w:p>
          <w:p w14:paraId="3A65F0DA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 xml:space="preserve">        </w:t>
            </w:r>
            <w:r w:rsidRPr="00525D3C">
              <w:rPr>
                <w:b/>
                <w:bCs/>
                <w:lang w:val="en-US"/>
              </w:rPr>
              <w:t>join</w:t>
            </w:r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"Category"</w:t>
            </w:r>
            <w:r w:rsidRPr="00525D3C">
              <w:rPr>
                <w:lang w:val="en-US"/>
              </w:rPr>
              <w:t xml:space="preserve"> c </w:t>
            </w:r>
            <w:r w:rsidRPr="00525D3C">
              <w:rPr>
                <w:b/>
                <w:bCs/>
                <w:lang w:val="en-US"/>
              </w:rPr>
              <w:t>on</w:t>
            </w:r>
            <w:r w:rsidRPr="00525D3C">
              <w:rPr>
                <w:lang w:val="en-US"/>
              </w:rPr>
              <w:t xml:space="preserve"> </w:t>
            </w:r>
            <w:proofErr w:type="spellStart"/>
            <w:proofErr w:type="gramStart"/>
            <w:r w:rsidRPr="00525D3C">
              <w:rPr>
                <w:lang w:val="en-US"/>
              </w:rPr>
              <w:t>c.category</w:t>
            </w:r>
            <w:proofErr w:type="gramEnd"/>
            <w:r w:rsidRPr="00525D3C">
              <w:rPr>
                <w:lang w:val="en-US"/>
              </w:rPr>
              <w:t>_id</w:t>
            </w:r>
            <w:proofErr w:type="spellEnd"/>
            <w:r w:rsidRPr="00525D3C">
              <w:rPr>
                <w:lang w:val="en-US"/>
              </w:rPr>
              <w:t xml:space="preserve"> = </w:t>
            </w:r>
            <w:proofErr w:type="spellStart"/>
            <w:proofErr w:type="gramStart"/>
            <w:r w:rsidRPr="00525D3C">
              <w:rPr>
                <w:lang w:val="en-US"/>
              </w:rPr>
              <w:t>s.category</w:t>
            </w:r>
            <w:proofErr w:type="gramEnd"/>
            <w:r w:rsidRPr="00525D3C">
              <w:rPr>
                <w:lang w:val="en-US"/>
              </w:rPr>
              <w:t>_id</w:t>
            </w:r>
            <w:proofErr w:type="spellEnd"/>
          </w:p>
          <w:p w14:paraId="73D59DC2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lang w:val="en-US"/>
              </w:rPr>
              <w:t>)</w:t>
            </w:r>
          </w:p>
          <w:p w14:paraId="6512081F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b/>
                <w:bCs/>
                <w:lang w:val="en-US"/>
              </w:rPr>
              <w:t>select</w:t>
            </w:r>
            <w:r w:rsidRPr="00525D3C">
              <w:rPr>
                <w:lang w:val="en-US"/>
              </w:rPr>
              <w:t xml:space="preserve"> *</w:t>
            </w:r>
          </w:p>
          <w:p w14:paraId="7FCE75C8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b/>
                <w:bCs/>
                <w:lang w:val="en-US"/>
              </w:rPr>
              <w:t>from</w:t>
            </w:r>
            <w:r w:rsidRPr="00525D3C">
              <w:rPr>
                <w:lang w:val="en-US"/>
              </w:rPr>
              <w:t xml:space="preserve"> </w:t>
            </w:r>
            <w:proofErr w:type="spellStart"/>
            <w:r w:rsidRPr="00525D3C">
              <w:rPr>
                <w:lang w:val="en-US"/>
              </w:rPr>
              <w:t>RankedProducts</w:t>
            </w:r>
            <w:proofErr w:type="spellEnd"/>
            <w:r w:rsidRPr="00525D3C">
              <w:rPr>
                <w:lang w:val="en-US"/>
              </w:rPr>
              <w:t xml:space="preserve"> </w:t>
            </w:r>
            <w:r w:rsidRPr="00525D3C">
              <w:rPr>
                <w:b/>
                <w:bCs/>
                <w:lang w:val="en-US"/>
              </w:rPr>
              <w:t>as</w:t>
            </w:r>
            <w:r w:rsidRPr="00525D3C">
              <w:rPr>
                <w:lang w:val="en-US"/>
              </w:rPr>
              <w:t xml:space="preserve"> </w:t>
            </w:r>
            <w:proofErr w:type="spellStart"/>
            <w:r w:rsidRPr="00525D3C">
              <w:rPr>
                <w:lang w:val="en-US"/>
              </w:rPr>
              <w:t>rp</w:t>
            </w:r>
            <w:proofErr w:type="spellEnd"/>
          </w:p>
          <w:p w14:paraId="2E8988C5" w14:textId="77777777" w:rsidR="00525D3C" w:rsidRPr="00525D3C" w:rsidRDefault="00525D3C" w:rsidP="00525D3C">
            <w:pPr>
              <w:pStyle w:val="af4"/>
              <w:rPr>
                <w:lang w:val="en-US"/>
              </w:rPr>
            </w:pPr>
            <w:r w:rsidRPr="00525D3C">
              <w:rPr>
                <w:b/>
                <w:bCs/>
                <w:lang w:val="en-US"/>
              </w:rPr>
              <w:t>where</w:t>
            </w:r>
            <w:r w:rsidRPr="00525D3C">
              <w:rPr>
                <w:lang w:val="en-US"/>
              </w:rPr>
              <w:t xml:space="preserve"> </w:t>
            </w:r>
            <w:proofErr w:type="spellStart"/>
            <w:proofErr w:type="gramStart"/>
            <w:r w:rsidRPr="00525D3C">
              <w:rPr>
                <w:lang w:val="en-US"/>
              </w:rPr>
              <w:t>rp.price</w:t>
            </w:r>
            <w:proofErr w:type="gramEnd"/>
            <w:r w:rsidRPr="00525D3C">
              <w:rPr>
                <w:lang w:val="en-US"/>
              </w:rPr>
              <w:t>_rank</w:t>
            </w:r>
            <w:proofErr w:type="spellEnd"/>
            <w:r w:rsidRPr="00525D3C">
              <w:rPr>
                <w:lang w:val="en-US"/>
              </w:rPr>
              <w:t xml:space="preserve"> &lt;= </w:t>
            </w:r>
            <w:proofErr w:type="gramStart"/>
            <w:r w:rsidRPr="00525D3C">
              <w:rPr>
                <w:lang w:val="en-US"/>
              </w:rPr>
              <w:t>3;</w:t>
            </w:r>
            <w:proofErr w:type="gramEnd"/>
          </w:p>
          <w:p w14:paraId="2FD14B5E" w14:textId="77777777" w:rsidR="00D51957" w:rsidRPr="00525D3C" w:rsidRDefault="00D51957" w:rsidP="00525D3C">
            <w:pPr>
              <w:pStyle w:val="af4"/>
              <w:rPr>
                <w:lang w:val="en-US"/>
              </w:rPr>
            </w:pPr>
          </w:p>
        </w:tc>
      </w:tr>
    </w:tbl>
    <w:p w14:paraId="7406A12C" w14:textId="5E4B770A" w:rsidR="00D51957" w:rsidRPr="00525D3C" w:rsidRDefault="00525D3C" w:rsidP="00D51957">
      <w:pPr>
        <w:pStyle w:val="af5"/>
        <w:spacing w:before="120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22AEC6" wp14:editId="24E3BFF9">
            <wp:extent cx="6120130" cy="2444115"/>
            <wp:effectExtent l="0" t="0" r="0" b="0"/>
            <wp:docPr id="125878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8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ACA5" w14:textId="44728242" w:rsidR="00D51957" w:rsidRDefault="00B512C3" w:rsidP="004C5537">
      <w:pPr>
        <w:pStyle w:val="af5"/>
      </w:pPr>
      <w:r w:rsidRPr="00B512C3">
        <w:t>Рисунок</w:t>
      </w:r>
      <w:r w:rsidR="000C69AB">
        <w:t xml:space="preserve"> </w:t>
      </w:r>
      <w:r w:rsidRPr="00B512C3">
        <w:t>2.1.1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Рейтинг</w:t>
      </w:r>
      <w:r w:rsidR="000C69AB">
        <w:t xml:space="preserve"> </w:t>
      </w:r>
      <w:r w:rsidRPr="00B512C3">
        <w:t>товаров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цене</w:t>
      </w:r>
      <w:r w:rsidR="000C69AB">
        <w:t xml:space="preserve"> </w:t>
      </w:r>
      <w:r w:rsidRPr="00B512C3">
        <w:t>в</w:t>
      </w:r>
      <w:r w:rsidR="000C69AB">
        <w:t xml:space="preserve"> </w:t>
      </w:r>
      <w:r w:rsidRPr="00B512C3">
        <w:t>разрезе</w:t>
      </w:r>
      <w:r w:rsidR="000C69AB">
        <w:t xml:space="preserve"> </w:t>
      </w:r>
      <w:r w:rsidRPr="00B512C3">
        <w:t>категорий</w:t>
      </w:r>
    </w:p>
    <w:p w14:paraId="4853C124" w14:textId="1162AB2F" w:rsidR="004C5537" w:rsidRDefault="00B512C3" w:rsidP="000039E1">
      <w:pPr>
        <w:pStyle w:val="2"/>
      </w:pPr>
      <w:bookmarkStart w:id="7" w:name="_Toc211686937"/>
      <w:r w:rsidRPr="00B512C3">
        <w:t>Агрегатные</w:t>
      </w:r>
      <w:r w:rsidR="000C69AB">
        <w:t xml:space="preserve"> </w:t>
      </w:r>
      <w:r w:rsidRPr="00B512C3">
        <w:t>вычисления</w:t>
      </w:r>
      <w:r w:rsidR="000C69AB">
        <w:t xml:space="preserve"> </w:t>
      </w:r>
      <w:r w:rsidRPr="00B512C3">
        <w:t>в</w:t>
      </w:r>
      <w:r w:rsidR="000C69AB">
        <w:t xml:space="preserve"> </w:t>
      </w:r>
      <w:r w:rsidRPr="00B512C3">
        <w:t>окне:</w:t>
      </w:r>
      <w:r w:rsidR="000C69AB">
        <w:t xml:space="preserve"> </w:t>
      </w:r>
      <w:r w:rsidRPr="00B512C3">
        <w:t>нарастающие</w:t>
      </w:r>
      <w:r w:rsidR="000C69AB">
        <w:t xml:space="preserve"> </w:t>
      </w:r>
      <w:r w:rsidRPr="00B512C3">
        <w:t>итоги</w:t>
      </w:r>
      <w:bookmarkEnd w:id="7"/>
    </w:p>
    <w:p w14:paraId="22EC35E0" w14:textId="749FDC40" w:rsidR="00B512C3" w:rsidRDefault="00B512C3" w:rsidP="007259A4">
      <w:pPr>
        <w:pStyle w:val="3"/>
      </w:pPr>
      <w:bookmarkStart w:id="8" w:name="_Toc211686938"/>
      <w:r w:rsidRPr="00B512C3">
        <w:t>Расчёт</w:t>
      </w:r>
      <w:r w:rsidR="000C69AB">
        <w:t xml:space="preserve"> </w:t>
      </w:r>
      <w:r w:rsidRPr="00B512C3">
        <w:t>нарастающего</w:t>
      </w:r>
      <w:r w:rsidR="000C69AB">
        <w:t xml:space="preserve"> </w:t>
      </w:r>
      <w:r w:rsidRPr="00B512C3">
        <w:t>итога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месяцам</w:t>
      </w:r>
      <w:bookmarkEnd w:id="8"/>
    </w:p>
    <w:p w14:paraId="730AA881" w14:textId="384693F8" w:rsidR="00B512C3" w:rsidRPr="00B512C3" w:rsidRDefault="00B512C3" w:rsidP="00B512C3">
      <w:r w:rsidRPr="00B512C3">
        <w:t>Создадим</w:t>
      </w:r>
      <w:r w:rsidR="000C69AB">
        <w:t xml:space="preserve"> </w:t>
      </w:r>
      <w:r w:rsidRPr="00B512C3">
        <w:t>запрос,</w:t>
      </w:r>
      <w:r w:rsidR="000C69AB">
        <w:t xml:space="preserve"> </w:t>
      </w:r>
      <w:r w:rsidRPr="00B512C3">
        <w:t>который</w:t>
      </w:r>
      <w:r w:rsidR="000C69AB">
        <w:t xml:space="preserve"> </w:t>
      </w:r>
      <w:r w:rsidRPr="00B512C3">
        <w:t>формирует</w:t>
      </w:r>
      <w:r w:rsidR="000C69AB">
        <w:t xml:space="preserve"> </w:t>
      </w:r>
      <w:r w:rsidRPr="00B512C3">
        <w:t>отчёт,</w:t>
      </w:r>
      <w:r w:rsidR="000C69AB">
        <w:t xml:space="preserve"> </w:t>
      </w:r>
      <w:r w:rsidRPr="00B512C3">
        <w:t>показывающий</w:t>
      </w:r>
      <w:r w:rsidR="000C69AB">
        <w:t xml:space="preserve"> </w:t>
      </w:r>
      <w:r w:rsidRPr="00B512C3">
        <w:t>динамику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месяцам.</w:t>
      </w:r>
    </w:p>
    <w:p w14:paraId="734DD1E3" w14:textId="4453D0FD" w:rsidR="00B512C3" w:rsidRPr="00B512C3" w:rsidRDefault="00B512C3" w:rsidP="00B512C3">
      <w:r w:rsidRPr="00B512C3">
        <w:t>Для</w:t>
      </w:r>
      <w:r w:rsidR="000C69AB">
        <w:t xml:space="preserve"> </w:t>
      </w:r>
      <w:r w:rsidRPr="00B512C3">
        <w:t>каждого</w:t>
      </w:r>
      <w:r w:rsidR="000C69AB">
        <w:t xml:space="preserve"> </w:t>
      </w:r>
      <w:r w:rsidRPr="00B512C3">
        <w:t>товара</w:t>
      </w:r>
      <w:r w:rsidR="000C69AB">
        <w:t xml:space="preserve"> </w:t>
      </w:r>
      <w:r w:rsidRPr="00B512C3">
        <w:t>вычисляется</w:t>
      </w:r>
      <w:r w:rsidR="000C69AB">
        <w:t xml:space="preserve"> </w:t>
      </w:r>
      <w:r w:rsidRPr="00B512C3">
        <w:t>месячная</w:t>
      </w:r>
      <w:r w:rsidR="000C69AB">
        <w:t xml:space="preserve"> </w:t>
      </w:r>
      <w:r w:rsidRPr="00B512C3">
        <w:t>сумма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и</w:t>
      </w:r>
      <w:r w:rsidR="000C69AB">
        <w:t xml:space="preserve"> </w:t>
      </w:r>
      <w:r w:rsidRPr="00B512C3">
        <w:t>её</w:t>
      </w:r>
      <w:r w:rsidR="000C69AB">
        <w:t xml:space="preserve"> </w:t>
      </w:r>
      <w:r w:rsidRPr="00B512C3">
        <w:t>кумулятивный</w:t>
      </w:r>
      <w:r w:rsidR="000C69AB">
        <w:t xml:space="preserve"> </w:t>
      </w:r>
      <w:r w:rsidRPr="00B512C3">
        <w:t>итог.</w:t>
      </w:r>
    </w:p>
    <w:p w14:paraId="615AA7BF" w14:textId="0D9C1E49" w:rsidR="004C5537" w:rsidRPr="00D51957" w:rsidRDefault="00B512C3" w:rsidP="004C5537">
      <w:pPr>
        <w:pStyle w:val="af3"/>
      </w:pPr>
      <w:r w:rsidRPr="00B512C3">
        <w:t>Листинг</w:t>
      </w:r>
      <w:r w:rsidR="000C69AB">
        <w:t xml:space="preserve"> </w:t>
      </w:r>
      <w:r w:rsidRPr="00B512C3">
        <w:t>3.1</w:t>
      </w:r>
      <w:r w:rsidR="00DE20C5">
        <w:t>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Расчёт</w:t>
      </w:r>
      <w:r w:rsidR="000C69AB">
        <w:t xml:space="preserve"> </w:t>
      </w:r>
      <w:r w:rsidRPr="00B512C3">
        <w:t>кумулятивной</w:t>
      </w:r>
      <w:r w:rsidR="000C69AB">
        <w:t xml:space="preserve"> </w:t>
      </w:r>
      <w:r w:rsidRPr="00B512C3">
        <w:t>суммы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месяцам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5537" w:rsidRPr="00525D3C" w14:paraId="09D49234" w14:textId="77777777" w:rsidTr="007259A4">
        <w:tc>
          <w:tcPr>
            <w:tcW w:w="9628" w:type="dxa"/>
          </w:tcPr>
          <w:p w14:paraId="6A51EA62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 w:rsidRPr="00606E73">
              <w:rPr>
                <w:b/>
                <w:bCs/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MonthlySales</w:t>
            </w:r>
            <w:proofErr w:type="spellEnd"/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(</w:t>
            </w:r>
          </w:p>
          <w:p w14:paraId="6399A07E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606E73">
              <w:rPr>
                <w:b/>
                <w:bCs/>
                <w:lang w:val="en-US"/>
              </w:rPr>
              <w:t>SELECT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p</w:t>
            </w:r>
            <w:r w:rsidRPr="00606E73">
              <w:rPr>
                <w:lang w:val="en-US"/>
              </w:rPr>
              <w:t>.name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product_name</w:t>
            </w:r>
            <w:proofErr w:type="spellEnd"/>
            <w:r w:rsidRPr="00606E73">
              <w:rPr>
                <w:lang w:val="en-US"/>
              </w:rPr>
              <w:t>,</w:t>
            </w:r>
          </w:p>
          <w:p w14:paraId="17AEFB63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606E73">
              <w:rPr>
                <w:lang w:val="en-US"/>
              </w:rPr>
              <w:t>DATE_</w:t>
            </w:r>
            <w:proofErr w:type="gramStart"/>
            <w:r w:rsidRPr="00606E73">
              <w:rPr>
                <w:lang w:val="en-US"/>
              </w:rPr>
              <w:t>TRUNC(</w:t>
            </w:r>
            <w:proofErr w:type="gramEnd"/>
            <w:r w:rsidRPr="00606E73">
              <w:rPr>
                <w:lang w:val="en-US"/>
              </w:rPr>
              <w:t>'month',</w:t>
            </w:r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o."</w:t>
            </w:r>
            <w:proofErr w:type="spellStart"/>
            <w:r w:rsidRPr="00606E73">
              <w:rPr>
                <w:lang w:val="en-US"/>
              </w:rPr>
              <w:t>orderDate</w:t>
            </w:r>
            <w:proofErr w:type="spellEnd"/>
            <w:r w:rsidRPr="00606E73">
              <w:rPr>
                <w:lang w:val="en-US"/>
              </w:rPr>
              <w:t>"</w:t>
            </w:r>
            <w:proofErr w:type="gramStart"/>
            <w:r w:rsidRPr="00606E73">
              <w:rPr>
                <w:lang w:val="en-US"/>
              </w:rPr>
              <w:t>)::</w:t>
            </w:r>
            <w:proofErr w:type="gramEnd"/>
            <w:r w:rsidRPr="00606E73">
              <w:rPr>
                <w:b/>
                <w:bCs/>
                <w:lang w:val="en-US"/>
              </w:rPr>
              <w:t>DATE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sale_month</w:t>
            </w:r>
            <w:proofErr w:type="spellEnd"/>
            <w:r w:rsidRPr="00606E73">
              <w:rPr>
                <w:lang w:val="en-US"/>
              </w:rPr>
              <w:t>,</w:t>
            </w:r>
          </w:p>
          <w:p w14:paraId="2EEEB0E0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gramStart"/>
            <w:r w:rsidRPr="00606E73">
              <w:rPr>
                <w:b/>
                <w:bCs/>
                <w:lang w:val="en-US"/>
              </w:rPr>
              <w:t>SUM</w:t>
            </w:r>
            <w:r w:rsidRPr="00606E73">
              <w:rPr>
                <w:lang w:val="en-US"/>
              </w:rPr>
              <w:t>(</w:t>
            </w:r>
            <w:proofErr w:type="gramEnd"/>
            <w:r w:rsidRPr="00606E73">
              <w:rPr>
                <w:i/>
                <w:iCs/>
                <w:lang w:val="en-US"/>
              </w:rPr>
              <w:t>o</w:t>
            </w:r>
            <w:r w:rsidRPr="00606E73">
              <w:rPr>
                <w:lang w:val="en-US"/>
              </w:rPr>
              <w:t>."</w:t>
            </w:r>
            <w:proofErr w:type="spellStart"/>
            <w:r w:rsidRPr="00606E73">
              <w:rPr>
                <w:lang w:val="en-US"/>
              </w:rPr>
              <w:t>totalAmount</w:t>
            </w:r>
            <w:proofErr w:type="spellEnd"/>
            <w:r w:rsidRPr="00606E73">
              <w:rPr>
                <w:lang w:val="en-US"/>
              </w:rPr>
              <w:t>")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monthly_amount</w:t>
            </w:r>
            <w:proofErr w:type="spellEnd"/>
          </w:p>
          <w:p w14:paraId="160445CA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606E73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"Order"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o</w:t>
            </w:r>
          </w:p>
          <w:p w14:paraId="3CF603A4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606E73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"</w:t>
            </w:r>
            <w:proofErr w:type="spellStart"/>
            <w:r w:rsidRPr="00606E73">
              <w:rPr>
                <w:lang w:val="en-US"/>
              </w:rPr>
              <w:t>relation_Order_Product</w:t>
            </w:r>
            <w:proofErr w:type="spellEnd"/>
            <w:r w:rsidRPr="00606E73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rop</w:t>
            </w:r>
            <w:proofErr w:type="spellEnd"/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Pr="00606E73">
              <w:rPr>
                <w:i/>
                <w:iCs/>
                <w:lang w:val="en-US"/>
              </w:rPr>
              <w:t>o</w:t>
            </w:r>
            <w:r w:rsidRPr="00606E73">
              <w:rPr>
                <w:lang w:val="en-US"/>
              </w:rPr>
              <w:t>.order</w:t>
            </w:r>
            <w:proofErr w:type="gramEnd"/>
            <w:r w:rsidRPr="00606E73"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Pr="00606E73">
              <w:rPr>
                <w:i/>
                <w:iCs/>
                <w:lang w:val="en-US"/>
              </w:rPr>
              <w:t>rop</w:t>
            </w:r>
            <w:r w:rsidRPr="00606E73">
              <w:rPr>
                <w:lang w:val="en-US"/>
              </w:rPr>
              <w:t>.order</w:t>
            </w:r>
            <w:proofErr w:type="gramEnd"/>
            <w:r w:rsidRPr="00606E73">
              <w:rPr>
                <w:lang w:val="en-US"/>
              </w:rPr>
              <w:t>_id</w:t>
            </w:r>
            <w:proofErr w:type="spellEnd"/>
          </w:p>
          <w:p w14:paraId="44F67954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606E73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"Product"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Pr="00606E73">
              <w:rPr>
                <w:i/>
                <w:iCs/>
                <w:lang w:val="en-US"/>
              </w:rPr>
              <w:t>rop</w:t>
            </w:r>
            <w:r w:rsidRPr="00606E73">
              <w:rPr>
                <w:lang w:val="en-US"/>
              </w:rPr>
              <w:t>.product</w:t>
            </w:r>
            <w:proofErr w:type="gramEnd"/>
            <w:r w:rsidRPr="00606E73"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Pr="00606E73">
              <w:rPr>
                <w:i/>
                <w:iCs/>
                <w:lang w:val="en-US"/>
              </w:rPr>
              <w:t>p</w:t>
            </w:r>
            <w:r w:rsidRPr="00606E73">
              <w:rPr>
                <w:lang w:val="en-US"/>
              </w:rPr>
              <w:t>.product</w:t>
            </w:r>
            <w:proofErr w:type="gramEnd"/>
            <w:r w:rsidRPr="00606E73">
              <w:rPr>
                <w:lang w:val="en-US"/>
              </w:rPr>
              <w:t>_id</w:t>
            </w:r>
            <w:proofErr w:type="spellEnd"/>
          </w:p>
          <w:p w14:paraId="3E9961AF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606E73">
              <w:rPr>
                <w:b/>
                <w:bCs/>
                <w:lang w:val="en-US"/>
              </w:rPr>
              <w:t>WHERE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Pr="00606E73">
              <w:rPr>
                <w:i/>
                <w:iCs/>
                <w:lang w:val="en-US"/>
              </w:rPr>
              <w:t>o</w:t>
            </w:r>
            <w:r w:rsidRPr="00606E73">
              <w:rPr>
                <w:lang w:val="en-US"/>
              </w:rPr>
              <w:t>.status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NOT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('Cancelled')</w:t>
            </w:r>
          </w:p>
          <w:p w14:paraId="1D454C12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606E73">
              <w:rPr>
                <w:b/>
                <w:bCs/>
                <w:lang w:val="en-US"/>
              </w:rPr>
              <w:t>GROUP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BY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p</w:t>
            </w:r>
            <w:r w:rsidRPr="00606E73">
              <w:rPr>
                <w:lang w:val="en-US"/>
              </w:rPr>
              <w:t>.name,</w:t>
            </w:r>
          </w:p>
          <w:p w14:paraId="06840BAF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Pr="00606E73">
              <w:rPr>
                <w:i/>
                <w:iCs/>
                <w:lang w:val="en-US"/>
              </w:rPr>
              <w:t>sale_month</w:t>
            </w:r>
            <w:proofErr w:type="spellEnd"/>
          </w:p>
          <w:p w14:paraId="12C0F472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 w:rsidRPr="00606E73">
              <w:rPr>
                <w:lang w:val="en-US"/>
              </w:rPr>
              <w:t>)</w:t>
            </w:r>
          </w:p>
          <w:p w14:paraId="0F6E71EA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 w:rsidRPr="00606E73">
              <w:rPr>
                <w:b/>
                <w:bCs/>
                <w:lang w:val="en-US"/>
              </w:rPr>
              <w:t>SELECT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product_name</w:t>
            </w:r>
            <w:proofErr w:type="spellEnd"/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"</w:t>
            </w:r>
            <w:r w:rsidRPr="00606E73">
              <w:rPr>
                <w:i/>
                <w:iCs/>
              </w:rPr>
              <w:t>Название</w:t>
            </w:r>
            <w:r>
              <w:rPr>
                <w:i/>
                <w:iCs/>
                <w:lang w:val="en-US"/>
              </w:rPr>
              <w:t xml:space="preserve"> </w:t>
            </w:r>
            <w:r w:rsidRPr="00606E73">
              <w:rPr>
                <w:i/>
                <w:iCs/>
              </w:rPr>
              <w:t>товара</w:t>
            </w:r>
            <w:r w:rsidRPr="00606E73">
              <w:rPr>
                <w:i/>
                <w:iCs/>
                <w:lang w:val="en-US"/>
              </w:rPr>
              <w:t>"</w:t>
            </w:r>
            <w:r w:rsidRPr="00606E73">
              <w:rPr>
                <w:lang w:val="en-US"/>
              </w:rPr>
              <w:t>,</w:t>
            </w:r>
          </w:p>
          <w:p w14:paraId="1B14CFD6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proofErr w:type="spellStart"/>
            <w:r w:rsidRPr="00606E73">
              <w:rPr>
                <w:i/>
                <w:iCs/>
                <w:lang w:val="en-US"/>
              </w:rPr>
              <w:t>sale_month</w:t>
            </w:r>
            <w:proofErr w:type="spellEnd"/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"</w:t>
            </w:r>
            <w:r w:rsidRPr="00606E73">
              <w:rPr>
                <w:i/>
                <w:iCs/>
              </w:rPr>
              <w:t>Месяц</w:t>
            </w:r>
            <w:r>
              <w:rPr>
                <w:i/>
                <w:iCs/>
                <w:lang w:val="en-US"/>
              </w:rPr>
              <w:t xml:space="preserve"> </w:t>
            </w:r>
            <w:r w:rsidRPr="00606E73">
              <w:rPr>
                <w:i/>
                <w:iCs/>
              </w:rPr>
              <w:t>продажи</w:t>
            </w:r>
            <w:r w:rsidRPr="00606E73">
              <w:rPr>
                <w:i/>
                <w:iCs/>
                <w:lang w:val="en-US"/>
              </w:rPr>
              <w:t>"</w:t>
            </w:r>
            <w:r w:rsidRPr="00606E73">
              <w:rPr>
                <w:lang w:val="en-US"/>
              </w:rPr>
              <w:t>,</w:t>
            </w:r>
          </w:p>
          <w:p w14:paraId="08761691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Pr="00606E73">
              <w:rPr>
                <w:i/>
                <w:iCs/>
                <w:lang w:val="en-US"/>
              </w:rPr>
              <w:t>monthly_amount</w:t>
            </w:r>
            <w:proofErr w:type="spellEnd"/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"</w:t>
            </w:r>
            <w:r w:rsidRPr="00606E73">
              <w:rPr>
                <w:i/>
                <w:iCs/>
              </w:rPr>
              <w:t>Сумма</w:t>
            </w:r>
            <w:r>
              <w:rPr>
                <w:i/>
                <w:iCs/>
                <w:lang w:val="en-US"/>
              </w:rPr>
              <w:t xml:space="preserve"> </w:t>
            </w:r>
            <w:r w:rsidRPr="00606E73">
              <w:rPr>
                <w:i/>
                <w:iCs/>
              </w:rPr>
              <w:t>за</w:t>
            </w:r>
            <w:r>
              <w:rPr>
                <w:i/>
                <w:iCs/>
                <w:lang w:val="en-US"/>
              </w:rPr>
              <w:t xml:space="preserve"> </w:t>
            </w:r>
            <w:r w:rsidRPr="00606E73">
              <w:rPr>
                <w:i/>
                <w:iCs/>
              </w:rPr>
              <w:t>месяц</w:t>
            </w:r>
            <w:r w:rsidRPr="00606E73">
              <w:rPr>
                <w:i/>
                <w:iCs/>
                <w:lang w:val="en-US"/>
              </w:rPr>
              <w:t>"</w:t>
            </w:r>
            <w:r w:rsidRPr="00606E73">
              <w:rPr>
                <w:lang w:val="en-US"/>
              </w:rPr>
              <w:t>,</w:t>
            </w:r>
          </w:p>
          <w:p w14:paraId="354C79A4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Pr="00606E73">
              <w:rPr>
                <w:b/>
                <w:bCs/>
                <w:lang w:val="en-US"/>
              </w:rPr>
              <w:t>SUM</w:t>
            </w:r>
            <w:r w:rsidRPr="00606E73">
              <w:rPr>
                <w:lang w:val="en-US"/>
              </w:rPr>
              <w:t>(</w:t>
            </w:r>
            <w:proofErr w:type="spellStart"/>
            <w:proofErr w:type="gramEnd"/>
            <w:r w:rsidRPr="00606E73">
              <w:rPr>
                <w:i/>
                <w:iCs/>
                <w:lang w:val="en-US"/>
              </w:rPr>
              <w:t>monthly_amount</w:t>
            </w:r>
            <w:proofErr w:type="spellEnd"/>
            <w:r w:rsidRPr="00606E73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OVER</w:t>
            </w:r>
            <w:r>
              <w:rPr>
                <w:lang w:val="en-US"/>
              </w:rPr>
              <w:t xml:space="preserve"> </w:t>
            </w:r>
            <w:r w:rsidRPr="00606E73">
              <w:rPr>
                <w:lang w:val="en-US"/>
              </w:rPr>
              <w:t>(</w:t>
            </w:r>
          </w:p>
          <w:p w14:paraId="51E34E8F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606E73">
              <w:rPr>
                <w:b/>
                <w:bCs/>
                <w:lang w:val="en-US"/>
              </w:rPr>
              <w:t>PARTITION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BY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lang w:val="en-US"/>
              </w:rPr>
              <w:t>product_name</w:t>
            </w:r>
            <w:proofErr w:type="spellEnd"/>
          </w:p>
          <w:p w14:paraId="1849B6D1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606E73">
              <w:rPr>
                <w:b/>
                <w:bCs/>
                <w:lang w:val="en-US"/>
              </w:rPr>
              <w:t>ORDER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BY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Pr="00606E73">
              <w:rPr>
                <w:lang w:val="en-US"/>
              </w:rPr>
              <w:t>sale_</w:t>
            </w:r>
            <w:proofErr w:type="gramEnd"/>
            <w:r w:rsidRPr="00606E73">
              <w:rPr>
                <w:lang w:val="en-US"/>
              </w:rPr>
              <w:t>month</w:t>
            </w:r>
            <w:proofErr w:type="spellEnd"/>
          </w:p>
          <w:p w14:paraId="5EF734DC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606E73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Pr="00606E73">
              <w:rPr>
                <w:i/>
                <w:iCs/>
                <w:lang w:val="en-US"/>
              </w:rPr>
              <w:t>"</w:t>
            </w:r>
            <w:r w:rsidRPr="00606E73">
              <w:rPr>
                <w:i/>
                <w:iCs/>
              </w:rPr>
              <w:t>Нарастающий</w:t>
            </w:r>
            <w:r>
              <w:rPr>
                <w:i/>
                <w:iCs/>
                <w:lang w:val="en-US"/>
              </w:rPr>
              <w:t xml:space="preserve"> </w:t>
            </w:r>
            <w:r w:rsidRPr="00606E73">
              <w:rPr>
                <w:i/>
                <w:iCs/>
              </w:rPr>
              <w:t>итог</w:t>
            </w:r>
            <w:r w:rsidRPr="00606E73">
              <w:rPr>
                <w:i/>
                <w:iCs/>
                <w:lang w:val="en-US"/>
              </w:rPr>
              <w:t>"</w:t>
            </w:r>
          </w:p>
          <w:p w14:paraId="4CB3B9F5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 w:rsidRPr="00606E73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MonthlySales</w:t>
            </w:r>
            <w:proofErr w:type="spellEnd"/>
          </w:p>
          <w:p w14:paraId="25F1C445" w14:textId="77777777" w:rsidR="00525D3C" w:rsidRPr="00606E73" w:rsidRDefault="00525D3C" w:rsidP="00525D3C">
            <w:pPr>
              <w:pStyle w:val="af4"/>
              <w:rPr>
                <w:lang w:val="en-US"/>
              </w:rPr>
            </w:pPr>
            <w:r w:rsidRPr="00606E73">
              <w:rPr>
                <w:b/>
                <w:bCs/>
                <w:lang w:val="en-US"/>
              </w:rPr>
              <w:t>ORDER</w:t>
            </w:r>
            <w:r>
              <w:rPr>
                <w:lang w:val="en-US"/>
              </w:rPr>
              <w:t xml:space="preserve"> </w:t>
            </w:r>
            <w:r w:rsidRPr="00606E73">
              <w:rPr>
                <w:b/>
                <w:bCs/>
                <w:lang w:val="en-US"/>
              </w:rPr>
              <w:t>BY</w:t>
            </w:r>
            <w:r>
              <w:rPr>
                <w:lang w:val="en-US"/>
              </w:rPr>
              <w:t xml:space="preserve"> </w:t>
            </w:r>
            <w:proofErr w:type="spellStart"/>
            <w:r w:rsidRPr="00606E73">
              <w:rPr>
                <w:i/>
                <w:iCs/>
                <w:lang w:val="en-US"/>
              </w:rPr>
              <w:t>product_name</w:t>
            </w:r>
            <w:proofErr w:type="spellEnd"/>
            <w:r w:rsidRPr="00606E73">
              <w:rPr>
                <w:lang w:val="en-US"/>
              </w:rPr>
              <w:t>,</w:t>
            </w:r>
          </w:p>
          <w:p w14:paraId="204ECB28" w14:textId="5B4F364D" w:rsidR="004C5537" w:rsidRPr="00525D3C" w:rsidRDefault="00525D3C" w:rsidP="00525D3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Pr="00606E73">
              <w:rPr>
                <w:i/>
                <w:iCs/>
              </w:rPr>
              <w:t>sale_month</w:t>
            </w:r>
            <w:proofErr w:type="spellEnd"/>
            <w:r w:rsidRPr="00606E73">
              <w:t>;</w:t>
            </w:r>
          </w:p>
        </w:tc>
      </w:tr>
    </w:tbl>
    <w:p w14:paraId="3AF9921C" w14:textId="053E6A6A" w:rsidR="004C5537" w:rsidRPr="004C5537" w:rsidRDefault="00525D3C" w:rsidP="004C5537">
      <w:pPr>
        <w:pStyle w:val="af5"/>
        <w:spacing w:before="120"/>
        <w:rPr>
          <w:lang w:val="en-US"/>
        </w:rPr>
      </w:pPr>
      <w:r w:rsidRPr="000039E1">
        <w:rPr>
          <w:noProof/>
        </w:rPr>
        <w:lastRenderedPageBreak/>
        <w:drawing>
          <wp:inline distT="0" distB="0" distL="0" distR="0" wp14:anchorId="46852911" wp14:editId="7269B9BD">
            <wp:extent cx="6120130" cy="2535555"/>
            <wp:effectExtent l="0" t="0" r="0" b="0"/>
            <wp:docPr id="118035699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699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2B49" w14:textId="2FD6C2EF" w:rsidR="00B512C3" w:rsidRDefault="00B512C3" w:rsidP="00B512C3">
      <w:pPr>
        <w:pStyle w:val="af5"/>
      </w:pPr>
      <w:r w:rsidRPr="00B512C3">
        <w:t>Рисунок</w:t>
      </w:r>
      <w:r w:rsidR="000C69AB">
        <w:t xml:space="preserve"> </w:t>
      </w:r>
      <w:r w:rsidRPr="00B512C3">
        <w:t>3.1</w:t>
      </w:r>
      <w:r w:rsidR="00DE20C5">
        <w:t>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Кумулятивный</w:t>
      </w:r>
      <w:r w:rsidR="000C69AB">
        <w:t xml:space="preserve"> </w:t>
      </w:r>
      <w:r w:rsidRPr="00B512C3">
        <w:t>отчёт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продажам</w:t>
      </w:r>
      <w:r w:rsidR="000C69AB">
        <w:t xml:space="preserve"> </w:t>
      </w:r>
      <w:r w:rsidRPr="00B512C3">
        <w:t>товаров</w:t>
      </w:r>
    </w:p>
    <w:p w14:paraId="53FA9B9B" w14:textId="58021E0C" w:rsidR="004C5537" w:rsidRDefault="00D0139C" w:rsidP="00B512C3">
      <w:pPr>
        <w:pStyle w:val="2"/>
      </w:pPr>
      <w:bookmarkStart w:id="9" w:name="_Toc211686939"/>
      <w:r w:rsidRPr="00D0139C">
        <w:t>Анализ</w:t>
      </w:r>
      <w:r w:rsidR="000C69AB">
        <w:t xml:space="preserve"> </w:t>
      </w:r>
      <w:r w:rsidRPr="00D0139C">
        <w:t>последовательностей:</w:t>
      </w:r>
      <w:r w:rsidR="000C69AB">
        <w:t xml:space="preserve"> </w:t>
      </w:r>
      <w:r w:rsidRPr="00D0139C">
        <w:t>функции</w:t>
      </w:r>
      <w:r w:rsidR="000C69AB">
        <w:t xml:space="preserve"> </w:t>
      </w:r>
      <w:r w:rsidRPr="00D0139C">
        <w:t>смещения</w:t>
      </w:r>
      <w:r w:rsidR="000C69AB">
        <w:t xml:space="preserve"> </w:t>
      </w:r>
      <w:r w:rsidRPr="00D0139C">
        <w:t>LAG</w:t>
      </w:r>
      <w:r w:rsidR="000C69AB">
        <w:t xml:space="preserve"> </w:t>
      </w:r>
      <w:r w:rsidRPr="00D0139C">
        <w:t>и</w:t>
      </w:r>
      <w:r w:rsidR="000C69AB">
        <w:t xml:space="preserve"> </w:t>
      </w:r>
      <w:r w:rsidRPr="00D0139C">
        <w:t>LEAD</w:t>
      </w:r>
      <w:bookmarkEnd w:id="9"/>
    </w:p>
    <w:p w14:paraId="45926A6F" w14:textId="5C7E8BE7" w:rsidR="00D51957" w:rsidRPr="00D51957" w:rsidRDefault="00D51957" w:rsidP="00D51957">
      <w:pPr>
        <w:pStyle w:val="3"/>
      </w:pPr>
      <w:bookmarkStart w:id="10" w:name="_Toc211686940"/>
      <w:r w:rsidRPr="00D51957">
        <w:t>Расчёт</w:t>
      </w:r>
      <w:r w:rsidR="000C69AB">
        <w:t xml:space="preserve"> </w:t>
      </w:r>
      <w:r w:rsidRPr="00D51957">
        <w:t>кумулятивной</w:t>
      </w:r>
      <w:r w:rsidR="000C69AB">
        <w:t xml:space="preserve"> </w:t>
      </w:r>
      <w:r w:rsidRPr="00D51957">
        <w:t>суммы</w:t>
      </w:r>
      <w:r w:rsidR="000C69AB">
        <w:t xml:space="preserve"> </w:t>
      </w:r>
      <w:r w:rsidRPr="00D51957">
        <w:t>продаж</w:t>
      </w:r>
      <w:r w:rsidR="000C69AB">
        <w:t xml:space="preserve"> </w:t>
      </w:r>
      <w:r w:rsidRPr="00D51957">
        <w:t>по</w:t>
      </w:r>
      <w:r w:rsidR="000C69AB">
        <w:t xml:space="preserve"> </w:t>
      </w:r>
      <w:r w:rsidRPr="00D51957">
        <w:t>месяцам</w:t>
      </w:r>
      <w:bookmarkEnd w:id="10"/>
    </w:p>
    <w:p w14:paraId="32F9F936" w14:textId="48DD9AE1" w:rsidR="00B512C3" w:rsidRDefault="000039E1" w:rsidP="004C5537">
      <w:r w:rsidRPr="000039E1">
        <w:t>Этот</w:t>
      </w:r>
      <w:r w:rsidR="000C69AB">
        <w:t xml:space="preserve"> </w:t>
      </w:r>
      <w:r w:rsidRPr="000039E1">
        <w:t>запрос</w:t>
      </w:r>
      <w:r w:rsidR="000C69AB">
        <w:t xml:space="preserve"> </w:t>
      </w:r>
      <w:r w:rsidRPr="000039E1">
        <w:t>выполняет</w:t>
      </w:r>
      <w:r w:rsidR="000C69AB">
        <w:t xml:space="preserve"> </w:t>
      </w:r>
      <w:r w:rsidRPr="000039E1">
        <w:t>сравнительный</w:t>
      </w:r>
      <w:r w:rsidR="000C69AB">
        <w:t xml:space="preserve"> </w:t>
      </w:r>
      <w:r w:rsidRPr="000039E1">
        <w:t>анализ</w:t>
      </w:r>
      <w:r w:rsidR="000C69AB">
        <w:t xml:space="preserve"> </w:t>
      </w:r>
      <w:r w:rsidRPr="000039E1">
        <w:t>продаж</w:t>
      </w:r>
      <w:r w:rsidR="000C69AB">
        <w:t xml:space="preserve"> </w:t>
      </w:r>
      <w:r w:rsidRPr="000039E1">
        <w:t>по</w:t>
      </w:r>
      <w:r w:rsidR="000C69AB">
        <w:t xml:space="preserve"> </w:t>
      </w:r>
      <w:r w:rsidRPr="000039E1">
        <w:t>месяцам.</w:t>
      </w:r>
    </w:p>
    <w:p w14:paraId="243B0AC1" w14:textId="711F34C5" w:rsidR="000039E1" w:rsidRPr="004C5537" w:rsidRDefault="000039E1" w:rsidP="004C5537">
      <w:r w:rsidRPr="000039E1">
        <w:t>Он</w:t>
      </w:r>
      <w:r w:rsidR="000C69AB">
        <w:t xml:space="preserve"> </w:t>
      </w:r>
      <w:r w:rsidRPr="000039E1">
        <w:t>вычисляет</w:t>
      </w:r>
      <w:r w:rsidR="000C69AB">
        <w:t xml:space="preserve"> </w:t>
      </w:r>
      <w:r w:rsidRPr="000039E1">
        <w:t>общую</w:t>
      </w:r>
      <w:r w:rsidR="000C69AB">
        <w:t xml:space="preserve"> </w:t>
      </w:r>
      <w:r w:rsidRPr="000039E1">
        <w:t>сумму</w:t>
      </w:r>
      <w:r w:rsidR="000C69AB">
        <w:t xml:space="preserve"> </w:t>
      </w:r>
      <w:r w:rsidRPr="000039E1">
        <w:t>продаж</w:t>
      </w:r>
      <w:r w:rsidR="000C69AB">
        <w:t xml:space="preserve"> </w:t>
      </w:r>
      <w:r w:rsidRPr="000039E1">
        <w:t>за</w:t>
      </w:r>
      <w:r w:rsidR="000C69AB">
        <w:t xml:space="preserve"> </w:t>
      </w:r>
      <w:r w:rsidRPr="000039E1">
        <w:t>каждый</w:t>
      </w:r>
      <w:r w:rsidR="000C69AB">
        <w:t xml:space="preserve"> </w:t>
      </w:r>
      <w:r w:rsidRPr="000039E1">
        <w:t>месяц,</w:t>
      </w:r>
      <w:r w:rsidR="000C69AB">
        <w:t xml:space="preserve"> </w:t>
      </w:r>
      <w:r w:rsidRPr="000039E1">
        <w:t>а</w:t>
      </w:r>
      <w:r w:rsidR="000C69AB">
        <w:t xml:space="preserve"> </w:t>
      </w:r>
      <w:r w:rsidRPr="000039E1">
        <w:t>затем</w:t>
      </w:r>
      <w:r w:rsidR="000C69AB">
        <w:t xml:space="preserve"> </w:t>
      </w:r>
      <w:r w:rsidRPr="000039E1">
        <w:t>с</w:t>
      </w:r>
      <w:r w:rsidR="000C69AB">
        <w:t xml:space="preserve"> </w:t>
      </w:r>
      <w:r w:rsidRPr="000039E1">
        <w:t>помощью</w:t>
      </w:r>
      <w:r w:rsidR="000C69AB">
        <w:t xml:space="preserve"> </w:t>
      </w:r>
      <w:r w:rsidRPr="000039E1">
        <w:t>функции</w:t>
      </w:r>
      <w:r w:rsidR="000C69AB">
        <w:t xml:space="preserve"> </w:t>
      </w:r>
      <w:proofErr w:type="gramStart"/>
      <w:r w:rsidRPr="000039E1">
        <w:t>LAG(</w:t>
      </w:r>
      <w:proofErr w:type="gramEnd"/>
      <w:r w:rsidRPr="000039E1">
        <w:t>)</w:t>
      </w:r>
      <w:r w:rsidR="000C69AB">
        <w:t xml:space="preserve"> </w:t>
      </w:r>
      <w:r w:rsidRPr="000039E1">
        <w:t>добавляет</w:t>
      </w:r>
      <w:r w:rsidR="000C69AB">
        <w:t xml:space="preserve"> </w:t>
      </w:r>
      <w:r w:rsidRPr="000039E1">
        <w:t>в</w:t>
      </w:r>
      <w:r w:rsidR="000C69AB">
        <w:t xml:space="preserve"> </w:t>
      </w:r>
      <w:r w:rsidRPr="000039E1">
        <w:t>ту</w:t>
      </w:r>
      <w:r w:rsidR="000C69AB">
        <w:t xml:space="preserve"> </w:t>
      </w:r>
      <w:r w:rsidRPr="000039E1">
        <w:t>же</w:t>
      </w:r>
      <w:r w:rsidR="000C69AB">
        <w:t xml:space="preserve"> </w:t>
      </w:r>
      <w:r w:rsidRPr="000039E1">
        <w:t>строку</w:t>
      </w:r>
      <w:r w:rsidR="000C69AB">
        <w:t xml:space="preserve"> </w:t>
      </w:r>
      <w:r w:rsidRPr="000039E1">
        <w:t>сумму</w:t>
      </w:r>
      <w:r w:rsidR="000C69AB">
        <w:t xml:space="preserve"> </w:t>
      </w:r>
      <w:r w:rsidRPr="000039E1">
        <w:t>продаж</w:t>
      </w:r>
      <w:r w:rsidR="000C69AB">
        <w:t xml:space="preserve"> </w:t>
      </w:r>
      <w:r w:rsidRPr="000039E1">
        <w:t>за</w:t>
      </w:r>
      <w:r w:rsidR="000C69AB">
        <w:t xml:space="preserve"> </w:t>
      </w:r>
      <w:r w:rsidRPr="000039E1">
        <w:t>предыдущий</w:t>
      </w:r>
      <w:r w:rsidR="000C69AB">
        <w:t xml:space="preserve"> </w:t>
      </w:r>
      <w:r w:rsidRPr="000039E1">
        <w:t>месяц,</w:t>
      </w:r>
      <w:r w:rsidR="000C69AB">
        <w:t xml:space="preserve"> </w:t>
      </w:r>
      <w:r w:rsidRPr="000039E1">
        <w:t>чтобы</w:t>
      </w:r>
      <w:r w:rsidR="000C69AB">
        <w:t xml:space="preserve"> </w:t>
      </w:r>
      <w:r w:rsidRPr="000039E1">
        <w:t>можно</w:t>
      </w:r>
      <w:r w:rsidR="000C69AB">
        <w:t xml:space="preserve"> </w:t>
      </w:r>
      <w:r w:rsidRPr="000039E1">
        <w:t>было</w:t>
      </w:r>
      <w:r w:rsidR="000C69AB">
        <w:t xml:space="preserve"> </w:t>
      </w:r>
      <w:r w:rsidRPr="000039E1">
        <w:t>наглядно</w:t>
      </w:r>
      <w:r w:rsidR="000C69AB">
        <w:t xml:space="preserve"> </w:t>
      </w:r>
      <w:r w:rsidRPr="000039E1">
        <w:t>оценить</w:t>
      </w:r>
      <w:r w:rsidR="000C69AB">
        <w:t xml:space="preserve"> </w:t>
      </w:r>
      <w:r w:rsidRPr="000039E1">
        <w:t>динамику</w:t>
      </w:r>
      <w:r w:rsidR="000C69AB">
        <w:t xml:space="preserve"> </w:t>
      </w:r>
      <w:r w:rsidRPr="000039E1">
        <w:t>изменений</w:t>
      </w:r>
      <w:r w:rsidR="000C69AB">
        <w:t xml:space="preserve"> </w:t>
      </w:r>
      <w:r w:rsidRPr="000039E1">
        <w:t>показателей</w:t>
      </w:r>
      <w:r w:rsidR="000C69AB">
        <w:t xml:space="preserve"> </w:t>
      </w:r>
      <w:r w:rsidRPr="000039E1">
        <w:t>между</w:t>
      </w:r>
      <w:r w:rsidR="000C69AB">
        <w:t xml:space="preserve"> </w:t>
      </w:r>
      <w:r w:rsidRPr="000039E1">
        <w:t>периодами.</w:t>
      </w:r>
    </w:p>
    <w:p w14:paraId="503059DB" w14:textId="7B770352" w:rsidR="004C5537" w:rsidRDefault="00B512C3" w:rsidP="004C5537">
      <w:pPr>
        <w:pStyle w:val="af3"/>
      </w:pPr>
      <w:r w:rsidRPr="00B512C3">
        <w:t>Листинг</w:t>
      </w:r>
      <w:r w:rsidR="000C69AB">
        <w:t xml:space="preserve"> </w:t>
      </w:r>
      <w:r w:rsidRPr="00B512C3">
        <w:t>4.1.1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Сравнительный</w:t>
      </w:r>
      <w:r w:rsidR="000C69AB">
        <w:t xml:space="preserve"> </w:t>
      </w:r>
      <w:r w:rsidRPr="00B512C3">
        <w:t>анализ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месяцам</w:t>
      </w:r>
      <w:r w:rsidR="000C69AB">
        <w:t xml:space="preserve"> </w:t>
      </w:r>
      <w:r w:rsidRPr="00B512C3">
        <w:t>с</w:t>
      </w:r>
      <w:r w:rsidR="000C69AB">
        <w:t xml:space="preserve"> </w:t>
      </w:r>
      <w:r w:rsidRPr="00B512C3">
        <w:t>использованием</w:t>
      </w:r>
      <w:r w:rsidR="000C69AB">
        <w:t xml:space="preserve"> </w:t>
      </w:r>
      <w:r w:rsidRPr="00B512C3">
        <w:t>функции</w:t>
      </w:r>
      <w:r w:rsidR="000C69AB">
        <w:t xml:space="preserve"> </w:t>
      </w:r>
      <w:r w:rsidRPr="00B512C3">
        <w:t>LAG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5537" w:rsidRPr="00016A7D" w14:paraId="52442944" w14:textId="77777777" w:rsidTr="007259A4">
        <w:tc>
          <w:tcPr>
            <w:tcW w:w="9628" w:type="dxa"/>
          </w:tcPr>
          <w:p w14:paraId="246D0E1A" w14:textId="1D9F454F" w:rsidR="00016A7D" w:rsidRPr="00016A7D" w:rsidRDefault="00016A7D" w:rsidP="00016A7D">
            <w:pPr>
              <w:pStyle w:val="af4"/>
              <w:rPr>
                <w:lang w:val="en-US"/>
              </w:rPr>
            </w:pPr>
            <w:r w:rsidRPr="00016A7D">
              <w:rPr>
                <w:b/>
                <w:bCs/>
                <w:lang w:val="en-US"/>
              </w:rPr>
              <w:t>WITH</w:t>
            </w:r>
            <w:r w:rsidR="000C69AB">
              <w:rPr>
                <w:lang w:val="en-US"/>
              </w:rPr>
              <w:t xml:space="preserve"> </w:t>
            </w:r>
            <w:proofErr w:type="spellStart"/>
            <w:r w:rsidRPr="00016A7D">
              <w:rPr>
                <w:i/>
                <w:iCs/>
                <w:lang w:val="en-US"/>
              </w:rPr>
              <w:t>MonthlySales</w:t>
            </w:r>
            <w:proofErr w:type="spellEnd"/>
            <w:r w:rsidR="000C69AB">
              <w:rPr>
                <w:lang w:val="en-US"/>
              </w:rPr>
              <w:t xml:space="preserve"> </w:t>
            </w:r>
            <w:r w:rsidRPr="00016A7D">
              <w:rPr>
                <w:b/>
                <w:bCs/>
                <w:lang w:val="en-US"/>
              </w:rPr>
              <w:t>AS</w:t>
            </w:r>
            <w:r w:rsidR="000C69AB">
              <w:rPr>
                <w:lang w:val="en-US"/>
              </w:rPr>
              <w:t xml:space="preserve"> </w:t>
            </w:r>
            <w:r w:rsidRPr="00016A7D">
              <w:rPr>
                <w:lang w:val="en-US"/>
              </w:rPr>
              <w:t>(</w:t>
            </w:r>
          </w:p>
          <w:p w14:paraId="06C2B764" w14:textId="1C54EE83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016A7D" w:rsidRPr="00016A7D">
              <w:rPr>
                <w:b/>
                <w:bCs/>
                <w:lang w:val="en-US"/>
              </w:rPr>
              <w:t>SELECT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DATE_</w:t>
            </w:r>
            <w:proofErr w:type="gramStart"/>
            <w:r w:rsidR="00016A7D" w:rsidRPr="00016A7D">
              <w:rPr>
                <w:lang w:val="en-US"/>
              </w:rPr>
              <w:t>TRUNC(</w:t>
            </w:r>
            <w:proofErr w:type="gramEnd"/>
            <w:r w:rsidR="00016A7D" w:rsidRPr="00016A7D">
              <w:rPr>
                <w:lang w:val="en-US"/>
              </w:rPr>
              <w:t>'month',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o."</w:t>
            </w:r>
            <w:proofErr w:type="spellStart"/>
            <w:r w:rsidR="00016A7D" w:rsidRPr="00016A7D">
              <w:rPr>
                <w:lang w:val="en-US"/>
              </w:rPr>
              <w:t>orderDate</w:t>
            </w:r>
            <w:proofErr w:type="spellEnd"/>
            <w:r w:rsidR="00016A7D" w:rsidRPr="00016A7D">
              <w:rPr>
                <w:lang w:val="en-US"/>
              </w:rPr>
              <w:t>"</w:t>
            </w:r>
            <w:proofErr w:type="gramStart"/>
            <w:r w:rsidR="00016A7D" w:rsidRPr="00016A7D">
              <w:rPr>
                <w:lang w:val="en-US"/>
              </w:rPr>
              <w:t>)::</w:t>
            </w:r>
            <w:proofErr w:type="gramEnd"/>
            <w:r w:rsidR="00016A7D" w:rsidRPr="00016A7D">
              <w:rPr>
                <w:b/>
                <w:bCs/>
                <w:lang w:val="en-US"/>
              </w:rPr>
              <w:t>DATE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month</w:t>
            </w:r>
            <w:r w:rsidR="00016A7D" w:rsidRPr="00016A7D">
              <w:rPr>
                <w:lang w:val="en-US"/>
              </w:rPr>
              <w:t>,</w:t>
            </w:r>
          </w:p>
          <w:p w14:paraId="770236CA" w14:textId="6B0C1DA8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gramStart"/>
            <w:r w:rsidR="00016A7D" w:rsidRPr="00016A7D">
              <w:rPr>
                <w:b/>
                <w:bCs/>
                <w:lang w:val="en-US"/>
              </w:rPr>
              <w:t>SUM</w:t>
            </w:r>
            <w:r w:rsidR="00016A7D" w:rsidRPr="00016A7D">
              <w:rPr>
                <w:lang w:val="en-US"/>
              </w:rPr>
              <w:t>(</w:t>
            </w:r>
            <w:proofErr w:type="gramEnd"/>
            <w:r w:rsidR="00016A7D" w:rsidRPr="00016A7D">
              <w:rPr>
                <w:i/>
                <w:iCs/>
                <w:lang w:val="en-US"/>
              </w:rPr>
              <w:t>o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totalAmount</w:t>
            </w:r>
            <w:proofErr w:type="spellEnd"/>
            <w:r w:rsidR="00016A7D" w:rsidRPr="00016A7D">
              <w:rPr>
                <w:lang w:val="en-US"/>
              </w:rPr>
              <w:t>")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016A7D" w:rsidRPr="00016A7D">
              <w:rPr>
                <w:i/>
                <w:iCs/>
                <w:lang w:val="en-US"/>
              </w:rPr>
              <w:t>total_sales</w:t>
            </w:r>
            <w:proofErr w:type="spellEnd"/>
          </w:p>
          <w:p w14:paraId="2AFCDDD1" w14:textId="3505C017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016A7D" w:rsidRPr="00016A7D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"Order"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o</w:t>
            </w:r>
          </w:p>
          <w:p w14:paraId="41D66D46" w14:textId="3745DC62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016A7D" w:rsidRPr="00016A7D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"</w:t>
            </w:r>
            <w:proofErr w:type="spellStart"/>
            <w:r w:rsidR="00016A7D" w:rsidRPr="00016A7D">
              <w:rPr>
                <w:lang w:val="en-US"/>
              </w:rPr>
              <w:t>relation_Order_Product</w:t>
            </w:r>
            <w:proofErr w:type="spellEnd"/>
            <w:r w:rsidR="00016A7D" w:rsidRPr="00016A7D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proofErr w:type="spellStart"/>
            <w:r w:rsidR="00016A7D" w:rsidRPr="00016A7D">
              <w:rPr>
                <w:i/>
                <w:iCs/>
                <w:lang w:val="en-US"/>
              </w:rPr>
              <w:t>rop</w:t>
            </w:r>
            <w:proofErr w:type="spellEnd"/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proofErr w:type="spellStart"/>
            <w:r w:rsidR="00016A7D" w:rsidRPr="00016A7D">
              <w:rPr>
                <w:i/>
                <w:iCs/>
                <w:lang w:val="en-US"/>
              </w:rPr>
              <w:t>rop</w:t>
            </w:r>
            <w:proofErr w:type="spellEnd"/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order_id</w:t>
            </w:r>
            <w:proofErr w:type="spellEnd"/>
            <w:r w:rsidR="00016A7D" w:rsidRPr="00016A7D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o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order_id</w:t>
            </w:r>
            <w:proofErr w:type="spellEnd"/>
            <w:r w:rsidR="00016A7D" w:rsidRPr="00016A7D">
              <w:rPr>
                <w:lang w:val="en-US"/>
              </w:rPr>
              <w:t>"</w:t>
            </w:r>
          </w:p>
          <w:p w14:paraId="5A2AE1CE" w14:textId="6AAFB12C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016A7D" w:rsidRPr="00016A7D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"Product"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p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product_id</w:t>
            </w:r>
            <w:proofErr w:type="spellEnd"/>
            <w:r w:rsidR="00016A7D" w:rsidRPr="00016A7D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="00016A7D" w:rsidRPr="00016A7D">
              <w:rPr>
                <w:i/>
                <w:iCs/>
                <w:lang w:val="en-US"/>
              </w:rPr>
              <w:t>rop</w:t>
            </w:r>
            <w:proofErr w:type="spellEnd"/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product_id</w:t>
            </w:r>
            <w:proofErr w:type="spellEnd"/>
            <w:r w:rsidR="00016A7D" w:rsidRPr="00016A7D">
              <w:rPr>
                <w:lang w:val="en-US"/>
              </w:rPr>
              <w:t>"</w:t>
            </w:r>
          </w:p>
          <w:p w14:paraId="3A2591B3" w14:textId="1AEEE4E8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016A7D" w:rsidRPr="00016A7D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"Subcategory"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s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s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subcategory_id</w:t>
            </w:r>
            <w:proofErr w:type="spellEnd"/>
            <w:r w:rsidR="00016A7D" w:rsidRPr="00016A7D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p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subcategory_id</w:t>
            </w:r>
            <w:proofErr w:type="spellEnd"/>
            <w:r w:rsidR="00016A7D" w:rsidRPr="00016A7D">
              <w:rPr>
                <w:lang w:val="en-US"/>
              </w:rPr>
              <w:t>"</w:t>
            </w:r>
          </w:p>
          <w:p w14:paraId="4E534F27" w14:textId="160BBBA8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016A7D" w:rsidRPr="00016A7D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"Category"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c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c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category_id</w:t>
            </w:r>
            <w:proofErr w:type="spellEnd"/>
            <w:r w:rsidR="00016A7D" w:rsidRPr="00016A7D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s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category_id</w:t>
            </w:r>
            <w:proofErr w:type="spellEnd"/>
            <w:r w:rsidR="00016A7D" w:rsidRPr="00016A7D">
              <w:rPr>
                <w:lang w:val="en-US"/>
              </w:rPr>
              <w:t>"</w:t>
            </w:r>
          </w:p>
          <w:p w14:paraId="6D105DD0" w14:textId="54C53BEA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016A7D" w:rsidRPr="00016A7D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"Warehouse"</w:t>
            </w:r>
            <w:r>
              <w:rPr>
                <w:lang w:val="en-US"/>
              </w:rPr>
              <w:t xml:space="preserve"> </w:t>
            </w:r>
            <w:proofErr w:type="gramStart"/>
            <w:r w:rsidR="00016A7D" w:rsidRPr="00016A7D">
              <w:rPr>
                <w:i/>
                <w:iCs/>
                <w:lang w:val="en-US"/>
              </w:rPr>
              <w:t>w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ON</w:t>
            </w:r>
            <w:proofErr w:type="gramEnd"/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w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warehouse_id</w:t>
            </w:r>
            <w:proofErr w:type="spellEnd"/>
            <w:r w:rsidR="00016A7D" w:rsidRPr="00016A7D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p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warehouse_id</w:t>
            </w:r>
            <w:proofErr w:type="spellEnd"/>
            <w:r w:rsidR="00016A7D" w:rsidRPr="00016A7D">
              <w:rPr>
                <w:lang w:val="en-US"/>
              </w:rPr>
              <w:t>"</w:t>
            </w:r>
          </w:p>
          <w:p w14:paraId="27EBDBD1" w14:textId="6A1C7EA0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016A7D" w:rsidRPr="00016A7D">
              <w:rPr>
                <w:b/>
                <w:bCs/>
                <w:lang w:val="en-US"/>
              </w:rPr>
              <w:t>LEFT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JOIN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"Transaction"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t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t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transaction_id</w:t>
            </w:r>
            <w:proofErr w:type="spellEnd"/>
            <w:r w:rsidR="00016A7D" w:rsidRPr="00016A7D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o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transaction_id</w:t>
            </w:r>
            <w:proofErr w:type="spellEnd"/>
            <w:r w:rsidR="00016A7D" w:rsidRPr="00016A7D">
              <w:rPr>
                <w:lang w:val="en-US"/>
              </w:rPr>
              <w:t>"</w:t>
            </w:r>
          </w:p>
          <w:p w14:paraId="1E5CA018" w14:textId="370BD661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r w:rsidR="00016A7D" w:rsidRPr="00016A7D">
              <w:rPr>
                <w:b/>
                <w:bCs/>
                <w:lang w:val="en-US"/>
              </w:rPr>
              <w:t>GROUP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BY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DATE_</w:t>
            </w:r>
            <w:proofErr w:type="gramStart"/>
            <w:r w:rsidR="00016A7D" w:rsidRPr="00016A7D">
              <w:rPr>
                <w:b/>
                <w:bCs/>
                <w:lang w:val="en-US"/>
              </w:rPr>
              <w:t>TRUNC</w:t>
            </w:r>
            <w:r w:rsidR="00016A7D" w:rsidRPr="00016A7D">
              <w:rPr>
                <w:lang w:val="en-US"/>
              </w:rPr>
              <w:t>(</w:t>
            </w:r>
            <w:proofErr w:type="gramEnd"/>
            <w:r w:rsidR="00016A7D" w:rsidRPr="00016A7D">
              <w:rPr>
                <w:lang w:val="en-US"/>
              </w:rPr>
              <w:t>'month',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o</w:t>
            </w:r>
            <w:r w:rsidR="00016A7D" w:rsidRPr="00016A7D">
              <w:rPr>
                <w:lang w:val="en-US"/>
              </w:rPr>
              <w:t>."</w:t>
            </w:r>
            <w:proofErr w:type="spellStart"/>
            <w:r w:rsidR="00016A7D" w:rsidRPr="00016A7D">
              <w:rPr>
                <w:lang w:val="en-US"/>
              </w:rPr>
              <w:t>orderDate</w:t>
            </w:r>
            <w:proofErr w:type="spellEnd"/>
            <w:r w:rsidR="00016A7D" w:rsidRPr="00016A7D">
              <w:rPr>
                <w:lang w:val="en-US"/>
              </w:rPr>
              <w:t>")</w:t>
            </w:r>
          </w:p>
          <w:p w14:paraId="627670EA" w14:textId="77777777" w:rsidR="00016A7D" w:rsidRPr="00016A7D" w:rsidRDefault="00016A7D" w:rsidP="00016A7D">
            <w:pPr>
              <w:pStyle w:val="af4"/>
              <w:rPr>
                <w:lang w:val="en-US"/>
              </w:rPr>
            </w:pPr>
            <w:r w:rsidRPr="00016A7D">
              <w:rPr>
                <w:lang w:val="en-US"/>
              </w:rPr>
              <w:t>)</w:t>
            </w:r>
          </w:p>
          <w:p w14:paraId="74D6A3AF" w14:textId="6DBF7C08" w:rsidR="00016A7D" w:rsidRPr="00016A7D" w:rsidRDefault="00016A7D" w:rsidP="00016A7D">
            <w:pPr>
              <w:pStyle w:val="af4"/>
              <w:rPr>
                <w:lang w:val="en-US"/>
              </w:rPr>
            </w:pPr>
            <w:r w:rsidRPr="00016A7D">
              <w:rPr>
                <w:b/>
                <w:bCs/>
                <w:lang w:val="en-US"/>
              </w:rPr>
              <w:t>SELECT</w:t>
            </w:r>
            <w:r w:rsidR="000C69AB">
              <w:rPr>
                <w:lang w:val="en-US"/>
              </w:rPr>
              <w:t xml:space="preserve"> </w:t>
            </w:r>
            <w:r w:rsidRPr="00016A7D">
              <w:rPr>
                <w:i/>
                <w:iCs/>
                <w:lang w:val="en-US"/>
              </w:rPr>
              <w:t>month</w:t>
            </w:r>
            <w:r w:rsidR="000C69AB">
              <w:rPr>
                <w:lang w:val="en-US"/>
              </w:rPr>
              <w:t xml:space="preserve"> </w:t>
            </w:r>
            <w:r w:rsidRPr="00016A7D">
              <w:rPr>
                <w:b/>
                <w:bCs/>
                <w:lang w:val="en-US"/>
              </w:rPr>
              <w:t>AS</w:t>
            </w:r>
            <w:r w:rsidR="000C69AB">
              <w:rPr>
                <w:lang w:val="en-US"/>
              </w:rPr>
              <w:t xml:space="preserve"> </w:t>
            </w:r>
            <w:r w:rsidRPr="00016A7D">
              <w:rPr>
                <w:i/>
                <w:iCs/>
                <w:lang w:val="en-US"/>
              </w:rPr>
              <w:t>"</w:t>
            </w:r>
            <w:r w:rsidRPr="00016A7D">
              <w:rPr>
                <w:i/>
                <w:iCs/>
              </w:rPr>
              <w:t>Месяц</w:t>
            </w:r>
            <w:r w:rsidRPr="00016A7D">
              <w:rPr>
                <w:i/>
                <w:iCs/>
                <w:lang w:val="en-US"/>
              </w:rPr>
              <w:t>"</w:t>
            </w:r>
            <w:r w:rsidRPr="00016A7D">
              <w:rPr>
                <w:lang w:val="en-US"/>
              </w:rPr>
              <w:t>,</w:t>
            </w:r>
          </w:p>
          <w:p w14:paraId="6952793E" w14:textId="00A6ECF2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016A7D" w:rsidRPr="00016A7D">
              <w:rPr>
                <w:i/>
                <w:iCs/>
                <w:lang w:val="en-US"/>
              </w:rPr>
              <w:t>total_sales</w:t>
            </w:r>
            <w:proofErr w:type="spellEnd"/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i/>
                <w:iCs/>
                <w:lang w:val="en-US"/>
              </w:rPr>
              <w:t>"</w:t>
            </w:r>
            <w:r w:rsidR="00016A7D" w:rsidRPr="00016A7D">
              <w:rPr>
                <w:i/>
                <w:iCs/>
              </w:rPr>
              <w:t>Продажи</w:t>
            </w:r>
            <w:r>
              <w:rPr>
                <w:i/>
                <w:iCs/>
                <w:lang w:val="en-US"/>
              </w:rPr>
              <w:t xml:space="preserve"> </w:t>
            </w:r>
            <w:r w:rsidR="00016A7D" w:rsidRPr="00016A7D">
              <w:rPr>
                <w:i/>
                <w:iCs/>
              </w:rPr>
              <w:t>за</w:t>
            </w:r>
            <w:r>
              <w:rPr>
                <w:i/>
                <w:iCs/>
                <w:lang w:val="en-US"/>
              </w:rPr>
              <w:t xml:space="preserve"> </w:t>
            </w:r>
            <w:r w:rsidR="00016A7D" w:rsidRPr="00016A7D">
              <w:rPr>
                <w:i/>
                <w:iCs/>
              </w:rPr>
              <w:t>текущий</w:t>
            </w:r>
            <w:r>
              <w:rPr>
                <w:i/>
                <w:iCs/>
                <w:lang w:val="en-US"/>
              </w:rPr>
              <w:t xml:space="preserve"> </w:t>
            </w:r>
            <w:r w:rsidR="00016A7D" w:rsidRPr="00016A7D">
              <w:rPr>
                <w:i/>
                <w:iCs/>
              </w:rPr>
              <w:t>месяц</w:t>
            </w:r>
            <w:r w:rsidR="00016A7D" w:rsidRPr="00016A7D">
              <w:rPr>
                <w:i/>
                <w:iCs/>
                <w:lang w:val="en-US"/>
              </w:rPr>
              <w:t>"</w:t>
            </w:r>
            <w:r w:rsidR="00016A7D" w:rsidRPr="00016A7D">
              <w:rPr>
                <w:lang w:val="en-US"/>
              </w:rPr>
              <w:t>,</w:t>
            </w:r>
          </w:p>
          <w:p w14:paraId="1C02255A" w14:textId="6DE1D84B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016A7D" w:rsidRPr="00016A7D">
              <w:rPr>
                <w:b/>
                <w:bCs/>
                <w:lang w:val="en-US"/>
              </w:rPr>
              <w:t>LAG</w:t>
            </w:r>
            <w:r w:rsidR="00016A7D" w:rsidRPr="00016A7D">
              <w:rPr>
                <w:lang w:val="en-US"/>
              </w:rPr>
              <w:t>(</w:t>
            </w:r>
            <w:proofErr w:type="spellStart"/>
            <w:proofErr w:type="gramEnd"/>
            <w:r w:rsidR="00016A7D" w:rsidRPr="00016A7D">
              <w:rPr>
                <w:i/>
                <w:iCs/>
                <w:lang w:val="en-US"/>
              </w:rPr>
              <w:t>total_sales</w:t>
            </w:r>
            <w:proofErr w:type="spellEnd"/>
            <w:r w:rsidR="00016A7D" w:rsidRPr="00016A7D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1,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0)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OVER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lang w:val="en-US"/>
              </w:rPr>
              <w:t>(</w:t>
            </w:r>
          </w:p>
          <w:p w14:paraId="195FC1C4" w14:textId="56249FFF" w:rsidR="00016A7D" w:rsidRPr="00016A7D" w:rsidRDefault="000C69AB" w:rsidP="00016A7D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016A7D" w:rsidRPr="00016A7D">
              <w:rPr>
                <w:b/>
                <w:bCs/>
                <w:lang w:val="en-US"/>
              </w:rPr>
              <w:t>ORDER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BY</w:t>
            </w:r>
            <w:r>
              <w:rPr>
                <w:lang w:val="en-US"/>
              </w:rPr>
              <w:t xml:space="preserve"> </w:t>
            </w:r>
            <w:r w:rsidR="00016A7D" w:rsidRPr="00016A7D">
              <w:rPr>
                <w:b/>
                <w:bCs/>
                <w:lang w:val="en-US"/>
              </w:rPr>
              <w:t>month</w:t>
            </w:r>
          </w:p>
          <w:p w14:paraId="09994E67" w14:textId="3A74D868" w:rsidR="00016A7D" w:rsidRPr="00016A7D" w:rsidRDefault="000C69AB" w:rsidP="00016A7D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016A7D" w:rsidRPr="00016A7D">
              <w:t>)</w:t>
            </w:r>
            <w:r>
              <w:t xml:space="preserve"> </w:t>
            </w:r>
            <w:r w:rsidR="00016A7D" w:rsidRPr="00016A7D">
              <w:rPr>
                <w:b/>
                <w:bCs/>
              </w:rPr>
              <w:t>AS</w:t>
            </w:r>
            <w:r>
              <w:t xml:space="preserve"> </w:t>
            </w:r>
            <w:r w:rsidR="00016A7D" w:rsidRPr="00016A7D">
              <w:rPr>
                <w:i/>
                <w:iCs/>
              </w:rPr>
              <w:t>"Продажи</w:t>
            </w:r>
            <w:r>
              <w:rPr>
                <w:i/>
                <w:iCs/>
              </w:rPr>
              <w:t xml:space="preserve"> </w:t>
            </w:r>
            <w:r w:rsidR="00016A7D" w:rsidRPr="00016A7D">
              <w:rPr>
                <w:i/>
                <w:iCs/>
              </w:rPr>
              <w:t>за</w:t>
            </w:r>
            <w:r>
              <w:rPr>
                <w:i/>
                <w:iCs/>
              </w:rPr>
              <w:t xml:space="preserve"> </w:t>
            </w:r>
            <w:r w:rsidR="00016A7D" w:rsidRPr="00016A7D">
              <w:rPr>
                <w:i/>
                <w:iCs/>
              </w:rPr>
              <w:t>предыдущий</w:t>
            </w:r>
            <w:r>
              <w:rPr>
                <w:i/>
                <w:iCs/>
              </w:rPr>
              <w:t xml:space="preserve"> </w:t>
            </w:r>
            <w:r w:rsidR="00016A7D" w:rsidRPr="00016A7D">
              <w:rPr>
                <w:i/>
                <w:iCs/>
              </w:rPr>
              <w:t>месяц"</w:t>
            </w:r>
          </w:p>
          <w:p w14:paraId="596182DC" w14:textId="7F1FC54F" w:rsidR="00016A7D" w:rsidRPr="00016A7D" w:rsidRDefault="00016A7D" w:rsidP="00016A7D">
            <w:pPr>
              <w:pStyle w:val="af4"/>
              <w:rPr>
                <w:lang w:val="en-US"/>
              </w:rPr>
            </w:pPr>
            <w:r w:rsidRPr="00016A7D">
              <w:rPr>
                <w:b/>
                <w:bCs/>
                <w:lang w:val="en-US"/>
              </w:rPr>
              <w:t>FROM</w:t>
            </w:r>
            <w:r w:rsidR="000C69AB">
              <w:rPr>
                <w:lang w:val="en-US"/>
              </w:rPr>
              <w:t xml:space="preserve"> </w:t>
            </w:r>
            <w:proofErr w:type="spellStart"/>
            <w:r w:rsidRPr="00016A7D">
              <w:rPr>
                <w:i/>
                <w:iCs/>
                <w:lang w:val="en-US"/>
              </w:rPr>
              <w:t>MonthlySales</w:t>
            </w:r>
            <w:proofErr w:type="spellEnd"/>
          </w:p>
          <w:p w14:paraId="0CE609AB" w14:textId="33441683" w:rsidR="00016A7D" w:rsidRPr="00016A7D" w:rsidRDefault="00016A7D" w:rsidP="00016A7D">
            <w:pPr>
              <w:pStyle w:val="af4"/>
              <w:rPr>
                <w:lang w:val="en-US"/>
              </w:rPr>
            </w:pPr>
            <w:r w:rsidRPr="00016A7D">
              <w:rPr>
                <w:b/>
                <w:bCs/>
                <w:lang w:val="en-US"/>
              </w:rPr>
              <w:t>ORDER</w:t>
            </w:r>
            <w:r w:rsidR="000C69AB">
              <w:rPr>
                <w:lang w:val="en-US"/>
              </w:rPr>
              <w:t xml:space="preserve"> </w:t>
            </w:r>
            <w:r w:rsidRPr="00016A7D">
              <w:rPr>
                <w:b/>
                <w:bCs/>
                <w:lang w:val="en-US"/>
              </w:rPr>
              <w:t>BY</w:t>
            </w:r>
            <w:r w:rsidR="000C69AB">
              <w:rPr>
                <w:lang w:val="en-US"/>
              </w:rPr>
              <w:t xml:space="preserve"> </w:t>
            </w:r>
            <w:proofErr w:type="gramStart"/>
            <w:r w:rsidRPr="00016A7D">
              <w:rPr>
                <w:i/>
                <w:iCs/>
                <w:lang w:val="en-US"/>
              </w:rPr>
              <w:t>month</w:t>
            </w:r>
            <w:r w:rsidRPr="00016A7D">
              <w:rPr>
                <w:lang w:val="en-US"/>
              </w:rPr>
              <w:t>;</w:t>
            </w:r>
            <w:proofErr w:type="gramEnd"/>
          </w:p>
          <w:p w14:paraId="69F40A83" w14:textId="77777777" w:rsidR="004C5537" w:rsidRPr="00016A7D" w:rsidRDefault="004C5537" w:rsidP="007259A4">
            <w:pPr>
              <w:pStyle w:val="af4"/>
              <w:rPr>
                <w:lang w:val="en-US"/>
              </w:rPr>
            </w:pPr>
          </w:p>
        </w:tc>
      </w:tr>
    </w:tbl>
    <w:p w14:paraId="1BF00234" w14:textId="45BBD7DB" w:rsidR="004C5537" w:rsidRDefault="000039E1" w:rsidP="004C5537">
      <w:pPr>
        <w:pStyle w:val="af5"/>
        <w:spacing w:before="120"/>
      </w:pPr>
      <w:r w:rsidRPr="000039E1">
        <w:rPr>
          <w:noProof/>
        </w:rPr>
        <w:lastRenderedPageBreak/>
        <w:drawing>
          <wp:inline distT="0" distB="0" distL="0" distR="0" wp14:anchorId="5254C174" wp14:editId="36F1BE03">
            <wp:extent cx="6120130" cy="1605915"/>
            <wp:effectExtent l="0" t="0" r="0" b="0"/>
            <wp:docPr id="18940398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398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38F7" w14:textId="2D499ADE" w:rsidR="004C5537" w:rsidRPr="000B441F" w:rsidRDefault="00B512C3" w:rsidP="004C5537">
      <w:pPr>
        <w:pStyle w:val="af5"/>
      </w:pPr>
      <w:r w:rsidRPr="00B512C3">
        <w:rPr>
          <w:bCs/>
        </w:rPr>
        <w:t>Рисунок</w:t>
      </w:r>
      <w:r w:rsidR="000C69AB">
        <w:rPr>
          <w:bCs/>
        </w:rPr>
        <w:t xml:space="preserve"> </w:t>
      </w:r>
      <w:r w:rsidRPr="00B512C3">
        <w:rPr>
          <w:bCs/>
        </w:rPr>
        <w:t>4.1.1</w:t>
      </w:r>
      <w:r w:rsidR="000C69AB">
        <w:rPr>
          <w:bCs/>
        </w:rPr>
        <w:t xml:space="preserve"> </w:t>
      </w:r>
      <w:r w:rsidRPr="00B512C3">
        <w:rPr>
          <w:bCs/>
        </w:rPr>
        <w:t>–</w:t>
      </w:r>
      <w:r w:rsidR="000C69AB">
        <w:rPr>
          <w:bCs/>
        </w:rPr>
        <w:t xml:space="preserve"> </w:t>
      </w:r>
      <w:r w:rsidRPr="00B512C3">
        <w:rPr>
          <w:bCs/>
        </w:rPr>
        <w:t>Динамика</w:t>
      </w:r>
      <w:r w:rsidR="000C69AB">
        <w:rPr>
          <w:bCs/>
        </w:rPr>
        <w:t xml:space="preserve"> </w:t>
      </w:r>
      <w:r w:rsidRPr="00B512C3">
        <w:rPr>
          <w:bCs/>
        </w:rPr>
        <w:t>изменения</w:t>
      </w:r>
      <w:r w:rsidR="000C69AB">
        <w:rPr>
          <w:bCs/>
        </w:rPr>
        <w:t xml:space="preserve"> </w:t>
      </w:r>
      <w:r w:rsidRPr="00B512C3">
        <w:rPr>
          <w:bCs/>
        </w:rPr>
        <w:t>продаж</w:t>
      </w:r>
      <w:r w:rsidR="000C69AB">
        <w:rPr>
          <w:bCs/>
        </w:rPr>
        <w:t xml:space="preserve"> </w:t>
      </w:r>
      <w:r w:rsidRPr="00B512C3">
        <w:rPr>
          <w:bCs/>
        </w:rPr>
        <w:t>по</w:t>
      </w:r>
      <w:r w:rsidR="000C69AB">
        <w:rPr>
          <w:bCs/>
        </w:rPr>
        <w:t xml:space="preserve"> </w:t>
      </w:r>
      <w:r w:rsidRPr="00B512C3">
        <w:rPr>
          <w:bCs/>
        </w:rPr>
        <w:t>месяцам</w:t>
      </w:r>
    </w:p>
    <w:p w14:paraId="5FC49499" w14:textId="4AC1B947" w:rsidR="004C5537" w:rsidRDefault="00D0139C" w:rsidP="000039E1">
      <w:pPr>
        <w:pStyle w:val="2"/>
        <w:rPr>
          <w:lang w:val="en-US"/>
        </w:rPr>
      </w:pPr>
      <w:bookmarkStart w:id="11" w:name="_Toc211686941"/>
      <w:r w:rsidRPr="00D0139C">
        <w:t>Построение</w:t>
      </w:r>
      <w:r w:rsidR="000C69AB">
        <w:t xml:space="preserve"> </w:t>
      </w:r>
      <w:r w:rsidRPr="00D0139C">
        <w:t>сводных</w:t>
      </w:r>
      <w:r w:rsidR="000C69AB">
        <w:t xml:space="preserve"> </w:t>
      </w:r>
      <w:r w:rsidRPr="00D0139C">
        <w:t>таблиц</w:t>
      </w:r>
      <w:r w:rsidR="000C69AB">
        <w:t xml:space="preserve"> </w:t>
      </w:r>
      <w:r w:rsidRPr="00D0139C">
        <w:t>(</w:t>
      </w:r>
      <w:proofErr w:type="spellStart"/>
      <w:r w:rsidRPr="00D0139C">
        <w:t>Pivoting</w:t>
      </w:r>
      <w:proofErr w:type="spellEnd"/>
      <w:r w:rsidRPr="00D0139C">
        <w:t>)</w:t>
      </w:r>
      <w:bookmarkEnd w:id="11"/>
    </w:p>
    <w:p w14:paraId="6E17C811" w14:textId="2F36DAED" w:rsidR="00720049" w:rsidRPr="00720049" w:rsidRDefault="00D0139C" w:rsidP="00720049">
      <w:pPr>
        <w:pStyle w:val="3"/>
        <w:rPr>
          <w:lang w:val="en-US"/>
        </w:rPr>
      </w:pPr>
      <w:bookmarkStart w:id="12" w:name="_Toc211686942"/>
      <w:r w:rsidRPr="00D0139C">
        <w:t>Условная</w:t>
      </w:r>
      <w:r w:rsidR="000C69AB">
        <w:t xml:space="preserve"> </w:t>
      </w:r>
      <w:r w:rsidRPr="00D0139C">
        <w:t>агрегация</w:t>
      </w:r>
      <w:r w:rsidR="000C69AB">
        <w:t xml:space="preserve"> </w:t>
      </w:r>
      <w:r w:rsidRPr="00D0139C">
        <w:t>(SUM</w:t>
      </w:r>
      <w:r w:rsidR="000C69AB">
        <w:t xml:space="preserve"> </w:t>
      </w:r>
      <w:r w:rsidRPr="00D0139C">
        <w:t>&amp;</w:t>
      </w:r>
      <w:r w:rsidR="000C69AB">
        <w:t xml:space="preserve"> </w:t>
      </w:r>
      <w:r w:rsidRPr="00D0139C">
        <w:t>CASE)</w:t>
      </w:r>
      <w:bookmarkEnd w:id="12"/>
    </w:p>
    <w:p w14:paraId="43CFCB3F" w14:textId="12A5B38C" w:rsidR="000039E1" w:rsidRPr="000039E1" w:rsidRDefault="00B512C3" w:rsidP="000039E1">
      <w:r w:rsidRPr="00B512C3">
        <w:t>Составим</w:t>
      </w:r>
      <w:r w:rsidR="000C69AB">
        <w:t xml:space="preserve"> </w:t>
      </w:r>
      <w:r w:rsidRPr="00B512C3">
        <w:t>запрос,</w:t>
      </w:r>
      <w:r w:rsidR="000C69AB">
        <w:t xml:space="preserve"> </w:t>
      </w:r>
      <w:r w:rsidRPr="00B512C3">
        <w:t>в</w:t>
      </w:r>
      <w:r w:rsidR="000C69AB">
        <w:t xml:space="preserve"> </w:t>
      </w:r>
      <w:r w:rsidRPr="00B512C3">
        <w:t>котором</w:t>
      </w:r>
      <w:r w:rsidR="000C69AB">
        <w:t xml:space="preserve"> </w:t>
      </w:r>
      <w:r w:rsidRPr="00B512C3">
        <w:t>используется</w:t>
      </w:r>
      <w:r w:rsidR="000C69AB">
        <w:t xml:space="preserve"> </w:t>
      </w:r>
      <w:r w:rsidRPr="00B512C3">
        <w:t>комбинация</w:t>
      </w:r>
      <w:r w:rsidR="000C69AB">
        <w:t xml:space="preserve"> </w:t>
      </w:r>
      <w:r w:rsidRPr="00B512C3">
        <w:t>функций</w:t>
      </w:r>
      <w:r w:rsidR="000C69AB">
        <w:t xml:space="preserve"> </w:t>
      </w:r>
      <w:proofErr w:type="gramStart"/>
      <w:r w:rsidRPr="00B512C3">
        <w:t>SUM(</w:t>
      </w:r>
      <w:proofErr w:type="gramEnd"/>
      <w:r w:rsidRPr="00B512C3">
        <w:t>)</w:t>
      </w:r>
      <w:r w:rsidR="000C69AB">
        <w:t xml:space="preserve"> </w:t>
      </w:r>
      <w:r w:rsidRPr="00B512C3">
        <w:t>и</w:t>
      </w:r>
      <w:r w:rsidR="000C69AB">
        <w:t xml:space="preserve"> </w:t>
      </w:r>
      <w:r w:rsidRPr="00B512C3">
        <w:t>CASE</w:t>
      </w:r>
      <w:r w:rsidR="000C69AB">
        <w:t xml:space="preserve"> </w:t>
      </w:r>
      <w:r w:rsidRPr="00B512C3">
        <w:t>для</w:t>
      </w:r>
      <w:r w:rsidR="000C69AB">
        <w:t xml:space="preserve"> </w:t>
      </w:r>
      <w:r w:rsidRPr="00B512C3">
        <w:t>построения</w:t>
      </w:r>
      <w:r w:rsidR="000C69AB">
        <w:t xml:space="preserve"> </w:t>
      </w:r>
      <w:r w:rsidRPr="00B512C3">
        <w:t>сводной</w:t>
      </w:r>
      <w:r w:rsidR="000C69AB">
        <w:t xml:space="preserve"> </w:t>
      </w:r>
      <w:r w:rsidRPr="00B512C3">
        <w:t>таблицы.</w:t>
      </w:r>
      <w:r w:rsidR="000C69AB">
        <w:t xml:space="preserve"> </w:t>
      </w:r>
      <w:r w:rsidRPr="00B512C3">
        <w:t>В</w:t>
      </w:r>
      <w:r w:rsidR="000C69AB">
        <w:t xml:space="preserve"> </w:t>
      </w:r>
      <w:r w:rsidRPr="00B512C3">
        <w:t>отчёте</w:t>
      </w:r>
      <w:r w:rsidR="000C69AB">
        <w:t xml:space="preserve"> </w:t>
      </w:r>
      <w:r w:rsidRPr="00B512C3">
        <w:t>отображаются</w:t>
      </w:r>
      <w:r w:rsidR="000C69AB">
        <w:t xml:space="preserve"> </w:t>
      </w:r>
      <w:r w:rsidRPr="00B512C3">
        <w:t>общие</w:t>
      </w:r>
      <w:r w:rsidR="000C69AB">
        <w:t xml:space="preserve"> </w:t>
      </w:r>
      <w:r w:rsidRPr="00B512C3">
        <w:t>суммы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каждому</w:t>
      </w:r>
      <w:r w:rsidR="000C69AB">
        <w:t xml:space="preserve"> </w:t>
      </w:r>
      <w:r w:rsidRPr="00B512C3">
        <w:t>товару</w:t>
      </w:r>
      <w:r w:rsidR="000C69AB">
        <w:t xml:space="preserve"> </w:t>
      </w:r>
      <w:r w:rsidRPr="00B512C3">
        <w:t>в</w:t>
      </w:r>
      <w:r w:rsidR="000C69AB">
        <w:t xml:space="preserve"> </w:t>
      </w:r>
      <w:r w:rsidRPr="00B512C3">
        <w:t>разрезе</w:t>
      </w:r>
      <w:r w:rsidR="000C69AB">
        <w:t xml:space="preserve"> </w:t>
      </w:r>
      <w:r w:rsidRPr="00B512C3">
        <w:t>кварталов</w:t>
      </w:r>
      <w:r w:rsidR="000C69AB">
        <w:t xml:space="preserve"> </w:t>
      </w:r>
      <w:r w:rsidRPr="00B512C3">
        <w:t>года</w:t>
      </w:r>
      <w:r w:rsidR="000C69AB">
        <w:t xml:space="preserve"> </w:t>
      </w:r>
      <w:r w:rsidRPr="00B512C3">
        <w:t>(листинг</w:t>
      </w:r>
      <w:r w:rsidR="000C69AB">
        <w:t xml:space="preserve"> </w:t>
      </w:r>
      <w:r w:rsidRPr="00B512C3">
        <w:t>5.1.1).</w:t>
      </w:r>
    </w:p>
    <w:p w14:paraId="1385A832" w14:textId="10824D83" w:rsidR="004C5537" w:rsidRDefault="00B512C3" w:rsidP="004C5537">
      <w:pPr>
        <w:pStyle w:val="af3"/>
      </w:pPr>
      <w:r w:rsidRPr="00B512C3">
        <w:t>Листинг</w:t>
      </w:r>
      <w:r w:rsidR="000C69AB">
        <w:t xml:space="preserve"> </w:t>
      </w:r>
      <w:r w:rsidRPr="00B512C3">
        <w:t>5.1.1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Сводная</w:t>
      </w:r>
      <w:r w:rsidR="000C69AB">
        <w:t xml:space="preserve"> </w:t>
      </w:r>
      <w:r w:rsidRPr="00B512C3">
        <w:t>таблица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кварталам</w:t>
      </w:r>
      <w:r w:rsidR="000C69AB">
        <w:t xml:space="preserve"> </w:t>
      </w:r>
      <w:r w:rsidRPr="00B512C3">
        <w:t>(метод</w:t>
      </w:r>
      <w:r w:rsidR="000C69AB">
        <w:t xml:space="preserve"> </w:t>
      </w:r>
      <w:r w:rsidRPr="00B512C3">
        <w:t>SUM</w:t>
      </w:r>
      <w:r w:rsidR="000C69AB">
        <w:t xml:space="preserve"> </w:t>
      </w:r>
      <w:r w:rsidRPr="00B512C3">
        <w:t>+</w:t>
      </w:r>
      <w:r w:rsidR="000C69AB">
        <w:t xml:space="preserve"> </w:t>
      </w:r>
      <w:r w:rsidRPr="00B512C3">
        <w:t>CASE)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5537" w14:paraId="4CD096AF" w14:textId="77777777" w:rsidTr="007259A4">
        <w:tc>
          <w:tcPr>
            <w:tcW w:w="9628" w:type="dxa"/>
          </w:tcPr>
          <w:p w14:paraId="68AFD119" w14:textId="77777777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SELECT</w:t>
            </w:r>
          </w:p>
          <w:p w14:paraId="3BF59B80" w14:textId="4CE2D39C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p.</w:t>
            </w:r>
            <w:r w:rsidR="00720049" w:rsidRPr="00720049">
              <w:rPr>
                <w:b/>
                <w:bCs/>
                <w:lang w:val="en-US"/>
              </w:rPr>
              <w:t>name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"</w:t>
            </w:r>
            <w:r w:rsidR="00720049" w:rsidRPr="00720049">
              <w:rPr>
                <w:b/>
                <w:bCs/>
              </w:rPr>
              <w:t>Название</w:t>
            </w:r>
            <w:r>
              <w:rPr>
                <w:b/>
                <w:bCs/>
                <w:lang w:val="en-US"/>
              </w:rPr>
              <w:t xml:space="preserve"> </w:t>
            </w:r>
            <w:r w:rsidR="00720049" w:rsidRPr="00720049">
              <w:rPr>
                <w:b/>
                <w:bCs/>
              </w:rPr>
              <w:t>товара</w:t>
            </w:r>
            <w:r w:rsidR="00720049" w:rsidRPr="00720049">
              <w:rPr>
                <w:b/>
                <w:bCs/>
                <w:lang w:val="en-US"/>
              </w:rPr>
              <w:t>"</w:t>
            </w:r>
            <w:r w:rsidR="00720049" w:rsidRPr="00720049">
              <w:rPr>
                <w:lang w:val="en-US"/>
              </w:rPr>
              <w:t>,</w:t>
            </w:r>
          </w:p>
          <w:p w14:paraId="585B5B29" w14:textId="69ED38CF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SUM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EXTRACT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QUARTER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orderDate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totalAmount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END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"Q1"</w:t>
            </w:r>
            <w:r w:rsidR="00720049" w:rsidRPr="00720049">
              <w:rPr>
                <w:lang w:val="en-US"/>
              </w:rPr>
              <w:t>,</w:t>
            </w:r>
          </w:p>
          <w:p w14:paraId="43C50FAF" w14:textId="4539465C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SUM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EXTRACT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QUARTER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orderDate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</w:t>
            </w:r>
            <w:proofErr w:type="gramEnd"/>
            <w:r w:rsidR="00720049" w:rsidRPr="00720049">
              <w:rPr>
                <w:lang w:val="en-US"/>
              </w:rPr>
              <w:t>.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totalAmount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END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"Q2"</w:t>
            </w:r>
            <w:r w:rsidR="00720049" w:rsidRPr="00720049">
              <w:rPr>
                <w:lang w:val="en-US"/>
              </w:rPr>
              <w:t>,</w:t>
            </w:r>
          </w:p>
          <w:p w14:paraId="79F7739A" w14:textId="515353E6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SUM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EXTRACT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QUARTER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orderDate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</w:t>
            </w:r>
            <w:proofErr w:type="gramEnd"/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totalAmount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END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"Q3"</w:t>
            </w:r>
            <w:r w:rsidR="00720049" w:rsidRPr="00720049">
              <w:rPr>
                <w:lang w:val="en-US"/>
              </w:rPr>
              <w:t>,</w:t>
            </w:r>
          </w:p>
          <w:p w14:paraId="251AE2A4" w14:textId="207BB39E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SUM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WHEN</w:t>
            </w:r>
            <w:r>
              <w:rPr>
                <w:lang w:val="en-US"/>
              </w:rPr>
              <w:t xml:space="preserve"> </w:t>
            </w:r>
            <w:proofErr w:type="gramStart"/>
            <w:r w:rsidR="00720049" w:rsidRPr="00720049">
              <w:rPr>
                <w:b/>
                <w:bCs/>
                <w:lang w:val="en-US"/>
              </w:rPr>
              <w:t>EXTRACT</w:t>
            </w:r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b/>
                <w:bCs/>
                <w:lang w:val="en-US"/>
              </w:rPr>
              <w:t>QUARTER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orderDate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4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THEN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r w:rsidR="00720049" w:rsidRPr="00720049">
              <w:rPr>
                <w:b/>
                <w:bCs/>
                <w:lang w:val="en-US"/>
              </w:rPr>
              <w:t>totalAmount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END</w:t>
            </w:r>
            <w:r w:rsidR="00720049" w:rsidRPr="00720049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"Q4"</w:t>
            </w:r>
          </w:p>
          <w:p w14:paraId="1375859F" w14:textId="77777777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FROM</w:t>
            </w:r>
          </w:p>
          <w:p w14:paraId="1E93E8A6" w14:textId="7224DA70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b/>
                <w:bCs/>
                <w:lang w:val="en-US"/>
              </w:rPr>
              <w:t>"Order"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</w:t>
            </w:r>
          </w:p>
          <w:p w14:paraId="2B50F183" w14:textId="77777777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JOIN</w:t>
            </w:r>
          </w:p>
          <w:p w14:paraId="5B4DF3D2" w14:textId="7F959249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b/>
                <w:bCs/>
                <w:lang w:val="en-US"/>
              </w:rPr>
              <w:t>"</w:t>
            </w:r>
            <w:proofErr w:type="spellStart"/>
            <w:proofErr w:type="gramStart"/>
            <w:r w:rsidR="00720049" w:rsidRPr="00720049">
              <w:rPr>
                <w:b/>
                <w:bCs/>
                <w:lang w:val="en-US"/>
              </w:rPr>
              <w:t>relation</w:t>
            </w:r>
            <w:proofErr w:type="gramEnd"/>
            <w:r w:rsidR="00720049" w:rsidRPr="00720049">
              <w:rPr>
                <w:b/>
                <w:bCs/>
                <w:lang w:val="en-US"/>
              </w:rPr>
              <w:t>_Order_Product</w:t>
            </w:r>
            <w:proofErr w:type="spellEnd"/>
            <w:r w:rsidR="00720049" w:rsidRPr="00720049">
              <w:rPr>
                <w:b/>
                <w:bCs/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720049" w:rsidRPr="00720049">
              <w:rPr>
                <w:lang w:val="en-US"/>
              </w:rPr>
              <w:t>rop</w:t>
            </w:r>
            <w:proofErr w:type="spellEnd"/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o.order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rop.order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</w:p>
          <w:p w14:paraId="588FB932" w14:textId="77777777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JOIN</w:t>
            </w:r>
          </w:p>
          <w:p w14:paraId="1CC0A150" w14:textId="61D95117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b/>
                <w:bCs/>
                <w:lang w:val="en-US"/>
              </w:rPr>
              <w:t>"Product"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rop.product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p.product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</w:p>
          <w:p w14:paraId="24F92DFD" w14:textId="1383CD7D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GROUP</w:t>
            </w:r>
            <w:r w:rsidR="000C69AB">
              <w:rPr>
                <w:lang w:val="en-US"/>
              </w:rPr>
              <w:t xml:space="preserve"> </w:t>
            </w:r>
            <w:r w:rsidRPr="00720049">
              <w:rPr>
                <w:b/>
                <w:bCs/>
                <w:lang w:val="en-US"/>
              </w:rPr>
              <w:t>BY</w:t>
            </w:r>
          </w:p>
          <w:p w14:paraId="06661808" w14:textId="15764D92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p.product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</w:p>
          <w:p w14:paraId="15B4AB93" w14:textId="3B1C215E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ORDER</w:t>
            </w:r>
            <w:r w:rsidR="000C69AB">
              <w:rPr>
                <w:lang w:val="en-US"/>
              </w:rPr>
              <w:t xml:space="preserve"> </w:t>
            </w:r>
            <w:r w:rsidRPr="00720049">
              <w:rPr>
                <w:b/>
                <w:bCs/>
                <w:lang w:val="en-US"/>
              </w:rPr>
              <w:t>BY</w:t>
            </w:r>
          </w:p>
          <w:p w14:paraId="4F26D083" w14:textId="7796BFEE" w:rsidR="00720049" w:rsidRPr="00720049" w:rsidRDefault="000C69AB" w:rsidP="00720049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720049" w:rsidRPr="00720049">
              <w:t>p.</w:t>
            </w:r>
            <w:r w:rsidR="00720049" w:rsidRPr="00720049">
              <w:rPr>
                <w:b/>
                <w:bCs/>
              </w:rPr>
              <w:t>name</w:t>
            </w:r>
            <w:r w:rsidR="00720049" w:rsidRPr="00720049">
              <w:t>;</w:t>
            </w:r>
          </w:p>
          <w:p w14:paraId="09924E40" w14:textId="77777777" w:rsidR="004C5537" w:rsidRPr="00720049" w:rsidRDefault="004C5537" w:rsidP="00720049">
            <w:pPr>
              <w:pStyle w:val="af4"/>
            </w:pPr>
          </w:p>
        </w:tc>
      </w:tr>
    </w:tbl>
    <w:p w14:paraId="7931A292" w14:textId="16DC41AB" w:rsidR="004C5537" w:rsidRDefault="00720049" w:rsidP="004C5537">
      <w:pPr>
        <w:pStyle w:val="af5"/>
        <w:spacing w:before="120"/>
      </w:pPr>
      <w:r w:rsidRPr="00720049">
        <w:rPr>
          <w:noProof/>
        </w:rPr>
        <w:lastRenderedPageBreak/>
        <w:drawing>
          <wp:inline distT="0" distB="0" distL="0" distR="0" wp14:anchorId="1AD004FB" wp14:editId="32332534">
            <wp:extent cx="6120130" cy="3808730"/>
            <wp:effectExtent l="0" t="0" r="0" b="1270"/>
            <wp:docPr id="145917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3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A391" w14:textId="16625F96" w:rsidR="004C5537" w:rsidRPr="000B441F" w:rsidRDefault="00B512C3" w:rsidP="004C5537">
      <w:pPr>
        <w:pStyle w:val="af5"/>
      </w:pPr>
      <w:r w:rsidRPr="00B512C3">
        <w:rPr>
          <w:bCs/>
        </w:rPr>
        <w:t>Рисунок</w:t>
      </w:r>
      <w:r w:rsidR="000C69AB">
        <w:rPr>
          <w:bCs/>
        </w:rPr>
        <w:t xml:space="preserve"> </w:t>
      </w:r>
      <w:r w:rsidRPr="00B512C3">
        <w:rPr>
          <w:bCs/>
        </w:rPr>
        <w:t>5.1.1</w:t>
      </w:r>
      <w:r w:rsidR="000C69AB">
        <w:rPr>
          <w:bCs/>
        </w:rPr>
        <w:t xml:space="preserve"> </w:t>
      </w:r>
      <w:r w:rsidRPr="00B512C3">
        <w:rPr>
          <w:bCs/>
        </w:rPr>
        <w:t>–</w:t>
      </w:r>
      <w:r w:rsidR="000C69AB">
        <w:rPr>
          <w:bCs/>
        </w:rPr>
        <w:t xml:space="preserve"> </w:t>
      </w:r>
      <w:r w:rsidRPr="00B512C3">
        <w:rPr>
          <w:bCs/>
        </w:rPr>
        <w:t>Сводный</w:t>
      </w:r>
      <w:r w:rsidR="000C69AB">
        <w:rPr>
          <w:bCs/>
        </w:rPr>
        <w:t xml:space="preserve"> </w:t>
      </w:r>
      <w:r w:rsidRPr="00B512C3">
        <w:rPr>
          <w:bCs/>
        </w:rPr>
        <w:t>отчёт</w:t>
      </w:r>
      <w:r w:rsidR="000C69AB">
        <w:rPr>
          <w:bCs/>
        </w:rPr>
        <w:t xml:space="preserve"> </w:t>
      </w:r>
      <w:r w:rsidRPr="00B512C3">
        <w:rPr>
          <w:bCs/>
        </w:rPr>
        <w:t>продаж</w:t>
      </w:r>
      <w:r w:rsidR="000C69AB">
        <w:rPr>
          <w:bCs/>
        </w:rPr>
        <w:t xml:space="preserve"> </w:t>
      </w:r>
      <w:r w:rsidRPr="00B512C3">
        <w:rPr>
          <w:bCs/>
        </w:rPr>
        <w:t>по</w:t>
      </w:r>
      <w:r w:rsidR="000C69AB">
        <w:rPr>
          <w:bCs/>
        </w:rPr>
        <w:t xml:space="preserve"> </w:t>
      </w:r>
      <w:r w:rsidRPr="00B512C3">
        <w:rPr>
          <w:bCs/>
        </w:rPr>
        <w:t>кварталам</w:t>
      </w:r>
      <w:r w:rsidR="000C69AB">
        <w:rPr>
          <w:bCs/>
        </w:rPr>
        <w:t xml:space="preserve"> </w:t>
      </w:r>
      <w:r w:rsidRPr="00B512C3">
        <w:rPr>
          <w:bCs/>
        </w:rPr>
        <w:t>(условная</w:t>
      </w:r>
      <w:r w:rsidR="000C69AB">
        <w:rPr>
          <w:bCs/>
        </w:rPr>
        <w:t xml:space="preserve"> </w:t>
      </w:r>
      <w:r w:rsidRPr="00B512C3">
        <w:rPr>
          <w:bCs/>
        </w:rPr>
        <w:t>агрегация)</w:t>
      </w:r>
    </w:p>
    <w:p w14:paraId="5934F56E" w14:textId="58D60B1E" w:rsidR="004C5537" w:rsidRPr="00D0139C" w:rsidRDefault="00D0139C" w:rsidP="00720049">
      <w:pPr>
        <w:pStyle w:val="3"/>
      </w:pPr>
      <w:bookmarkStart w:id="13" w:name="_Toc211686943"/>
      <w:r w:rsidRPr="00D0139C">
        <w:t>Метод</w:t>
      </w:r>
      <w:r w:rsidR="000C69AB">
        <w:t xml:space="preserve"> </w:t>
      </w:r>
      <w:r w:rsidRPr="00D0139C">
        <w:t>с</w:t>
      </w:r>
      <w:r w:rsidR="000C69AB">
        <w:t xml:space="preserve"> </w:t>
      </w:r>
      <w:proofErr w:type="spellStart"/>
      <w:r w:rsidRPr="00D0139C">
        <w:t>crosstab</w:t>
      </w:r>
      <w:proofErr w:type="spellEnd"/>
      <w:r w:rsidR="000C69AB">
        <w:t xml:space="preserve"> </w:t>
      </w:r>
      <w:r w:rsidRPr="00D0139C">
        <w:t>из</w:t>
      </w:r>
      <w:r w:rsidR="000C69AB">
        <w:t xml:space="preserve"> </w:t>
      </w:r>
      <w:r w:rsidRPr="00D0139C">
        <w:t>расширения</w:t>
      </w:r>
      <w:r w:rsidR="000C69AB">
        <w:t xml:space="preserve"> </w:t>
      </w:r>
      <w:proofErr w:type="spellStart"/>
      <w:r w:rsidRPr="00D0139C">
        <w:t>tablefunc</w:t>
      </w:r>
      <w:proofErr w:type="spellEnd"/>
      <w:r w:rsidRPr="00D0139C">
        <w:t>.</w:t>
      </w:r>
      <w:bookmarkEnd w:id="13"/>
    </w:p>
    <w:p w14:paraId="2A4DDD6C" w14:textId="67485093" w:rsidR="00720049" w:rsidRPr="00D0139C" w:rsidRDefault="00B512C3" w:rsidP="004C5537">
      <w:r w:rsidRPr="00B512C3">
        <w:t>Составим</w:t>
      </w:r>
      <w:r w:rsidR="000C69AB">
        <w:t xml:space="preserve"> </w:t>
      </w:r>
      <w:r w:rsidRPr="00B512C3">
        <w:t>аналогичный</w:t>
      </w:r>
      <w:r w:rsidR="000C69AB">
        <w:t xml:space="preserve"> </w:t>
      </w:r>
      <w:r w:rsidRPr="00B512C3">
        <w:t>отчёт,</w:t>
      </w:r>
      <w:r w:rsidR="000C69AB">
        <w:t xml:space="preserve"> </w:t>
      </w:r>
      <w:r w:rsidRPr="00B512C3">
        <w:t>но</w:t>
      </w:r>
      <w:r w:rsidR="000C69AB">
        <w:t xml:space="preserve"> </w:t>
      </w:r>
      <w:r w:rsidRPr="00B512C3">
        <w:t>с</w:t>
      </w:r>
      <w:r w:rsidR="000C69AB">
        <w:t xml:space="preserve"> </w:t>
      </w:r>
      <w:r w:rsidRPr="00B512C3">
        <w:t>использованием</w:t>
      </w:r>
      <w:r w:rsidR="000C69AB">
        <w:t xml:space="preserve"> </w:t>
      </w:r>
      <w:r w:rsidRPr="00B512C3">
        <w:t>функции</w:t>
      </w:r>
      <w:r w:rsidR="000C69AB">
        <w:t xml:space="preserve"> </w:t>
      </w:r>
      <w:proofErr w:type="spellStart"/>
      <w:r w:rsidRPr="00B512C3">
        <w:t>crosstab</w:t>
      </w:r>
      <w:proofErr w:type="spellEnd"/>
      <w:r w:rsidR="000C69AB">
        <w:t xml:space="preserve"> </w:t>
      </w:r>
      <w:r w:rsidRPr="00B512C3">
        <w:t>из</w:t>
      </w:r>
      <w:r w:rsidR="000C69AB">
        <w:t xml:space="preserve"> </w:t>
      </w:r>
      <w:r w:rsidRPr="00B512C3">
        <w:t>расширения</w:t>
      </w:r>
      <w:r w:rsidR="000C69AB">
        <w:t xml:space="preserve"> </w:t>
      </w:r>
      <w:proofErr w:type="spellStart"/>
      <w:r w:rsidRPr="00B512C3">
        <w:t>tablefunc</w:t>
      </w:r>
      <w:proofErr w:type="spellEnd"/>
      <w:r w:rsidRPr="00B512C3">
        <w:t>.</w:t>
      </w:r>
      <w:r w:rsidR="000C69AB">
        <w:t xml:space="preserve"> </w:t>
      </w:r>
      <w:r w:rsidRPr="00B512C3">
        <w:t>Данный</w:t>
      </w:r>
      <w:r w:rsidR="000C69AB">
        <w:t xml:space="preserve"> </w:t>
      </w:r>
      <w:r w:rsidRPr="00B512C3">
        <w:t>подход</w:t>
      </w:r>
      <w:r w:rsidR="000C69AB">
        <w:t xml:space="preserve"> </w:t>
      </w:r>
      <w:r w:rsidRPr="00B512C3">
        <w:t>автоматизирует</w:t>
      </w:r>
      <w:r w:rsidR="000C69AB">
        <w:t xml:space="preserve"> </w:t>
      </w:r>
      <w:r w:rsidRPr="00B512C3">
        <w:t>процесс</w:t>
      </w:r>
      <w:r w:rsidR="000C69AB">
        <w:t xml:space="preserve"> </w:t>
      </w:r>
      <w:r w:rsidRPr="00B512C3">
        <w:t>поворота</w:t>
      </w:r>
      <w:r w:rsidR="000C69AB">
        <w:t xml:space="preserve"> </w:t>
      </w:r>
      <w:r w:rsidRPr="00B512C3">
        <w:t>данных</w:t>
      </w:r>
      <w:r w:rsidR="000C69AB">
        <w:t xml:space="preserve"> </w:t>
      </w:r>
      <w:r w:rsidRPr="00B512C3">
        <w:t>и</w:t>
      </w:r>
      <w:r w:rsidR="000C69AB">
        <w:t xml:space="preserve"> </w:t>
      </w:r>
      <w:r w:rsidRPr="00B512C3">
        <w:t>позволяет</w:t>
      </w:r>
      <w:r w:rsidR="000C69AB">
        <w:t xml:space="preserve"> </w:t>
      </w:r>
      <w:r w:rsidRPr="00B512C3">
        <w:t>легко</w:t>
      </w:r>
      <w:r w:rsidR="000C69AB">
        <w:t xml:space="preserve"> </w:t>
      </w:r>
      <w:r w:rsidRPr="00B512C3">
        <w:t>расширять</w:t>
      </w:r>
      <w:r w:rsidR="000C69AB">
        <w:t xml:space="preserve"> </w:t>
      </w:r>
      <w:r w:rsidRPr="00B512C3">
        <w:t>отчёт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категориям</w:t>
      </w:r>
      <w:r w:rsidR="000C69AB">
        <w:t xml:space="preserve"> </w:t>
      </w:r>
      <w:r w:rsidRPr="00B512C3">
        <w:t>(листинг</w:t>
      </w:r>
      <w:r w:rsidR="000C69AB">
        <w:t xml:space="preserve"> </w:t>
      </w:r>
      <w:r w:rsidRPr="00B512C3">
        <w:t>5.2.1).</w:t>
      </w:r>
    </w:p>
    <w:p w14:paraId="5FB870B9" w14:textId="5A702813" w:rsidR="004C5537" w:rsidRDefault="00B512C3" w:rsidP="004C5537">
      <w:pPr>
        <w:pStyle w:val="af3"/>
      </w:pPr>
      <w:r w:rsidRPr="00B512C3">
        <w:t>Листинг</w:t>
      </w:r>
      <w:r w:rsidR="000C69AB">
        <w:t xml:space="preserve"> </w:t>
      </w:r>
      <w:r w:rsidRPr="00B512C3">
        <w:t>5.2.1</w:t>
      </w:r>
      <w:r w:rsidR="000C69AB">
        <w:t xml:space="preserve"> </w:t>
      </w:r>
      <w:r w:rsidRPr="00B512C3">
        <w:t>–</w:t>
      </w:r>
      <w:r w:rsidR="000C69AB">
        <w:t xml:space="preserve"> </w:t>
      </w:r>
      <w:r w:rsidRPr="00B512C3">
        <w:t>Сводная</w:t>
      </w:r>
      <w:r w:rsidR="000C69AB">
        <w:t xml:space="preserve"> </w:t>
      </w:r>
      <w:r w:rsidRPr="00B512C3">
        <w:t>таблица</w:t>
      </w:r>
      <w:r w:rsidR="000C69AB">
        <w:t xml:space="preserve"> </w:t>
      </w:r>
      <w:r w:rsidRPr="00B512C3">
        <w:t>продаж</w:t>
      </w:r>
      <w:r w:rsidR="000C69AB">
        <w:t xml:space="preserve"> </w:t>
      </w:r>
      <w:r w:rsidRPr="00B512C3">
        <w:t>по</w:t>
      </w:r>
      <w:r w:rsidR="000C69AB">
        <w:t xml:space="preserve"> </w:t>
      </w:r>
      <w:r w:rsidRPr="00B512C3">
        <w:t>кварталам</w:t>
      </w:r>
      <w:r w:rsidR="000C69AB">
        <w:t xml:space="preserve"> </w:t>
      </w:r>
      <w:r w:rsidRPr="00B512C3">
        <w:t>с</w:t>
      </w:r>
      <w:r w:rsidR="000C69AB">
        <w:t xml:space="preserve"> </w:t>
      </w:r>
      <w:r w:rsidRPr="00B512C3">
        <w:t>использованием</w:t>
      </w:r>
      <w:r w:rsidR="000C69AB">
        <w:t xml:space="preserve"> </w:t>
      </w:r>
      <w:r w:rsidRPr="00B512C3">
        <w:t>функции</w:t>
      </w:r>
      <w:r w:rsidR="000C69AB">
        <w:t xml:space="preserve"> </w:t>
      </w:r>
      <w:proofErr w:type="spellStart"/>
      <w:r w:rsidRPr="00B512C3">
        <w:t>crosstab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5537" w14:paraId="64C42B00" w14:textId="77777777" w:rsidTr="007259A4">
        <w:tc>
          <w:tcPr>
            <w:tcW w:w="9628" w:type="dxa"/>
          </w:tcPr>
          <w:p w14:paraId="1B4D26FC" w14:textId="6621784A" w:rsidR="00720049" w:rsidRPr="00720049" w:rsidRDefault="00720049" w:rsidP="00720049">
            <w:pPr>
              <w:pStyle w:val="af4"/>
            </w:pPr>
            <w:r w:rsidRPr="00720049">
              <w:t>--</w:t>
            </w:r>
            <w:r w:rsidR="000C69AB">
              <w:t xml:space="preserve"> </w:t>
            </w:r>
            <w:r w:rsidRPr="00720049">
              <w:t>Сводный</w:t>
            </w:r>
            <w:r w:rsidR="000C69AB">
              <w:t xml:space="preserve"> </w:t>
            </w:r>
            <w:r w:rsidRPr="00720049">
              <w:t>отчёт:</w:t>
            </w:r>
            <w:r w:rsidR="000C69AB">
              <w:t xml:space="preserve"> </w:t>
            </w:r>
            <w:r w:rsidRPr="00720049">
              <w:t>общая</w:t>
            </w:r>
            <w:r w:rsidR="000C69AB">
              <w:t xml:space="preserve"> </w:t>
            </w:r>
            <w:r w:rsidRPr="00720049">
              <w:t>сумма</w:t>
            </w:r>
            <w:r w:rsidR="000C69AB">
              <w:t xml:space="preserve"> </w:t>
            </w:r>
            <w:r w:rsidRPr="00720049">
              <w:t>продаж</w:t>
            </w:r>
            <w:r w:rsidR="000C69AB">
              <w:t xml:space="preserve"> </w:t>
            </w:r>
            <w:r w:rsidRPr="00720049">
              <w:t>по</w:t>
            </w:r>
            <w:r w:rsidR="000C69AB">
              <w:t xml:space="preserve"> </w:t>
            </w:r>
            <w:r w:rsidRPr="00720049">
              <w:t>каждому</w:t>
            </w:r>
            <w:r w:rsidR="000C69AB">
              <w:t xml:space="preserve"> </w:t>
            </w:r>
            <w:r w:rsidRPr="00720049">
              <w:t>товару</w:t>
            </w:r>
            <w:r w:rsidR="000C69AB">
              <w:t xml:space="preserve"> </w:t>
            </w:r>
            <w:r w:rsidRPr="00720049">
              <w:t>в</w:t>
            </w:r>
            <w:r w:rsidR="000C69AB">
              <w:t xml:space="preserve"> </w:t>
            </w:r>
            <w:r w:rsidRPr="00720049">
              <w:t>разрезе</w:t>
            </w:r>
            <w:r w:rsidR="000C69AB">
              <w:t xml:space="preserve"> </w:t>
            </w:r>
            <w:r w:rsidRPr="00720049">
              <w:t>кварталов</w:t>
            </w:r>
            <w:r w:rsidR="000C69AB">
              <w:t xml:space="preserve"> </w:t>
            </w:r>
            <w:r w:rsidRPr="00720049">
              <w:t>года</w:t>
            </w:r>
          </w:p>
          <w:p w14:paraId="79DD502F" w14:textId="716D8F71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SELECT</w:t>
            </w:r>
            <w:r w:rsidR="000C69AB">
              <w:rPr>
                <w:lang w:val="en-US"/>
              </w:rPr>
              <w:t xml:space="preserve"> </w:t>
            </w:r>
            <w:r w:rsidRPr="00720049">
              <w:rPr>
                <w:lang w:val="en-US"/>
              </w:rPr>
              <w:t>*</w:t>
            </w:r>
          </w:p>
          <w:p w14:paraId="3A5A1595" w14:textId="067946DA" w:rsidR="00720049" w:rsidRPr="00720049" w:rsidRDefault="00720049" w:rsidP="00720049">
            <w:pPr>
              <w:pStyle w:val="af4"/>
              <w:rPr>
                <w:lang w:val="en-US"/>
              </w:rPr>
            </w:pPr>
            <w:r w:rsidRPr="00720049">
              <w:rPr>
                <w:b/>
                <w:bCs/>
                <w:lang w:val="en-US"/>
              </w:rPr>
              <w:t>FROM</w:t>
            </w:r>
            <w:r w:rsidR="000C69AB">
              <w:rPr>
                <w:lang w:val="en-US"/>
              </w:rPr>
              <w:t xml:space="preserve"> </w:t>
            </w:r>
            <w:proofErr w:type="gramStart"/>
            <w:r w:rsidRPr="00720049">
              <w:rPr>
                <w:b/>
                <w:bCs/>
                <w:lang w:val="en-US"/>
              </w:rPr>
              <w:t>crosstab</w:t>
            </w:r>
            <w:r w:rsidRPr="00720049">
              <w:rPr>
                <w:lang w:val="en-US"/>
              </w:rPr>
              <w:t>(</w:t>
            </w:r>
            <w:proofErr w:type="gramEnd"/>
          </w:p>
          <w:p w14:paraId="2CFACE5F" w14:textId="107BF92E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lang w:val="en-US"/>
              </w:rPr>
              <w:t>'</w:t>
            </w:r>
          </w:p>
          <w:p w14:paraId="2CCBD2CD" w14:textId="28D44856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SELECT</w:t>
            </w:r>
          </w:p>
          <w:p w14:paraId="2262D678" w14:textId="48533480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lang w:val="en-US"/>
              </w:rPr>
              <w:t>p.name,</w:t>
            </w:r>
          </w:p>
          <w:p w14:paraId="44CA84D2" w14:textId="35C33A82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gramStart"/>
            <w:r w:rsidR="00720049" w:rsidRPr="00720049">
              <w:rPr>
                <w:lang w:val="en-US"/>
              </w:rPr>
              <w:t>EXTRACT(</w:t>
            </w:r>
            <w:proofErr w:type="gramEnd"/>
            <w:r w:rsidR="00720049" w:rsidRPr="00720049">
              <w:rPr>
                <w:lang w:val="en-US"/>
              </w:rPr>
              <w:t>QUARTER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o."</w:t>
            </w:r>
            <w:proofErr w:type="spellStart"/>
            <w:r w:rsidR="00720049" w:rsidRPr="00720049">
              <w:rPr>
                <w:lang w:val="en-US"/>
              </w:rPr>
              <w:t>orderDate</w:t>
            </w:r>
            <w:proofErr w:type="spellEnd"/>
            <w:r w:rsidR="00720049" w:rsidRPr="00720049">
              <w:rPr>
                <w:lang w:val="en-US"/>
              </w:rPr>
              <w:t>"</w:t>
            </w:r>
            <w:proofErr w:type="gramStart"/>
            <w:r w:rsidR="00720049" w:rsidRPr="00720049">
              <w:rPr>
                <w:lang w:val="en-US"/>
              </w:rPr>
              <w:t>)::</w:t>
            </w:r>
            <w:proofErr w:type="gramEnd"/>
            <w:r w:rsidR="00720049" w:rsidRPr="00720049">
              <w:rPr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quarter,</w:t>
            </w:r>
          </w:p>
          <w:p w14:paraId="28565437" w14:textId="1C00504D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gramStart"/>
            <w:r w:rsidR="00720049" w:rsidRPr="00720049">
              <w:rPr>
                <w:lang w:val="en-US"/>
              </w:rPr>
              <w:t>SUM(</w:t>
            </w:r>
            <w:proofErr w:type="gramEnd"/>
            <w:r w:rsidR="00720049" w:rsidRPr="00720049">
              <w:rPr>
                <w:lang w:val="en-US"/>
              </w:rPr>
              <w:t>o."</w:t>
            </w:r>
            <w:proofErr w:type="spellStart"/>
            <w:r w:rsidR="00720049" w:rsidRPr="00720049">
              <w:rPr>
                <w:lang w:val="en-US"/>
              </w:rPr>
              <w:t>totalAmount</w:t>
            </w:r>
            <w:proofErr w:type="spellEnd"/>
            <w:r w:rsidR="00720049" w:rsidRPr="00720049">
              <w:rPr>
                <w:lang w:val="en-US"/>
              </w:rPr>
              <w:t>")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720049" w:rsidRPr="00720049">
              <w:rPr>
                <w:lang w:val="en-US"/>
              </w:rPr>
              <w:t>total_sales</w:t>
            </w:r>
            <w:proofErr w:type="spellEnd"/>
          </w:p>
          <w:p w14:paraId="12E9995A" w14:textId="66EBF74B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FROM</w:t>
            </w:r>
          </w:p>
          <w:p w14:paraId="26ACBD3B" w14:textId="10D1EC11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lang w:val="en-US"/>
              </w:rPr>
              <w:t>"Order"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</w:t>
            </w:r>
          </w:p>
          <w:p w14:paraId="4BE4485D" w14:textId="50F6801A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JOIN</w:t>
            </w:r>
          </w:p>
          <w:p w14:paraId="0FB90004" w14:textId="04ADFF48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lang w:val="en-US"/>
              </w:rPr>
              <w:t>"</w:t>
            </w:r>
            <w:proofErr w:type="spellStart"/>
            <w:proofErr w:type="gramStart"/>
            <w:r w:rsidR="00720049" w:rsidRPr="00720049">
              <w:rPr>
                <w:lang w:val="en-US"/>
              </w:rPr>
              <w:t>relation</w:t>
            </w:r>
            <w:proofErr w:type="gramEnd"/>
            <w:r w:rsidR="00720049" w:rsidRPr="00720049">
              <w:rPr>
                <w:lang w:val="en-US"/>
              </w:rPr>
              <w:t>_Order_Product</w:t>
            </w:r>
            <w:proofErr w:type="spellEnd"/>
            <w:r w:rsidR="00720049" w:rsidRPr="00720049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proofErr w:type="spellStart"/>
            <w:r w:rsidR="00720049" w:rsidRPr="00720049">
              <w:rPr>
                <w:lang w:val="en-US"/>
              </w:rPr>
              <w:t>rop</w:t>
            </w:r>
            <w:proofErr w:type="spellEnd"/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o.order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rop.order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</w:p>
          <w:p w14:paraId="47423FF7" w14:textId="62764BDC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JOIN</w:t>
            </w:r>
          </w:p>
          <w:p w14:paraId="539CCE81" w14:textId="6AC88502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lang w:val="en-US"/>
              </w:rPr>
              <w:t>"Product"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p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ON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rop.product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p.product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</w:p>
          <w:p w14:paraId="41AB1AA8" w14:textId="3C310C55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GROUP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BY</w:t>
            </w:r>
          </w:p>
          <w:p w14:paraId="5C2A792B" w14:textId="05FA60FE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proofErr w:type="gramStart"/>
            <w:r w:rsidR="00720049" w:rsidRPr="00720049">
              <w:rPr>
                <w:lang w:val="en-US"/>
              </w:rPr>
              <w:t>p.product</w:t>
            </w:r>
            <w:proofErr w:type="gramEnd"/>
            <w:r w:rsidR="00720049" w:rsidRPr="00720049">
              <w:rPr>
                <w:lang w:val="en-US"/>
              </w:rPr>
              <w:t>_id</w:t>
            </w:r>
            <w:proofErr w:type="spellEnd"/>
            <w:r w:rsidR="00720049" w:rsidRPr="00720049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quarter</w:t>
            </w:r>
          </w:p>
          <w:p w14:paraId="6477542A" w14:textId="14ED66A4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ORDER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BY</w:t>
            </w:r>
          </w:p>
          <w:p w14:paraId="50E4BE87" w14:textId="627C83BB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lang w:val="en-US"/>
              </w:rPr>
              <w:t>p.name,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quarter</w:t>
            </w:r>
          </w:p>
          <w:p w14:paraId="726E10C4" w14:textId="1AF2D713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720049" w:rsidRPr="00720049">
              <w:rPr>
                <w:lang w:val="en-US"/>
              </w:rPr>
              <w:t>',</w:t>
            </w:r>
          </w:p>
          <w:p w14:paraId="0386133D" w14:textId="1B8789EA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lang w:val="en-US"/>
              </w:rPr>
              <w:t>'SELECT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q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proofErr w:type="spellStart"/>
            <w:r w:rsidR="00720049" w:rsidRPr="00720049">
              <w:rPr>
                <w:lang w:val="en-US"/>
              </w:rPr>
              <w:t>generate_</w:t>
            </w:r>
            <w:proofErr w:type="gramStart"/>
            <w:r w:rsidR="00720049" w:rsidRPr="00720049">
              <w:rPr>
                <w:lang w:val="en-US"/>
              </w:rPr>
              <w:t>series</w:t>
            </w:r>
            <w:proofErr w:type="spellEnd"/>
            <w:r w:rsidR="00720049" w:rsidRPr="00720049">
              <w:rPr>
                <w:lang w:val="en-US"/>
              </w:rPr>
              <w:t>(</w:t>
            </w:r>
            <w:proofErr w:type="gramEnd"/>
            <w:r w:rsidR="00720049" w:rsidRPr="00720049">
              <w:rPr>
                <w:lang w:val="en-US"/>
              </w:rPr>
              <w:t>1,4)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lang w:val="en-US"/>
              </w:rPr>
              <w:t>q'</w:t>
            </w:r>
          </w:p>
          <w:p w14:paraId="499CAB27" w14:textId="36706DFC" w:rsidR="00720049" w:rsidRPr="00720049" w:rsidRDefault="000C69AB" w:rsidP="00720049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720049" w:rsidRPr="00720049">
              <w:t>)</w:t>
            </w:r>
            <w:r>
              <w:t xml:space="preserve"> </w:t>
            </w:r>
            <w:r w:rsidR="00720049" w:rsidRPr="00720049">
              <w:rPr>
                <w:b/>
                <w:bCs/>
              </w:rPr>
              <w:t>AS</w:t>
            </w:r>
            <w:r>
              <w:t xml:space="preserve"> </w:t>
            </w:r>
            <w:proofErr w:type="spellStart"/>
            <w:proofErr w:type="gramStart"/>
            <w:r w:rsidR="00720049" w:rsidRPr="00720049">
              <w:rPr>
                <w:i/>
                <w:iCs/>
              </w:rPr>
              <w:t>ct</w:t>
            </w:r>
            <w:proofErr w:type="spellEnd"/>
            <w:r w:rsidR="00720049" w:rsidRPr="00720049">
              <w:t>(</w:t>
            </w:r>
            <w:proofErr w:type="gramEnd"/>
          </w:p>
          <w:p w14:paraId="1A5EE684" w14:textId="43F58038" w:rsidR="00720049" w:rsidRPr="00720049" w:rsidRDefault="000C69AB" w:rsidP="00720049">
            <w:pPr>
              <w:pStyle w:val="af4"/>
            </w:pPr>
            <w:r>
              <w:lastRenderedPageBreak/>
              <w:t xml:space="preserve">        </w:t>
            </w:r>
            <w:r w:rsidR="00720049" w:rsidRPr="00720049">
              <w:rPr>
                <w:b/>
                <w:bCs/>
              </w:rPr>
              <w:t>"Название</w:t>
            </w:r>
            <w:r>
              <w:rPr>
                <w:b/>
                <w:bCs/>
              </w:rPr>
              <w:t xml:space="preserve"> </w:t>
            </w:r>
            <w:r w:rsidR="00720049" w:rsidRPr="00720049">
              <w:rPr>
                <w:b/>
                <w:bCs/>
              </w:rPr>
              <w:t>товара"</w:t>
            </w:r>
            <w:r>
              <w:t xml:space="preserve"> </w:t>
            </w:r>
            <w:r w:rsidR="00720049" w:rsidRPr="00720049">
              <w:rPr>
                <w:b/>
                <w:bCs/>
              </w:rPr>
              <w:t>TEXT</w:t>
            </w:r>
            <w:r w:rsidR="00720049" w:rsidRPr="00720049">
              <w:t>,</w:t>
            </w:r>
          </w:p>
          <w:p w14:paraId="45BE0648" w14:textId="18C0FC68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t xml:space="preserve">        </w:t>
            </w:r>
            <w:r w:rsidR="00720049" w:rsidRPr="00720049">
              <w:rPr>
                <w:b/>
                <w:bCs/>
                <w:lang w:val="en-US"/>
              </w:rPr>
              <w:t>"Q1"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NUMERIC</w:t>
            </w:r>
            <w:r w:rsidR="00720049" w:rsidRPr="00720049">
              <w:rPr>
                <w:lang w:val="en-US"/>
              </w:rPr>
              <w:t>,</w:t>
            </w:r>
          </w:p>
          <w:p w14:paraId="2603D811" w14:textId="359EE367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b/>
                <w:bCs/>
                <w:lang w:val="en-US"/>
              </w:rPr>
              <w:t>"Q2"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NUMERIC</w:t>
            </w:r>
            <w:r w:rsidR="00720049" w:rsidRPr="00720049">
              <w:rPr>
                <w:lang w:val="en-US"/>
              </w:rPr>
              <w:t>,</w:t>
            </w:r>
          </w:p>
          <w:p w14:paraId="7C84CAD4" w14:textId="7440FFF6" w:rsidR="00720049" w:rsidRPr="00720049" w:rsidRDefault="000C69AB" w:rsidP="00720049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b/>
                <w:bCs/>
                <w:lang w:val="en-US"/>
              </w:rPr>
              <w:t>"Q3"</w:t>
            </w:r>
            <w:r>
              <w:rPr>
                <w:lang w:val="en-US"/>
              </w:rPr>
              <w:t xml:space="preserve"> </w:t>
            </w:r>
            <w:r w:rsidR="00720049" w:rsidRPr="00720049">
              <w:rPr>
                <w:b/>
                <w:bCs/>
                <w:lang w:val="en-US"/>
              </w:rPr>
              <w:t>NUMERIC</w:t>
            </w:r>
            <w:r w:rsidR="00720049" w:rsidRPr="00720049">
              <w:rPr>
                <w:lang w:val="en-US"/>
              </w:rPr>
              <w:t>,</w:t>
            </w:r>
          </w:p>
          <w:p w14:paraId="0D66323C" w14:textId="598F14B2" w:rsidR="00720049" w:rsidRPr="00720049" w:rsidRDefault="000C69AB" w:rsidP="00720049">
            <w:pPr>
              <w:pStyle w:val="af4"/>
            </w:pPr>
            <w:r>
              <w:rPr>
                <w:lang w:val="en-US"/>
              </w:rPr>
              <w:t xml:space="preserve">        </w:t>
            </w:r>
            <w:r w:rsidR="00720049" w:rsidRPr="00720049">
              <w:rPr>
                <w:b/>
                <w:bCs/>
              </w:rPr>
              <w:t>"Q4"</w:t>
            </w:r>
            <w:r>
              <w:t xml:space="preserve"> </w:t>
            </w:r>
            <w:r w:rsidR="00720049" w:rsidRPr="00720049">
              <w:rPr>
                <w:b/>
                <w:bCs/>
              </w:rPr>
              <w:t>NUMERIC</w:t>
            </w:r>
          </w:p>
          <w:p w14:paraId="24A1EE28" w14:textId="03CCE560" w:rsidR="00720049" w:rsidRPr="00720049" w:rsidRDefault="000C69AB" w:rsidP="00720049">
            <w:pPr>
              <w:pStyle w:val="af4"/>
            </w:pPr>
            <w:r>
              <w:t xml:space="preserve">    </w:t>
            </w:r>
            <w:r w:rsidR="00720049" w:rsidRPr="00720049">
              <w:t>);</w:t>
            </w:r>
          </w:p>
          <w:p w14:paraId="41C95B66" w14:textId="77777777" w:rsidR="004C5537" w:rsidRDefault="004C5537" w:rsidP="007259A4">
            <w:pPr>
              <w:pStyle w:val="af4"/>
            </w:pPr>
          </w:p>
        </w:tc>
      </w:tr>
    </w:tbl>
    <w:p w14:paraId="54B27BC3" w14:textId="66F09B14" w:rsidR="004C5537" w:rsidRDefault="00720049" w:rsidP="004C5537">
      <w:pPr>
        <w:pStyle w:val="af5"/>
        <w:spacing w:before="120"/>
      </w:pPr>
      <w:r w:rsidRPr="00720049">
        <w:rPr>
          <w:noProof/>
        </w:rPr>
        <w:lastRenderedPageBreak/>
        <w:drawing>
          <wp:inline distT="0" distB="0" distL="0" distR="0" wp14:anchorId="377A2EED" wp14:editId="489AB27D">
            <wp:extent cx="6120130" cy="3747770"/>
            <wp:effectExtent l="0" t="0" r="0" b="5080"/>
            <wp:docPr id="183873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38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FF17" w14:textId="0608B992" w:rsidR="004C5537" w:rsidRPr="00C450D6" w:rsidRDefault="00B512C3" w:rsidP="004C5537">
      <w:r w:rsidRPr="00B512C3">
        <w:rPr>
          <w:b/>
          <w:sz w:val="24"/>
        </w:rPr>
        <w:t>Рисунок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5.2.1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–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Сводный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отчёт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продаж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по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кварталам</w:t>
      </w:r>
      <w:r w:rsidR="000C69AB">
        <w:rPr>
          <w:b/>
          <w:sz w:val="24"/>
        </w:rPr>
        <w:t xml:space="preserve"> </w:t>
      </w:r>
      <w:r w:rsidRPr="00B512C3">
        <w:rPr>
          <w:b/>
          <w:sz w:val="24"/>
        </w:rPr>
        <w:t>(функция</w:t>
      </w:r>
      <w:r w:rsidR="000C69AB">
        <w:rPr>
          <w:b/>
          <w:sz w:val="24"/>
        </w:rPr>
        <w:t xml:space="preserve"> </w:t>
      </w:r>
      <w:proofErr w:type="spellStart"/>
      <w:r w:rsidRPr="00B512C3">
        <w:rPr>
          <w:b/>
          <w:sz w:val="24"/>
        </w:rPr>
        <w:t>crosstab</w:t>
      </w:r>
      <w:proofErr w:type="spellEnd"/>
      <w:r w:rsidRPr="00B512C3">
        <w:rPr>
          <w:b/>
          <w:sz w:val="24"/>
        </w:rPr>
        <w:t>)</w:t>
      </w:r>
    </w:p>
    <w:p w14:paraId="1DC9615E" w14:textId="77777777" w:rsidR="00411845" w:rsidRPr="00C450D6" w:rsidRDefault="00015620" w:rsidP="00C450D6">
      <w:pPr>
        <w:pStyle w:val="a4"/>
      </w:pPr>
      <w:bookmarkStart w:id="14" w:name="_Toc211686944"/>
      <w:r w:rsidRPr="00C450D6">
        <w:lastRenderedPageBreak/>
        <w:t>ВЫВОД</w:t>
      </w:r>
      <w:bookmarkEnd w:id="14"/>
    </w:p>
    <w:p w14:paraId="51A91DB4" w14:textId="14984B7B" w:rsidR="00F104A8" w:rsidRPr="00015620" w:rsidRDefault="000C69AB" w:rsidP="00F104A8">
      <w:r w:rsidRPr="000C69AB">
        <w:t>В</w:t>
      </w:r>
      <w:r>
        <w:t xml:space="preserve"> </w:t>
      </w:r>
      <w:r w:rsidRPr="000C69AB">
        <w:t>ходе</w:t>
      </w:r>
      <w:r>
        <w:t xml:space="preserve"> </w:t>
      </w:r>
      <w:r w:rsidRPr="000C69AB">
        <w:t>выполнения</w:t>
      </w:r>
      <w:r>
        <w:t xml:space="preserve"> </w:t>
      </w:r>
      <w:r w:rsidRPr="000C69AB">
        <w:t>практической</w:t>
      </w:r>
      <w:r>
        <w:t xml:space="preserve"> </w:t>
      </w:r>
      <w:r w:rsidRPr="000C69AB">
        <w:t>работы</w:t>
      </w:r>
      <w:r>
        <w:t xml:space="preserve"> </w:t>
      </w:r>
      <w:r w:rsidRPr="000C69AB">
        <w:t>были</w:t>
      </w:r>
      <w:r>
        <w:t xml:space="preserve"> </w:t>
      </w:r>
      <w:r w:rsidRPr="000C69AB">
        <w:t>освоены</w:t>
      </w:r>
      <w:r>
        <w:t xml:space="preserve"> </w:t>
      </w:r>
      <w:r w:rsidRPr="000C69AB">
        <w:t>приёмы</w:t>
      </w:r>
      <w:r>
        <w:t xml:space="preserve"> </w:t>
      </w:r>
      <w:r w:rsidRPr="000C69AB">
        <w:t>построения</w:t>
      </w:r>
      <w:r>
        <w:t xml:space="preserve"> </w:t>
      </w:r>
      <w:r w:rsidRPr="000C69AB">
        <w:t>аналитических</w:t>
      </w:r>
      <w:r>
        <w:t xml:space="preserve"> </w:t>
      </w:r>
      <w:r w:rsidRPr="000C69AB">
        <w:t>SQL-запросов</w:t>
      </w:r>
      <w:r>
        <w:t xml:space="preserve"> </w:t>
      </w:r>
      <w:r w:rsidRPr="000C69AB">
        <w:t>в</w:t>
      </w:r>
      <w:r>
        <w:t xml:space="preserve"> </w:t>
      </w:r>
      <w:r w:rsidRPr="000C69AB">
        <w:t>СУБД</w:t>
      </w:r>
      <w:r>
        <w:t xml:space="preserve"> </w:t>
      </w:r>
      <w:proofErr w:type="spellStart"/>
      <w:r w:rsidRPr="000C69AB">
        <w:t>PostgreSQL</w:t>
      </w:r>
      <w:proofErr w:type="spellEnd"/>
      <w:r w:rsidRPr="000C69AB">
        <w:t>.</w:t>
      </w:r>
      <w:r>
        <w:t xml:space="preserve"> </w:t>
      </w:r>
      <w:r w:rsidRPr="000C69AB">
        <w:t>На</w:t>
      </w:r>
      <w:r>
        <w:t xml:space="preserve"> </w:t>
      </w:r>
      <w:r w:rsidRPr="000C69AB">
        <w:t>практике</w:t>
      </w:r>
      <w:r>
        <w:t xml:space="preserve"> </w:t>
      </w:r>
      <w:r w:rsidRPr="000C69AB">
        <w:t>применены</w:t>
      </w:r>
      <w:r>
        <w:t xml:space="preserve"> </w:t>
      </w:r>
      <w:r w:rsidRPr="000C69AB">
        <w:t>оконные</w:t>
      </w:r>
      <w:r>
        <w:t xml:space="preserve"> </w:t>
      </w:r>
      <w:r w:rsidRPr="000C69AB">
        <w:t>функции</w:t>
      </w:r>
      <w:r>
        <w:t xml:space="preserve"> </w:t>
      </w:r>
      <w:r w:rsidRPr="000C69AB">
        <w:t>(</w:t>
      </w:r>
      <w:proofErr w:type="gramStart"/>
      <w:r w:rsidRPr="000C69AB">
        <w:t>RANK(</w:t>
      </w:r>
      <w:proofErr w:type="gramEnd"/>
      <w:r w:rsidRPr="000C69AB">
        <w:t>),</w:t>
      </w:r>
      <w:r>
        <w:t xml:space="preserve"> </w:t>
      </w:r>
      <w:r w:rsidRPr="000C69AB">
        <w:t>DENSE_</w:t>
      </w:r>
      <w:proofErr w:type="gramStart"/>
      <w:r w:rsidRPr="000C69AB">
        <w:t>RANK(</w:t>
      </w:r>
      <w:proofErr w:type="gramEnd"/>
      <w:r w:rsidRPr="000C69AB">
        <w:t>),</w:t>
      </w:r>
      <w:r>
        <w:t xml:space="preserve"> </w:t>
      </w:r>
      <w:proofErr w:type="gramStart"/>
      <w:r w:rsidRPr="000C69AB">
        <w:t>SUM(</w:t>
      </w:r>
      <w:proofErr w:type="gramEnd"/>
      <w:r w:rsidRPr="000C69AB">
        <w:t>)</w:t>
      </w:r>
      <w:r>
        <w:t xml:space="preserve"> </w:t>
      </w:r>
      <w:proofErr w:type="gramStart"/>
      <w:r w:rsidRPr="000C69AB">
        <w:t>OVER(</w:t>
      </w:r>
      <w:proofErr w:type="gramEnd"/>
      <w:r w:rsidRPr="000C69AB">
        <w:t>),</w:t>
      </w:r>
      <w:r>
        <w:t xml:space="preserve"> </w:t>
      </w:r>
      <w:proofErr w:type="gramStart"/>
      <w:r w:rsidRPr="000C69AB">
        <w:t>LAG(</w:t>
      </w:r>
      <w:proofErr w:type="gramEnd"/>
      <w:r w:rsidRPr="000C69AB">
        <w:t>)),</w:t>
      </w:r>
      <w:r>
        <w:t xml:space="preserve"> </w:t>
      </w:r>
      <w:r w:rsidRPr="000C69AB">
        <w:t>реализованы</w:t>
      </w:r>
      <w:r>
        <w:t xml:space="preserve"> </w:t>
      </w:r>
      <w:r w:rsidRPr="000C69AB">
        <w:t>нарастающие</w:t>
      </w:r>
      <w:r>
        <w:t xml:space="preserve"> </w:t>
      </w:r>
      <w:r w:rsidRPr="000C69AB">
        <w:t>итоги,</w:t>
      </w:r>
      <w:r>
        <w:t xml:space="preserve"> </w:t>
      </w:r>
      <w:r w:rsidRPr="000C69AB">
        <w:t>сравнительный</w:t>
      </w:r>
      <w:r>
        <w:t xml:space="preserve"> </w:t>
      </w:r>
      <w:r w:rsidRPr="000C69AB">
        <w:t>анализ</w:t>
      </w:r>
      <w:r>
        <w:t xml:space="preserve"> </w:t>
      </w:r>
      <w:r w:rsidRPr="000C69AB">
        <w:t>по</w:t>
      </w:r>
      <w:r>
        <w:t xml:space="preserve"> </w:t>
      </w:r>
      <w:r w:rsidRPr="000C69AB">
        <w:t>периодам</w:t>
      </w:r>
      <w:r>
        <w:t xml:space="preserve"> </w:t>
      </w:r>
      <w:r w:rsidRPr="000C69AB">
        <w:t>и</w:t>
      </w:r>
      <w:r>
        <w:t xml:space="preserve"> </w:t>
      </w:r>
      <w:r w:rsidRPr="000C69AB">
        <w:t>сводные</w:t>
      </w:r>
      <w:r>
        <w:t xml:space="preserve"> </w:t>
      </w:r>
      <w:r w:rsidRPr="000C69AB">
        <w:t>таблицы</w:t>
      </w:r>
      <w:r>
        <w:t xml:space="preserve"> </w:t>
      </w:r>
      <w:r w:rsidRPr="000C69AB">
        <w:t>разными</w:t>
      </w:r>
      <w:r>
        <w:t xml:space="preserve"> </w:t>
      </w:r>
      <w:r w:rsidRPr="000C69AB">
        <w:t>методами</w:t>
      </w:r>
      <w:r>
        <w:t xml:space="preserve"> </w:t>
      </w:r>
      <w:r w:rsidRPr="000C69AB">
        <w:t>(SUM+CASE,</w:t>
      </w:r>
      <w:r>
        <w:t xml:space="preserve"> </w:t>
      </w:r>
      <w:proofErr w:type="spellStart"/>
      <w:r w:rsidRPr="000C69AB">
        <w:t>crosstab</w:t>
      </w:r>
      <w:proofErr w:type="spellEnd"/>
      <w:r w:rsidRPr="000C69AB">
        <w:t>).</w:t>
      </w:r>
    </w:p>
    <w:sectPr w:rsidR="00F104A8" w:rsidRPr="00015620" w:rsidSect="00C71B45">
      <w:footerReference w:type="default" r:id="rId20"/>
      <w:footerReference w:type="first" r:id="rId2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0BDA" w14:textId="77777777" w:rsidR="00491386" w:rsidRDefault="00491386" w:rsidP="009E241C">
      <w:pPr>
        <w:spacing w:line="240" w:lineRule="auto"/>
      </w:pPr>
      <w:r>
        <w:separator/>
      </w:r>
    </w:p>
  </w:endnote>
  <w:endnote w:type="continuationSeparator" w:id="0">
    <w:p w14:paraId="1994242C" w14:textId="77777777" w:rsidR="00491386" w:rsidRDefault="00491386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47B8693A" w14:textId="77777777" w:rsidR="00397A90" w:rsidRDefault="007259A4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A240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815A1" w14:textId="77777777" w:rsidR="00491386" w:rsidRDefault="00491386" w:rsidP="009E241C">
      <w:pPr>
        <w:spacing w:line="240" w:lineRule="auto"/>
      </w:pPr>
      <w:r>
        <w:separator/>
      </w:r>
    </w:p>
  </w:footnote>
  <w:footnote w:type="continuationSeparator" w:id="0">
    <w:p w14:paraId="764B855B" w14:textId="77777777" w:rsidR="00491386" w:rsidRDefault="00491386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B45969"/>
    <w:multiLevelType w:val="multilevel"/>
    <w:tmpl w:val="9EF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661ED"/>
    <w:multiLevelType w:val="hybridMultilevel"/>
    <w:tmpl w:val="3594EB4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C33C3"/>
    <w:multiLevelType w:val="multilevel"/>
    <w:tmpl w:val="DFD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A184B2C"/>
    <w:multiLevelType w:val="multilevel"/>
    <w:tmpl w:val="4E9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9F67A7"/>
    <w:multiLevelType w:val="hybridMultilevel"/>
    <w:tmpl w:val="7BDAB8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0F05DA"/>
    <w:multiLevelType w:val="multilevel"/>
    <w:tmpl w:val="581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5F80652"/>
    <w:multiLevelType w:val="hybridMultilevel"/>
    <w:tmpl w:val="552E55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8"/>
  </w:num>
  <w:num w:numId="2" w16cid:durableId="1203590824">
    <w:abstractNumId w:val="0"/>
  </w:num>
  <w:num w:numId="3" w16cid:durableId="373892793">
    <w:abstractNumId w:val="12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7"/>
  </w:num>
  <w:num w:numId="7" w16cid:durableId="736441645">
    <w:abstractNumId w:val="7"/>
  </w:num>
  <w:num w:numId="8" w16cid:durableId="1370030234">
    <w:abstractNumId w:val="13"/>
  </w:num>
  <w:num w:numId="9" w16cid:durableId="1448086367">
    <w:abstractNumId w:val="25"/>
  </w:num>
  <w:num w:numId="10" w16cid:durableId="262810773">
    <w:abstractNumId w:val="11"/>
  </w:num>
  <w:num w:numId="11" w16cid:durableId="899051698">
    <w:abstractNumId w:val="10"/>
  </w:num>
  <w:num w:numId="12" w16cid:durableId="2125804398">
    <w:abstractNumId w:val="9"/>
  </w:num>
  <w:num w:numId="13" w16cid:durableId="84616158">
    <w:abstractNumId w:val="5"/>
  </w:num>
  <w:num w:numId="14" w16cid:durableId="917443197">
    <w:abstractNumId w:val="5"/>
  </w:num>
  <w:num w:numId="15" w16cid:durableId="952695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8"/>
  </w:num>
  <w:num w:numId="21" w16cid:durableId="1242906757">
    <w:abstractNumId w:val="19"/>
  </w:num>
  <w:num w:numId="22" w16cid:durableId="2876616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2"/>
  </w:num>
  <w:num w:numId="24" w16cid:durableId="1373845190">
    <w:abstractNumId w:val="24"/>
  </w:num>
  <w:num w:numId="25" w16cid:durableId="96746805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5"/>
  </w:num>
  <w:num w:numId="36" w16cid:durableId="928536771">
    <w:abstractNumId w:val="6"/>
  </w:num>
  <w:num w:numId="37" w16cid:durableId="1108429764">
    <w:abstractNumId w:val="3"/>
  </w:num>
  <w:num w:numId="38" w16cid:durableId="1194883899">
    <w:abstractNumId w:val="21"/>
  </w:num>
  <w:num w:numId="39" w16cid:durableId="875583245">
    <w:abstractNumId w:val="16"/>
  </w:num>
  <w:num w:numId="40" w16cid:durableId="994333944">
    <w:abstractNumId w:val="14"/>
  </w:num>
  <w:num w:numId="41" w16cid:durableId="391851106">
    <w:abstractNumId w:val="23"/>
  </w:num>
  <w:num w:numId="42" w16cid:durableId="255984526">
    <w:abstractNumId w:val="4"/>
  </w:num>
  <w:num w:numId="43" w16cid:durableId="1409300999">
    <w:abstractNumId w:val="20"/>
  </w:num>
  <w:num w:numId="44" w16cid:durableId="162484393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4983575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D2"/>
    <w:rsid w:val="000033FD"/>
    <w:rsid w:val="000039E1"/>
    <w:rsid w:val="00015620"/>
    <w:rsid w:val="00016A7D"/>
    <w:rsid w:val="0002764F"/>
    <w:rsid w:val="00041E7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B4D67"/>
    <w:rsid w:val="000B66FE"/>
    <w:rsid w:val="000C69AB"/>
    <w:rsid w:val="000D0C3C"/>
    <w:rsid w:val="000D6B85"/>
    <w:rsid w:val="000F5BB7"/>
    <w:rsid w:val="00114AE4"/>
    <w:rsid w:val="00114F0B"/>
    <w:rsid w:val="001173CB"/>
    <w:rsid w:val="00121F02"/>
    <w:rsid w:val="00132AEF"/>
    <w:rsid w:val="00132B94"/>
    <w:rsid w:val="001376E6"/>
    <w:rsid w:val="00175E98"/>
    <w:rsid w:val="0019537C"/>
    <w:rsid w:val="001B2A9A"/>
    <w:rsid w:val="001B4D74"/>
    <w:rsid w:val="001C0F6C"/>
    <w:rsid w:val="001C28B4"/>
    <w:rsid w:val="001D61BB"/>
    <w:rsid w:val="001D7FD2"/>
    <w:rsid w:val="001E48ED"/>
    <w:rsid w:val="001F068F"/>
    <w:rsid w:val="001F5782"/>
    <w:rsid w:val="00202AA9"/>
    <w:rsid w:val="00213301"/>
    <w:rsid w:val="00262617"/>
    <w:rsid w:val="00264A1A"/>
    <w:rsid w:val="002835CA"/>
    <w:rsid w:val="002846A0"/>
    <w:rsid w:val="00284D74"/>
    <w:rsid w:val="00293E58"/>
    <w:rsid w:val="002B5FD2"/>
    <w:rsid w:val="002D217F"/>
    <w:rsid w:val="002D630F"/>
    <w:rsid w:val="002E4052"/>
    <w:rsid w:val="002E57A4"/>
    <w:rsid w:val="002F3F4E"/>
    <w:rsid w:val="003020AB"/>
    <w:rsid w:val="00305889"/>
    <w:rsid w:val="0032675E"/>
    <w:rsid w:val="003500E6"/>
    <w:rsid w:val="00350B3A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05E81"/>
    <w:rsid w:val="004113D6"/>
    <w:rsid w:val="00411845"/>
    <w:rsid w:val="004149B3"/>
    <w:rsid w:val="00424474"/>
    <w:rsid w:val="00426B69"/>
    <w:rsid w:val="0044386D"/>
    <w:rsid w:val="00444A49"/>
    <w:rsid w:val="00445EB0"/>
    <w:rsid w:val="00460467"/>
    <w:rsid w:val="00476D22"/>
    <w:rsid w:val="00491386"/>
    <w:rsid w:val="004970CF"/>
    <w:rsid w:val="004A361A"/>
    <w:rsid w:val="004A6D8F"/>
    <w:rsid w:val="004A6E63"/>
    <w:rsid w:val="004A7F7F"/>
    <w:rsid w:val="004C5537"/>
    <w:rsid w:val="004D4AF9"/>
    <w:rsid w:val="004E29FE"/>
    <w:rsid w:val="004F2ABF"/>
    <w:rsid w:val="00503803"/>
    <w:rsid w:val="0050534D"/>
    <w:rsid w:val="00522E95"/>
    <w:rsid w:val="005231CF"/>
    <w:rsid w:val="00525D3C"/>
    <w:rsid w:val="00560284"/>
    <w:rsid w:val="00572656"/>
    <w:rsid w:val="005905CE"/>
    <w:rsid w:val="0059089D"/>
    <w:rsid w:val="00590944"/>
    <w:rsid w:val="005C530E"/>
    <w:rsid w:val="005E136D"/>
    <w:rsid w:val="005E4761"/>
    <w:rsid w:val="005F4845"/>
    <w:rsid w:val="00600EFF"/>
    <w:rsid w:val="00603EBB"/>
    <w:rsid w:val="00604FF0"/>
    <w:rsid w:val="00606E73"/>
    <w:rsid w:val="00611D7C"/>
    <w:rsid w:val="00613B3A"/>
    <w:rsid w:val="006165FA"/>
    <w:rsid w:val="00627940"/>
    <w:rsid w:val="006343F4"/>
    <w:rsid w:val="0064100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20049"/>
    <w:rsid w:val="00720F20"/>
    <w:rsid w:val="007259A4"/>
    <w:rsid w:val="00736E3F"/>
    <w:rsid w:val="00746B4B"/>
    <w:rsid w:val="00760277"/>
    <w:rsid w:val="00766B39"/>
    <w:rsid w:val="00774165"/>
    <w:rsid w:val="007749AF"/>
    <w:rsid w:val="00775098"/>
    <w:rsid w:val="0079261E"/>
    <w:rsid w:val="007A44FE"/>
    <w:rsid w:val="007E63EC"/>
    <w:rsid w:val="007F234D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8E3101"/>
    <w:rsid w:val="008E5C1C"/>
    <w:rsid w:val="009012D6"/>
    <w:rsid w:val="00911A3F"/>
    <w:rsid w:val="009174B2"/>
    <w:rsid w:val="009452DE"/>
    <w:rsid w:val="00947883"/>
    <w:rsid w:val="00954847"/>
    <w:rsid w:val="00973B47"/>
    <w:rsid w:val="0098029A"/>
    <w:rsid w:val="00985242"/>
    <w:rsid w:val="00992595"/>
    <w:rsid w:val="009A350B"/>
    <w:rsid w:val="009A5667"/>
    <w:rsid w:val="009A7EE4"/>
    <w:rsid w:val="009B51F7"/>
    <w:rsid w:val="009E241C"/>
    <w:rsid w:val="009F1B07"/>
    <w:rsid w:val="00A111F3"/>
    <w:rsid w:val="00A308BC"/>
    <w:rsid w:val="00A3205E"/>
    <w:rsid w:val="00A346C7"/>
    <w:rsid w:val="00A3564A"/>
    <w:rsid w:val="00A647F4"/>
    <w:rsid w:val="00A65438"/>
    <w:rsid w:val="00A7314D"/>
    <w:rsid w:val="00A81D7D"/>
    <w:rsid w:val="00A82134"/>
    <w:rsid w:val="00AA0CF4"/>
    <w:rsid w:val="00AB5341"/>
    <w:rsid w:val="00AD63D8"/>
    <w:rsid w:val="00AD6E45"/>
    <w:rsid w:val="00AE5E15"/>
    <w:rsid w:val="00AF5003"/>
    <w:rsid w:val="00B1239F"/>
    <w:rsid w:val="00B1409F"/>
    <w:rsid w:val="00B2160F"/>
    <w:rsid w:val="00B21B57"/>
    <w:rsid w:val="00B2281A"/>
    <w:rsid w:val="00B23137"/>
    <w:rsid w:val="00B4437C"/>
    <w:rsid w:val="00B4731A"/>
    <w:rsid w:val="00B512C3"/>
    <w:rsid w:val="00B63682"/>
    <w:rsid w:val="00B702B6"/>
    <w:rsid w:val="00B71ABD"/>
    <w:rsid w:val="00B81BD0"/>
    <w:rsid w:val="00B82381"/>
    <w:rsid w:val="00B94636"/>
    <w:rsid w:val="00BB33A8"/>
    <w:rsid w:val="00BC2C77"/>
    <w:rsid w:val="00BE21EF"/>
    <w:rsid w:val="00BE53BC"/>
    <w:rsid w:val="00C303BE"/>
    <w:rsid w:val="00C409E6"/>
    <w:rsid w:val="00C450D6"/>
    <w:rsid w:val="00C50B1C"/>
    <w:rsid w:val="00C548B5"/>
    <w:rsid w:val="00C563A7"/>
    <w:rsid w:val="00C70488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139C"/>
    <w:rsid w:val="00D0307E"/>
    <w:rsid w:val="00D076E6"/>
    <w:rsid w:val="00D1185C"/>
    <w:rsid w:val="00D13578"/>
    <w:rsid w:val="00D51957"/>
    <w:rsid w:val="00D52270"/>
    <w:rsid w:val="00D77325"/>
    <w:rsid w:val="00D91ABD"/>
    <w:rsid w:val="00D946F1"/>
    <w:rsid w:val="00DB150D"/>
    <w:rsid w:val="00DB74E2"/>
    <w:rsid w:val="00DD7BA2"/>
    <w:rsid w:val="00DE11E4"/>
    <w:rsid w:val="00DE20C5"/>
    <w:rsid w:val="00E255D2"/>
    <w:rsid w:val="00E31E8E"/>
    <w:rsid w:val="00E32D44"/>
    <w:rsid w:val="00E4258E"/>
    <w:rsid w:val="00E43C76"/>
    <w:rsid w:val="00E44380"/>
    <w:rsid w:val="00E5182F"/>
    <w:rsid w:val="00E51FDA"/>
    <w:rsid w:val="00E623C3"/>
    <w:rsid w:val="00E82BE6"/>
    <w:rsid w:val="00E86074"/>
    <w:rsid w:val="00EB3A38"/>
    <w:rsid w:val="00EB3A74"/>
    <w:rsid w:val="00F04843"/>
    <w:rsid w:val="00F104A8"/>
    <w:rsid w:val="00F16674"/>
    <w:rsid w:val="00F40189"/>
    <w:rsid w:val="00F4045E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6250C"/>
  <w15:chartTrackingRefBased/>
  <w15:docId w15:val="{FCCE09AC-436D-4818-96DE-EAF18FFA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84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223</TotalTime>
  <Pages>1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4</cp:revision>
  <cp:lastPrinted>2025-10-25T09:44:00Z</cp:lastPrinted>
  <dcterms:created xsi:type="dcterms:W3CDTF">2025-10-18T07:41:00Z</dcterms:created>
  <dcterms:modified xsi:type="dcterms:W3CDTF">2025-10-25T09:50:00Z</dcterms:modified>
</cp:coreProperties>
</file>