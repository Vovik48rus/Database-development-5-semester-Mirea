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38B799D8" w14:textId="77777777">
        <w:trPr>
          <w:cantSplit/>
          <w:trHeight w:val="180"/>
        </w:trPr>
        <w:tc>
          <w:tcPr>
            <w:tcW w:w="5000" w:type="pct"/>
            <w:hideMark/>
          </w:tcPr>
          <w:p w14:paraId="35114B16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1554742F" wp14:editId="07713C7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A5FBC" w14:textId="77777777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A7EE4" w:rsidRPr="008A5E08" w14:paraId="3CC5F26F" w14:textId="77777777">
        <w:trPr>
          <w:cantSplit/>
          <w:trHeight w:val="1417"/>
        </w:trPr>
        <w:tc>
          <w:tcPr>
            <w:tcW w:w="5000" w:type="pct"/>
            <w:hideMark/>
          </w:tcPr>
          <w:p w14:paraId="7695D8B2" w14:textId="77777777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6DA70DB6" w14:textId="77777777" w:rsidR="009A7EE4" w:rsidRPr="008A5E08" w:rsidRDefault="009A7EE4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39A96BA" wp14:editId="5C9516E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95D961B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F254C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3BAB48E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3519CF3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A2F5B61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5D16F61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0EAABF9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784FE83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5424CEB1" w14:textId="2E377B31" w:rsidR="009A7EE4" w:rsidRPr="00FC1FD2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FC1FD2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6</w:t>
      </w:r>
    </w:p>
    <w:p w14:paraId="231A33BF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F3FD8E4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421C852C" w14:textId="77777777">
        <w:trPr>
          <w:gridAfter w:val="1"/>
          <w:wAfter w:w="1106" w:type="dxa"/>
        </w:trPr>
        <w:tc>
          <w:tcPr>
            <w:tcW w:w="2547" w:type="dxa"/>
          </w:tcPr>
          <w:p w14:paraId="0F7066A4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661E63D0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6E81248" w14:textId="77777777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 Деревянных В. С..</w:t>
            </w:r>
          </w:p>
        </w:tc>
        <w:tc>
          <w:tcPr>
            <w:tcW w:w="1666" w:type="dxa"/>
            <w:gridSpan w:val="2"/>
          </w:tcPr>
          <w:p w14:paraId="00122755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37B8CD1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5D61CD2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56F7502C" w14:textId="77777777">
        <w:trPr>
          <w:gridAfter w:val="1"/>
          <w:wAfter w:w="1106" w:type="dxa"/>
        </w:trPr>
        <w:tc>
          <w:tcPr>
            <w:tcW w:w="2547" w:type="dxa"/>
          </w:tcPr>
          <w:p w14:paraId="5B2DBD8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04CBD383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A7DED4F" w14:textId="77777777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 Н.Л.</w:t>
            </w:r>
          </w:p>
        </w:tc>
        <w:tc>
          <w:tcPr>
            <w:tcW w:w="1666" w:type="dxa"/>
            <w:gridSpan w:val="2"/>
          </w:tcPr>
          <w:p w14:paraId="6C05A353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5786C3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BD9B7FD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A7433E2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295BE437" w14:textId="77777777">
        <w:tc>
          <w:tcPr>
            <w:tcW w:w="2547" w:type="dxa"/>
          </w:tcPr>
          <w:p w14:paraId="68CB978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581E7D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3A736D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0EF7787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DC929F7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454EDE2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DAE807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8476A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6C8E1E0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38E15DB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CE9575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C863D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AB3B0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C032745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0066BB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15F29D1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D404B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2C535B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2A9D25F" w14:textId="77777777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47F83EC8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37DEE589" w14:textId="0F1CB132" w:rsidR="000A47FD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14709661" w:history="1">
        <w:r w:rsidR="000A47FD" w:rsidRPr="00C07C77">
          <w:rPr>
            <w:rStyle w:val="af2"/>
            <w:noProof/>
          </w:rPr>
          <w:t>ЦЕЛЬ РАБОТЫ</w:t>
        </w:r>
        <w:r w:rsidR="000A47FD">
          <w:rPr>
            <w:noProof/>
            <w:webHidden/>
          </w:rPr>
          <w:tab/>
        </w:r>
        <w:r w:rsidR="000A47FD">
          <w:rPr>
            <w:noProof/>
            <w:webHidden/>
          </w:rPr>
          <w:fldChar w:fldCharType="begin"/>
        </w:r>
        <w:r w:rsidR="000A47FD">
          <w:rPr>
            <w:noProof/>
            <w:webHidden/>
          </w:rPr>
          <w:instrText xml:space="preserve"> PAGEREF _Toc214709661 \h </w:instrText>
        </w:r>
        <w:r w:rsidR="000A47FD">
          <w:rPr>
            <w:noProof/>
            <w:webHidden/>
          </w:rPr>
        </w:r>
        <w:r w:rsidR="000A47FD"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3</w:t>
        </w:r>
        <w:r w:rsidR="000A47FD">
          <w:rPr>
            <w:noProof/>
            <w:webHidden/>
          </w:rPr>
          <w:fldChar w:fldCharType="end"/>
        </w:r>
      </w:hyperlink>
    </w:p>
    <w:p w14:paraId="7D187888" w14:textId="1847D78E" w:rsidR="000A47FD" w:rsidRDefault="000A47FD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2" w:history="1">
        <w:r w:rsidRPr="00C07C77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D4E95A" w14:textId="04AF76C8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3" w:history="1">
        <w:r w:rsidRPr="00C07C77">
          <w:rPr>
            <w:rStyle w:val="af2"/>
            <w:noProof/>
          </w:rPr>
          <w:t>1 РЕАЛИЗАЦИЯ СЛОЖНОЙ БИЗНЕС-ЛОГИКИ С ПОМОЩЬЮ ТРИГГЕРОВ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08E38F" w14:textId="115807E3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4" w:history="1">
        <w:r w:rsidRPr="00C07C77">
          <w:rPr>
            <w:rStyle w:val="af2"/>
            <w:noProof/>
          </w:rPr>
          <w:t>1.1 Сложная валидация: склад не должен быть перегружен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0EB1D4" w14:textId="41C684C1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5" w:history="1">
        <w:r w:rsidRPr="00C07C77">
          <w:rPr>
            <w:rStyle w:val="af2"/>
            <w:noProof/>
          </w:rPr>
          <w:t xml:space="preserve">1.2 Поддержание согласованности: автоматическое обновление </w:t>
        </w:r>
        <w:r w:rsidRPr="00C07C77">
          <w:rPr>
            <w:rStyle w:val="af2"/>
            <w:noProof/>
            <w:lang w:val="en-US"/>
          </w:rPr>
          <w:t>totalAmount</w:t>
        </w:r>
        <w:r w:rsidRPr="00C07C77">
          <w:rPr>
            <w:rStyle w:val="af2"/>
            <w:noProof/>
          </w:rPr>
          <w:t xml:space="preserve">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C8D36E" w14:textId="5B2D2B7C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6" w:history="1">
        <w:r w:rsidRPr="00C07C77">
          <w:rPr>
            <w:rStyle w:val="af2"/>
            <w:noProof/>
          </w:rPr>
          <w:t xml:space="preserve">1.3 Защита данных: нельзя удалять </w:t>
        </w:r>
        <w:r w:rsidRPr="00C07C77">
          <w:rPr>
            <w:rStyle w:val="af2"/>
            <w:noProof/>
            <w:lang w:val="en-US"/>
          </w:rPr>
          <w:t>Category</w:t>
        </w:r>
        <w:r w:rsidRPr="00C07C77">
          <w:rPr>
            <w:rStyle w:val="af2"/>
            <w:noProof/>
          </w:rPr>
          <w:t xml:space="preserve">, если существуют </w:t>
        </w:r>
        <w:r w:rsidRPr="00C07C77">
          <w:rPr>
            <w:rStyle w:val="af2"/>
            <w:noProof/>
            <w:lang w:val="en-US"/>
          </w:rPr>
          <w:t>Subcategory</w:t>
        </w:r>
        <w:r w:rsidRPr="00C07C77">
          <w:rPr>
            <w:rStyle w:val="af2"/>
            <w:noProof/>
          </w:rPr>
          <w:t xml:space="preserve"> или </w:t>
        </w:r>
        <w:r w:rsidRPr="00C07C77">
          <w:rPr>
            <w:rStyle w:val="af2"/>
            <w:noProof/>
            <w:lang w:val="en-US"/>
          </w:rPr>
          <w:t>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63EC65" w14:textId="28735D7A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7" w:history="1">
        <w:r w:rsidRPr="00C07C77">
          <w:rPr>
            <w:rStyle w:val="af2"/>
            <w:noProof/>
          </w:rPr>
          <w:t>2 ИСПОЛЬЗОВАНИЕ КУРСОРОВ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709278" w14:textId="642FE6A3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8" w:history="1">
        <w:r w:rsidRPr="00C07C77">
          <w:rPr>
            <w:rStyle w:val="af2"/>
            <w:noProof/>
            <w:lang w:val="en-US"/>
          </w:rPr>
          <w:t>2.1</w:t>
        </w:r>
        <w:r w:rsidRPr="00C07C77">
          <w:rPr>
            <w:rStyle w:val="af2"/>
            <w:noProof/>
          </w:rPr>
          <w:t xml:space="preserve"> Явный</w:t>
        </w:r>
        <w:r w:rsidRPr="00C07C77">
          <w:rPr>
            <w:rStyle w:val="af2"/>
            <w:noProof/>
            <w:lang w:val="en-US"/>
          </w:rPr>
          <w:t xml:space="preserve"> </w:t>
        </w:r>
        <w:r w:rsidRPr="00C07C77">
          <w:rPr>
            <w:rStyle w:val="af2"/>
            <w:noProof/>
          </w:rPr>
          <w:t>курсор</w:t>
        </w:r>
        <w:r w:rsidRPr="00C07C77">
          <w:rPr>
            <w:rStyle w:val="af2"/>
            <w:noProof/>
            <w:lang w:val="en-US"/>
          </w:rPr>
          <w:t xml:space="preserve"> (DECLARE / OPEN / FETCH / CLOSE)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AFCCC8" w14:textId="218A4061" w:rsidR="000A47FD" w:rsidRDefault="000A47FD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69" w:history="1">
        <w:r w:rsidRPr="00C07C77">
          <w:rPr>
            <w:rStyle w:val="af2"/>
            <w:noProof/>
          </w:rPr>
          <w:t>2.2 Неявный курсор в функции – вывод результата в таблицу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4FB734" w14:textId="28D4E6B8" w:rsidR="000A47FD" w:rsidRDefault="000A47FD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709670" w:history="1">
        <w:r w:rsidRPr="00C07C77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303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CA587C" w14:textId="2F33EF41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56B1921E" w14:textId="77777777" w:rsidR="00627940" w:rsidRDefault="00627940" w:rsidP="00E44380">
      <w:pPr>
        <w:pStyle w:val="a4"/>
      </w:pPr>
      <w:bookmarkStart w:id="1" w:name="_Toc214709661"/>
      <w:r w:rsidRPr="00627940">
        <w:lastRenderedPageBreak/>
        <w:t>ЦЕЛЬ РАБОТЫ</w:t>
      </w:r>
      <w:bookmarkEnd w:id="1"/>
    </w:p>
    <w:p w14:paraId="753F7983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 работы:</w:t>
      </w:r>
    </w:p>
    <w:p w14:paraId="1F259705" w14:textId="20539ED2" w:rsidR="00C450D6" w:rsidRPr="00627940" w:rsidRDefault="00D3265B" w:rsidP="00C450D6">
      <w:r w:rsidRPr="00D3265B">
        <w:t xml:space="preserve">Целью данной практической работы является формирование у студентов углубленных практических навыков по управлению данными и реализации сложной бизнес-логики в СУБД </w:t>
      </w:r>
      <w:proofErr w:type="spellStart"/>
      <w:r w:rsidRPr="00D3265B">
        <w:t>PostgreSQL</w:t>
      </w:r>
      <w:proofErr w:type="spellEnd"/>
      <w:r w:rsidRPr="00D3265B">
        <w:t xml:space="preserve"> с использованием триггеров и курсоров.</w:t>
      </w:r>
    </w:p>
    <w:p w14:paraId="001F5B2F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 задачи:</w:t>
      </w:r>
    </w:p>
    <w:p w14:paraId="3CD2DC0A" w14:textId="77777777" w:rsidR="00D3265B" w:rsidRDefault="00D3265B" w:rsidP="00D3265B">
      <w:r w:rsidRPr="00D3265B">
        <w:t>Задание №1: триггеры</w:t>
      </w:r>
    </w:p>
    <w:p w14:paraId="6C8ED0BE" w14:textId="77777777" w:rsidR="00D3265B" w:rsidRDefault="00D3265B" w:rsidP="00D3265B">
      <w:r w:rsidRPr="00D3265B">
        <w:t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</w:t>
      </w:r>
    </w:p>
    <w:p w14:paraId="376133DE" w14:textId="247D0E00" w:rsidR="00D3265B" w:rsidRPr="00D3265B" w:rsidRDefault="00D3265B" w:rsidP="00D3265B">
      <w:r w:rsidRPr="00D3265B">
        <w:t>ВАЖНО: триггеры должны быть разными. Для каждого правила:</w:t>
      </w:r>
    </w:p>
    <w:p w14:paraId="270F8E69" w14:textId="77777777" w:rsidR="00D3265B" w:rsidRPr="00D3265B" w:rsidRDefault="00D3265B" w:rsidP="00D3265B">
      <w:pPr>
        <w:pStyle w:val="a0"/>
        <w:numPr>
          <w:ilvl w:val="0"/>
          <w:numId w:val="53"/>
        </w:numPr>
        <w:ind w:left="0" w:firstLine="709"/>
      </w:pPr>
      <w:r w:rsidRPr="00D3265B">
        <w:t>описать алгоритм его работы, указав таблицу, событие и последовательность действий;</w:t>
      </w:r>
    </w:p>
    <w:p w14:paraId="1AD725EB" w14:textId="77777777" w:rsidR="00D3265B" w:rsidRPr="00D3265B" w:rsidRDefault="00D3265B" w:rsidP="00D3265B">
      <w:pPr>
        <w:pStyle w:val="a0"/>
        <w:numPr>
          <w:ilvl w:val="0"/>
          <w:numId w:val="53"/>
        </w:numPr>
        <w:ind w:left="0" w:firstLine="709"/>
      </w:pPr>
      <w:r w:rsidRPr="00D3265B">
        <w:t>написать код триггерной функции на PL/</w:t>
      </w:r>
      <w:proofErr w:type="spellStart"/>
      <w:r w:rsidRPr="00D3265B">
        <w:t>pgSQL</w:t>
      </w:r>
      <w:proofErr w:type="spellEnd"/>
      <w:r w:rsidRPr="00D3265B">
        <w:t xml:space="preserve"> и оператор CREATE TRIGGER;</w:t>
      </w:r>
    </w:p>
    <w:p w14:paraId="4AD65EB2" w14:textId="77777777" w:rsidR="00D3265B" w:rsidRPr="00D3265B" w:rsidRDefault="00D3265B" w:rsidP="00D3265B">
      <w:pPr>
        <w:pStyle w:val="a0"/>
        <w:numPr>
          <w:ilvl w:val="0"/>
          <w:numId w:val="53"/>
        </w:numPr>
        <w:ind w:left="0" w:firstLine="709"/>
      </w:pPr>
      <w:r w:rsidRPr="00D3265B">
        <w:t>продемонстрировать работу триггера на примерах DML-операций, которые как успешно выполняются, так и корректно прерываются триггером (два запроса).</w:t>
      </w:r>
    </w:p>
    <w:p w14:paraId="1CFBA098" w14:textId="77777777" w:rsidR="00D3265B" w:rsidRPr="00D3265B" w:rsidRDefault="00D3265B" w:rsidP="00D3265B">
      <w:r w:rsidRPr="00D3265B">
        <w:t>Как выбрать сценарии для триггеров? Чтобы вам было проще определить бизнес-правила для вашей базы данных, ищите сценарии, которые подпадают под следующие стандартные категории:</w:t>
      </w:r>
    </w:p>
    <w:p w14:paraId="7C4C9718" w14:textId="77777777" w:rsidR="00D3265B" w:rsidRPr="00D3265B" w:rsidRDefault="00D3265B" w:rsidP="00D3265B">
      <w:pPr>
        <w:numPr>
          <w:ilvl w:val="0"/>
          <w:numId w:val="52"/>
        </w:numPr>
        <w:ind w:left="0" w:firstLine="720"/>
      </w:pPr>
      <w:r w:rsidRPr="00D3265B">
        <w:t xml:space="preserve">Аудит и логирование. Запись факта изменения данных. Пример: при любом изменении столбца </w:t>
      </w:r>
      <w:proofErr w:type="spellStart"/>
      <w:r w:rsidRPr="00D3265B">
        <w:t>salary</w:t>
      </w:r>
      <w:proofErr w:type="spellEnd"/>
      <w:r w:rsidRPr="00D3265B">
        <w:t xml:space="preserve"> в таблице </w:t>
      </w:r>
      <w:proofErr w:type="spellStart"/>
      <w:r w:rsidRPr="00D3265B">
        <w:t>employees</w:t>
      </w:r>
      <w:proofErr w:type="spellEnd"/>
      <w:r w:rsidRPr="00D3265B">
        <w:t xml:space="preserve"> создавать запись в </w:t>
      </w:r>
      <w:proofErr w:type="spellStart"/>
      <w:r w:rsidRPr="00D3265B">
        <w:t>salary_log</w:t>
      </w:r>
      <w:proofErr w:type="spellEnd"/>
      <w:r w:rsidRPr="00D3265B">
        <w:t xml:space="preserve">, сохраняя </w:t>
      </w:r>
      <w:proofErr w:type="spellStart"/>
      <w:r w:rsidRPr="00D3265B">
        <w:t>OLD.salary</w:t>
      </w:r>
      <w:proofErr w:type="spellEnd"/>
      <w:r w:rsidRPr="00D3265B">
        <w:t xml:space="preserve">, </w:t>
      </w:r>
      <w:proofErr w:type="spellStart"/>
      <w:r w:rsidRPr="00D3265B">
        <w:t>NEW.salary</w:t>
      </w:r>
      <w:proofErr w:type="spellEnd"/>
      <w:r w:rsidRPr="00D3265B">
        <w:t xml:space="preserve"> и CURRENT_USER.</w:t>
      </w:r>
    </w:p>
    <w:p w14:paraId="214D768C" w14:textId="77777777" w:rsidR="00D3265B" w:rsidRPr="00D3265B" w:rsidRDefault="00D3265B" w:rsidP="00D3265B">
      <w:pPr>
        <w:numPr>
          <w:ilvl w:val="0"/>
          <w:numId w:val="52"/>
        </w:numPr>
        <w:ind w:left="0" w:firstLine="720"/>
      </w:pPr>
      <w:r w:rsidRPr="00D3265B">
        <w:t xml:space="preserve">Сложная валидация (проверка). Запрет операции на основе данных из другой таблицы. Пример: триггер BEFORE INSERT на таблицу </w:t>
      </w:r>
      <w:proofErr w:type="spellStart"/>
      <w:r w:rsidRPr="00D3265B">
        <w:t>order_items</w:t>
      </w:r>
      <w:proofErr w:type="spellEnd"/>
      <w:r w:rsidRPr="00D3265B">
        <w:t xml:space="preserve"> должен проверить, что </w:t>
      </w:r>
      <w:proofErr w:type="spellStart"/>
      <w:r w:rsidRPr="00D3265B">
        <w:t>NEW.quantity</w:t>
      </w:r>
      <w:proofErr w:type="spellEnd"/>
      <w:r w:rsidRPr="00D3265B">
        <w:t xml:space="preserve"> не превышает </w:t>
      </w:r>
      <w:proofErr w:type="spellStart"/>
      <w:r w:rsidRPr="00D3265B">
        <w:t>quantity_on_hand</w:t>
      </w:r>
      <w:proofErr w:type="spellEnd"/>
      <w:r w:rsidRPr="00D3265B">
        <w:t xml:space="preserve"> в таблице </w:t>
      </w:r>
      <w:proofErr w:type="spellStart"/>
      <w:r w:rsidRPr="00D3265B">
        <w:t>products</w:t>
      </w:r>
      <w:proofErr w:type="spellEnd"/>
      <w:r w:rsidRPr="00D3265B">
        <w:t>. Если превышает – вызвать RAISE EXCEPTION.</w:t>
      </w:r>
    </w:p>
    <w:p w14:paraId="33C99208" w14:textId="77777777" w:rsidR="00D3265B" w:rsidRPr="00D3265B" w:rsidRDefault="00D3265B" w:rsidP="00D3265B">
      <w:pPr>
        <w:numPr>
          <w:ilvl w:val="0"/>
          <w:numId w:val="52"/>
        </w:numPr>
        <w:ind w:left="0" w:firstLine="720"/>
      </w:pPr>
      <w:r w:rsidRPr="00D3265B">
        <w:lastRenderedPageBreak/>
        <w:t>Поддержание согласованности (</w:t>
      </w:r>
      <w:proofErr w:type="spellStart"/>
      <w:r w:rsidRPr="00D3265B">
        <w:t>денормализация</w:t>
      </w:r>
      <w:proofErr w:type="spellEnd"/>
      <w:r w:rsidRPr="00D3265B">
        <w:t xml:space="preserve">). Автоматическое обновление связанных данных. Пример: триггер AFTER INSERT на таблицу </w:t>
      </w:r>
      <w:proofErr w:type="spellStart"/>
      <w:r w:rsidRPr="00D3265B">
        <w:t>sales</w:t>
      </w:r>
      <w:proofErr w:type="spellEnd"/>
      <w:r w:rsidRPr="00D3265B">
        <w:t xml:space="preserve"> автоматически обновляет столбец </w:t>
      </w:r>
      <w:proofErr w:type="spellStart"/>
      <w:r w:rsidRPr="00D3265B">
        <w:t>total_spent</w:t>
      </w:r>
      <w:proofErr w:type="spellEnd"/>
      <w:r w:rsidRPr="00D3265B">
        <w:t xml:space="preserve"> в таблице </w:t>
      </w:r>
      <w:proofErr w:type="spellStart"/>
      <w:r w:rsidRPr="00D3265B">
        <w:t>customers</w:t>
      </w:r>
      <w:proofErr w:type="spellEnd"/>
      <w:r w:rsidRPr="00D3265B">
        <w:t>.</w:t>
      </w:r>
    </w:p>
    <w:p w14:paraId="56F40716" w14:textId="77777777" w:rsidR="00D3265B" w:rsidRPr="00D3265B" w:rsidRDefault="00D3265B" w:rsidP="00D3265B">
      <w:pPr>
        <w:numPr>
          <w:ilvl w:val="0"/>
          <w:numId w:val="52"/>
        </w:numPr>
        <w:ind w:left="0" w:firstLine="720"/>
      </w:pPr>
      <w:r w:rsidRPr="00D3265B">
        <w:t xml:space="preserve">Защита данных. Запрет определенных операций. Пример: триггер BEFORE DELETE на таблицу </w:t>
      </w:r>
      <w:proofErr w:type="spellStart"/>
      <w:r w:rsidRPr="00D3265B">
        <w:t>departments</w:t>
      </w:r>
      <w:proofErr w:type="spellEnd"/>
      <w:r w:rsidRPr="00D3265B">
        <w:t xml:space="preserve"> может запретить удаление, если в таблице </w:t>
      </w:r>
      <w:proofErr w:type="spellStart"/>
      <w:r w:rsidRPr="00D3265B">
        <w:t>employees</w:t>
      </w:r>
      <w:proofErr w:type="spellEnd"/>
      <w:r w:rsidRPr="00D3265B">
        <w:t xml:space="preserve"> еще есть сотрудники, ссылающиеся на этот отдел.</w:t>
      </w:r>
    </w:p>
    <w:p w14:paraId="25FC5ED6" w14:textId="77777777" w:rsidR="00D3265B" w:rsidRDefault="00D3265B" w:rsidP="00D3265B">
      <w:r w:rsidRPr="00D3265B">
        <w:t>Задание №2: курсоры</w:t>
      </w:r>
    </w:p>
    <w:p w14:paraId="5C127FF4" w14:textId="77777777" w:rsidR="00D3265B" w:rsidRDefault="00D3265B" w:rsidP="00D3265B">
      <w:r w:rsidRPr="00D3265B">
        <w:t>Разработать два скрипта на PL/</w:t>
      </w:r>
      <w:proofErr w:type="spellStart"/>
      <w:r w:rsidRPr="00D3265B">
        <w:t>pgSQL</w:t>
      </w:r>
      <w:proofErr w:type="spellEnd"/>
      <w:r w:rsidRPr="00D3265B">
        <w:t>, демонстрирующих оба способа обработки данных:</w:t>
      </w:r>
    </w:p>
    <w:p w14:paraId="0B7EA39B" w14:textId="77777777" w:rsidR="00D3265B" w:rsidRDefault="00D3265B" w:rsidP="00D3265B">
      <w:pPr>
        <w:pStyle w:val="a0"/>
        <w:numPr>
          <w:ilvl w:val="0"/>
          <w:numId w:val="54"/>
        </w:numPr>
        <w:ind w:left="0" w:firstLine="709"/>
      </w:pPr>
      <w:r w:rsidRPr="00D3265B">
        <w:t>С использованием явного курсора (DECLARE/OPEN/FETCH/CLOSE).</w:t>
      </w:r>
    </w:p>
    <w:p w14:paraId="6AC0AA16" w14:textId="468C329E" w:rsidR="00D3265B" w:rsidRPr="00D3265B" w:rsidRDefault="00D3265B" w:rsidP="00D3265B">
      <w:pPr>
        <w:pStyle w:val="a0"/>
        <w:numPr>
          <w:ilvl w:val="0"/>
          <w:numId w:val="54"/>
        </w:numPr>
        <w:ind w:left="0" w:firstLine="709"/>
      </w:pPr>
      <w:r w:rsidRPr="00D3265B">
        <w:t>С использованием неявного курсора (цикл FOR...IN).</w:t>
      </w:r>
    </w:p>
    <w:p w14:paraId="4DF9CEAC" w14:textId="77777777" w:rsidR="00C450D6" w:rsidRDefault="00C450D6" w:rsidP="00C450D6"/>
    <w:p w14:paraId="037A89F6" w14:textId="77777777" w:rsidR="009E241C" w:rsidRPr="00E44380" w:rsidRDefault="00E44380" w:rsidP="00E44380">
      <w:pPr>
        <w:pStyle w:val="a4"/>
      </w:pPr>
      <w:bookmarkStart w:id="2" w:name="_Toc214709662"/>
      <w:r w:rsidRPr="00E44380">
        <w:lastRenderedPageBreak/>
        <w:t>Ход выполнения работы</w:t>
      </w:r>
      <w:bookmarkEnd w:id="2"/>
    </w:p>
    <w:p w14:paraId="4EDEDC64" w14:textId="366B16C4" w:rsidR="00FC1FD2" w:rsidRPr="009C74F0" w:rsidRDefault="009C74F0" w:rsidP="009C74F0">
      <w:pPr>
        <w:pStyle w:val="2"/>
      </w:pPr>
      <w:bookmarkStart w:id="3" w:name="_Toc214709663"/>
      <w:r w:rsidRPr="009C74F0">
        <w:t>РЕАЛИЗАЦИЯ СЛОЖНОЙ БИЗНЕС-ЛОГИКИ С</w:t>
      </w:r>
      <w:r w:rsidRPr="009C74F0">
        <w:t xml:space="preserve"> </w:t>
      </w:r>
      <w:r w:rsidRPr="009C74F0">
        <w:t>ПОМОЩЬЮ ТРИГГЕРОВ</w:t>
      </w:r>
      <w:bookmarkEnd w:id="3"/>
    </w:p>
    <w:p w14:paraId="56B9C217" w14:textId="27015AE2" w:rsidR="00FC1FD2" w:rsidRPr="009C74F0" w:rsidRDefault="009C74F0" w:rsidP="00FC1FD2">
      <w:pPr>
        <w:pStyle w:val="3"/>
      </w:pPr>
      <w:bookmarkStart w:id="4" w:name="_Toc214709664"/>
      <w:r w:rsidRPr="009C74F0">
        <w:t>Сложная валидация: склад не должен быть перегружен</w:t>
      </w:r>
      <w:bookmarkEnd w:id="4"/>
    </w:p>
    <w:p w14:paraId="0F649807" w14:textId="10E6CFD9" w:rsidR="00FC1FD2" w:rsidRPr="009C74F0" w:rsidRDefault="00B575BD" w:rsidP="00FC1FD2">
      <w:r w:rsidRPr="00B575BD">
        <w:t>При добавлении нового товара на склад триггер проверяет, не превышает ли новое количество товаров вместимость склада. Если превышает — операция прерывается.</w:t>
      </w:r>
    </w:p>
    <w:p w14:paraId="58D655BE" w14:textId="12D45FF9" w:rsidR="00FC1FD2" w:rsidRPr="0069445A" w:rsidRDefault="00FC1FD2" w:rsidP="00FC1FD2">
      <w:pPr>
        <w:pStyle w:val="af3"/>
      </w:pPr>
      <w:r w:rsidRPr="0069445A">
        <w:t>Листинг 1.1</w:t>
      </w:r>
      <w:r w:rsidRPr="00FC1FD2">
        <w:t>.</w:t>
      </w:r>
      <w:r w:rsidR="00B575BD" w:rsidRPr="00B575BD">
        <w:t>1</w:t>
      </w:r>
      <w:r w:rsidRPr="00FC1FD2">
        <w:t xml:space="preserve"> </w:t>
      </w:r>
      <w:r w:rsidRPr="0069445A">
        <w:t xml:space="preserve">– </w:t>
      </w:r>
      <w:r w:rsidR="00B575BD" w:rsidRPr="00B575BD">
        <w:t>Триггерная функция проверки загрузки склада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FC1FD2" w14:paraId="217D2636" w14:textId="77777777" w:rsidTr="0050208F">
        <w:tc>
          <w:tcPr>
            <w:tcW w:w="9628" w:type="dxa"/>
          </w:tcPr>
          <w:p w14:paraId="3DFAF0F4" w14:textId="77777777" w:rsidR="00FC1FD2" w:rsidRPr="00FC1FD2" w:rsidRDefault="00FC1FD2" w:rsidP="00FC1FD2">
            <w:pPr>
              <w:pStyle w:val="af4"/>
              <w:rPr>
                <w:lang w:val="en-US"/>
              </w:rPr>
            </w:pPr>
            <w:r w:rsidRPr="00FC1FD2">
              <w:rPr>
                <w:lang w:val="en-US"/>
              </w:rPr>
              <w:t xml:space="preserve">create or replace function </w:t>
            </w:r>
            <w:proofErr w:type="spellStart"/>
            <w:r w:rsidRPr="00FC1FD2">
              <w:rPr>
                <w:i/>
                <w:iCs/>
                <w:lang w:val="en-US"/>
              </w:rPr>
              <w:t>my_trigger</w:t>
            </w:r>
            <w:proofErr w:type="spellEnd"/>
            <w:r w:rsidRPr="00FC1FD2">
              <w:rPr>
                <w:lang w:val="en-US"/>
              </w:rPr>
              <w:t>()</w:t>
            </w:r>
            <w:r w:rsidRPr="00FC1FD2">
              <w:rPr>
                <w:lang w:val="en-US"/>
              </w:rPr>
              <w:br/>
              <w:t xml:space="preserve">    returns trigger as</w:t>
            </w:r>
            <w:r w:rsidRPr="00FC1FD2">
              <w:rPr>
                <w:lang w:val="en-US"/>
              </w:rPr>
              <w:br/>
              <w:t>$$</w:t>
            </w:r>
            <w:r w:rsidRPr="00FC1FD2">
              <w:rPr>
                <w:lang w:val="en-US"/>
              </w:rPr>
              <w:br/>
              <w:t>declare</w:t>
            </w:r>
            <w:r w:rsidRPr="00FC1FD2">
              <w:rPr>
                <w:lang w:val="en-US"/>
              </w:rPr>
              <w:br/>
              <w:t xml:space="preserve">    </w:t>
            </w:r>
            <w:proofErr w:type="spellStart"/>
            <w:r w:rsidRPr="00FC1FD2">
              <w:rPr>
                <w:lang w:val="en-US"/>
              </w:rPr>
              <w:t>current_Warehouse_current_load</w:t>
            </w:r>
            <w:proofErr w:type="spellEnd"/>
            <w:r w:rsidRPr="00FC1FD2">
              <w:rPr>
                <w:lang w:val="en-US"/>
              </w:rPr>
              <w:t xml:space="preserve"> integer;</w:t>
            </w:r>
            <w:r w:rsidRPr="00FC1FD2">
              <w:rPr>
                <w:lang w:val="en-US"/>
              </w:rPr>
              <w:br/>
              <w:t xml:space="preserve">    </w:t>
            </w:r>
            <w:proofErr w:type="spellStart"/>
            <w:r w:rsidRPr="00FC1FD2">
              <w:rPr>
                <w:lang w:val="en-US"/>
              </w:rPr>
              <w:t>current_Warehouse_capacity</w:t>
            </w:r>
            <w:proofErr w:type="spellEnd"/>
            <w:r w:rsidRPr="00FC1FD2">
              <w:rPr>
                <w:lang w:val="en-US"/>
              </w:rPr>
              <w:t xml:space="preserve">     integer;</w:t>
            </w:r>
            <w:r w:rsidRPr="00FC1FD2">
              <w:rPr>
                <w:lang w:val="en-US"/>
              </w:rPr>
              <w:br/>
              <w:t>begin</w:t>
            </w:r>
            <w:r w:rsidRPr="00FC1FD2">
              <w:rPr>
                <w:lang w:val="en-US"/>
              </w:rPr>
              <w:br/>
              <w:t xml:space="preserve">    select </w:t>
            </w:r>
            <w:proofErr w:type="spellStart"/>
            <w:r w:rsidRPr="00FC1FD2">
              <w:rPr>
                <w:lang w:val="en-US"/>
              </w:rPr>
              <w:t>wh</w:t>
            </w:r>
            <w:proofErr w:type="spellEnd"/>
            <w:r w:rsidRPr="00FC1FD2">
              <w:rPr>
                <w:lang w:val="en-US"/>
              </w:rPr>
              <w:t>."</w:t>
            </w:r>
            <w:proofErr w:type="spellStart"/>
            <w:r w:rsidRPr="00FC1FD2">
              <w:rPr>
                <w:lang w:val="en-US"/>
              </w:rPr>
              <w:t>currentLoad</w:t>
            </w:r>
            <w:proofErr w:type="spellEnd"/>
            <w:r w:rsidRPr="00FC1FD2">
              <w:rPr>
                <w:lang w:val="en-US"/>
              </w:rPr>
              <w:t xml:space="preserve">", </w:t>
            </w:r>
            <w:proofErr w:type="spellStart"/>
            <w:r w:rsidRPr="00FC1FD2">
              <w:rPr>
                <w:lang w:val="en-US"/>
              </w:rPr>
              <w:t>wh.capacity</w:t>
            </w:r>
            <w:proofErr w:type="spellEnd"/>
            <w:r w:rsidRPr="00FC1FD2">
              <w:rPr>
                <w:lang w:val="en-US"/>
              </w:rPr>
              <w:br/>
              <w:t xml:space="preserve">    into </w:t>
            </w:r>
            <w:proofErr w:type="spellStart"/>
            <w:r w:rsidRPr="00FC1FD2">
              <w:rPr>
                <w:lang w:val="en-US"/>
              </w:rPr>
              <w:t>current_Warehouse_current_load</w:t>
            </w:r>
            <w:proofErr w:type="spellEnd"/>
            <w:r w:rsidRPr="00FC1FD2">
              <w:rPr>
                <w:lang w:val="en-US"/>
              </w:rPr>
              <w:t xml:space="preserve">, </w:t>
            </w:r>
            <w:proofErr w:type="spellStart"/>
            <w:r w:rsidRPr="00FC1FD2">
              <w:rPr>
                <w:lang w:val="en-US"/>
              </w:rPr>
              <w:t>current_Warehouse_capacity</w:t>
            </w:r>
            <w:proofErr w:type="spellEnd"/>
            <w:r w:rsidRPr="00FC1FD2">
              <w:rPr>
                <w:lang w:val="en-US"/>
              </w:rPr>
              <w:br/>
              <w:t xml:space="preserve">    from "Warehouse" as </w:t>
            </w:r>
            <w:proofErr w:type="spellStart"/>
            <w:r w:rsidRPr="00FC1FD2">
              <w:rPr>
                <w:lang w:val="en-US"/>
              </w:rPr>
              <w:t>wh</w:t>
            </w:r>
            <w:proofErr w:type="spellEnd"/>
            <w:r w:rsidRPr="00FC1FD2">
              <w:rPr>
                <w:lang w:val="en-US"/>
              </w:rPr>
              <w:br/>
              <w:t xml:space="preserve">    where </w:t>
            </w:r>
            <w:proofErr w:type="spellStart"/>
            <w:r w:rsidRPr="00FC1FD2">
              <w:rPr>
                <w:lang w:val="en-US"/>
              </w:rPr>
              <w:t>wh.warehouse_id</w:t>
            </w:r>
            <w:proofErr w:type="spellEnd"/>
            <w:r w:rsidRPr="00FC1FD2">
              <w:rPr>
                <w:lang w:val="en-US"/>
              </w:rPr>
              <w:t xml:space="preserve"> = </w:t>
            </w:r>
            <w:proofErr w:type="spellStart"/>
            <w:r w:rsidRPr="00FC1FD2">
              <w:rPr>
                <w:lang w:val="en-US"/>
              </w:rPr>
              <w:t>new.warehouse_id</w:t>
            </w:r>
            <w:proofErr w:type="spellEnd"/>
            <w:r w:rsidRPr="00FC1FD2">
              <w:rPr>
                <w:lang w:val="en-US"/>
              </w:rPr>
              <w:t>;</w:t>
            </w:r>
            <w:r w:rsidRPr="00FC1FD2">
              <w:rPr>
                <w:lang w:val="en-US"/>
              </w:rPr>
              <w:br/>
            </w:r>
            <w:r w:rsidRPr="00FC1FD2">
              <w:rPr>
                <w:lang w:val="en-US"/>
              </w:rPr>
              <w:br/>
              <w:t xml:space="preserve">    if </w:t>
            </w:r>
            <w:proofErr w:type="spellStart"/>
            <w:r w:rsidRPr="00FC1FD2">
              <w:rPr>
                <w:lang w:val="en-US"/>
              </w:rPr>
              <w:t>current_Warehouse_capacity</w:t>
            </w:r>
            <w:proofErr w:type="spellEnd"/>
            <w:r w:rsidRPr="00FC1FD2">
              <w:rPr>
                <w:lang w:val="en-US"/>
              </w:rPr>
              <w:t xml:space="preserve"> &lt; (</w:t>
            </w:r>
            <w:proofErr w:type="spellStart"/>
            <w:r w:rsidRPr="00FC1FD2">
              <w:rPr>
                <w:lang w:val="en-US"/>
              </w:rPr>
              <w:t>current_Warehouse_current_load</w:t>
            </w:r>
            <w:proofErr w:type="spellEnd"/>
            <w:r w:rsidRPr="00FC1FD2">
              <w:rPr>
                <w:lang w:val="en-US"/>
              </w:rPr>
              <w:t xml:space="preserve"> + 1) then</w:t>
            </w:r>
            <w:r w:rsidRPr="00FC1FD2">
              <w:rPr>
                <w:lang w:val="en-US"/>
              </w:rPr>
              <w:br/>
              <w:t xml:space="preserve">        RAISE EXCEPTION</w:t>
            </w:r>
            <w:r w:rsidRPr="00FC1FD2">
              <w:rPr>
                <w:lang w:val="en-US"/>
              </w:rPr>
              <w:br/>
              <w:t xml:space="preserve">            '</w:t>
            </w:r>
            <w:r w:rsidRPr="00FC1FD2">
              <w:t>Невозможно</w:t>
            </w:r>
            <w:r w:rsidRPr="00FC1FD2">
              <w:rPr>
                <w:lang w:val="en-US"/>
              </w:rPr>
              <w:t xml:space="preserve"> </w:t>
            </w:r>
            <w:r w:rsidRPr="00FC1FD2">
              <w:t>добавить</w:t>
            </w:r>
            <w:r w:rsidRPr="00FC1FD2">
              <w:rPr>
                <w:lang w:val="en-US"/>
              </w:rPr>
              <w:t xml:space="preserve"> </w:t>
            </w:r>
            <w:r w:rsidRPr="00FC1FD2">
              <w:t>товар</w:t>
            </w:r>
            <w:r w:rsidRPr="00FC1FD2">
              <w:rPr>
                <w:lang w:val="en-US"/>
              </w:rPr>
              <w:t xml:space="preserve"> </w:t>
            </w:r>
            <w:r w:rsidRPr="00FC1FD2">
              <w:t>на</w:t>
            </w:r>
            <w:r w:rsidRPr="00FC1FD2">
              <w:rPr>
                <w:lang w:val="en-US"/>
              </w:rPr>
              <w:t xml:space="preserve"> </w:t>
            </w:r>
            <w:r w:rsidRPr="00FC1FD2">
              <w:t>склад</w:t>
            </w:r>
            <w:r w:rsidRPr="00FC1FD2">
              <w:rPr>
                <w:lang w:val="en-US"/>
              </w:rPr>
              <w:t xml:space="preserve"> %: </w:t>
            </w:r>
            <w:r w:rsidRPr="00FC1FD2">
              <w:t>превышена</w:t>
            </w:r>
            <w:r w:rsidRPr="00FC1FD2">
              <w:rPr>
                <w:lang w:val="en-US"/>
              </w:rPr>
              <w:t xml:space="preserve"> </w:t>
            </w:r>
            <w:r w:rsidRPr="00FC1FD2">
              <w:t>максимальная</w:t>
            </w:r>
            <w:r w:rsidRPr="00FC1FD2">
              <w:rPr>
                <w:lang w:val="en-US"/>
              </w:rPr>
              <w:t xml:space="preserve"> </w:t>
            </w:r>
            <w:r w:rsidRPr="00FC1FD2">
              <w:t>вместимость</w:t>
            </w:r>
            <w:r w:rsidRPr="00FC1FD2">
              <w:rPr>
                <w:lang w:val="en-US"/>
              </w:rPr>
              <w:t>.',</w:t>
            </w:r>
            <w:r w:rsidRPr="00FC1FD2">
              <w:rPr>
                <w:lang w:val="en-US"/>
              </w:rPr>
              <w:br/>
              <w:t xml:space="preserve">            </w:t>
            </w:r>
            <w:proofErr w:type="spellStart"/>
            <w:r w:rsidRPr="00FC1FD2">
              <w:rPr>
                <w:lang w:val="en-US"/>
              </w:rPr>
              <w:t>NEW.warehouse_id</w:t>
            </w:r>
            <w:proofErr w:type="spellEnd"/>
            <w:r w:rsidRPr="00FC1FD2">
              <w:rPr>
                <w:lang w:val="en-US"/>
              </w:rPr>
              <w:t>;</w:t>
            </w:r>
            <w:r w:rsidRPr="00FC1FD2">
              <w:rPr>
                <w:lang w:val="en-US"/>
              </w:rPr>
              <w:br/>
              <w:t xml:space="preserve">    end if;</w:t>
            </w:r>
            <w:r w:rsidRPr="00FC1FD2">
              <w:rPr>
                <w:lang w:val="en-US"/>
              </w:rPr>
              <w:br/>
            </w:r>
            <w:r w:rsidRPr="00FC1FD2">
              <w:rPr>
                <w:lang w:val="en-US"/>
              </w:rPr>
              <w:br/>
              <w:t xml:space="preserve">    update "Warehouse"</w:t>
            </w:r>
            <w:r w:rsidRPr="00FC1FD2">
              <w:rPr>
                <w:lang w:val="en-US"/>
              </w:rPr>
              <w:br/>
              <w:t xml:space="preserve">    set "</w:t>
            </w:r>
            <w:proofErr w:type="spellStart"/>
            <w:r w:rsidRPr="00FC1FD2">
              <w:rPr>
                <w:lang w:val="en-US"/>
              </w:rPr>
              <w:t>currentLoad</w:t>
            </w:r>
            <w:proofErr w:type="spellEnd"/>
            <w:r w:rsidRPr="00FC1FD2">
              <w:rPr>
                <w:lang w:val="en-US"/>
              </w:rPr>
              <w:t>" = "</w:t>
            </w:r>
            <w:proofErr w:type="spellStart"/>
            <w:r w:rsidRPr="00FC1FD2">
              <w:rPr>
                <w:lang w:val="en-US"/>
              </w:rPr>
              <w:t>currentLoad</w:t>
            </w:r>
            <w:proofErr w:type="spellEnd"/>
            <w:r w:rsidRPr="00FC1FD2">
              <w:rPr>
                <w:lang w:val="en-US"/>
              </w:rPr>
              <w:t>" + 1</w:t>
            </w:r>
            <w:r w:rsidRPr="00FC1FD2">
              <w:rPr>
                <w:lang w:val="en-US"/>
              </w:rPr>
              <w:br/>
              <w:t xml:space="preserve">    where </w:t>
            </w:r>
            <w:proofErr w:type="spellStart"/>
            <w:r w:rsidRPr="00FC1FD2">
              <w:rPr>
                <w:lang w:val="en-US"/>
              </w:rPr>
              <w:t>warehouse_id</w:t>
            </w:r>
            <w:proofErr w:type="spellEnd"/>
            <w:r w:rsidRPr="00FC1FD2">
              <w:rPr>
                <w:lang w:val="en-US"/>
              </w:rPr>
              <w:t xml:space="preserve"> = </w:t>
            </w:r>
            <w:proofErr w:type="spellStart"/>
            <w:r w:rsidRPr="00FC1FD2">
              <w:rPr>
                <w:lang w:val="en-US"/>
              </w:rPr>
              <w:t>new.warehouse_id</w:t>
            </w:r>
            <w:proofErr w:type="spellEnd"/>
            <w:r w:rsidRPr="00FC1FD2">
              <w:rPr>
                <w:lang w:val="en-US"/>
              </w:rPr>
              <w:t>;</w:t>
            </w:r>
            <w:r w:rsidRPr="00FC1FD2">
              <w:rPr>
                <w:lang w:val="en-US"/>
              </w:rPr>
              <w:br/>
            </w:r>
            <w:r w:rsidRPr="00FC1FD2">
              <w:rPr>
                <w:lang w:val="en-US"/>
              </w:rPr>
              <w:br/>
              <w:t xml:space="preserve">    return new;</w:t>
            </w:r>
            <w:r w:rsidRPr="00FC1FD2">
              <w:rPr>
                <w:lang w:val="en-US"/>
              </w:rPr>
              <w:br/>
              <w:t>end;</w:t>
            </w:r>
            <w:r w:rsidRPr="00FC1FD2">
              <w:rPr>
                <w:lang w:val="en-US"/>
              </w:rPr>
              <w:br/>
              <w:t xml:space="preserve">$$ language </w:t>
            </w:r>
            <w:proofErr w:type="spellStart"/>
            <w:r w:rsidRPr="00FC1FD2">
              <w:rPr>
                <w:lang w:val="en-US"/>
              </w:rPr>
              <w:t>plpgsql</w:t>
            </w:r>
            <w:proofErr w:type="spellEnd"/>
            <w:r w:rsidRPr="00FC1FD2">
              <w:rPr>
                <w:lang w:val="en-US"/>
              </w:rPr>
              <w:t>;</w:t>
            </w:r>
            <w:r w:rsidRPr="00FC1FD2">
              <w:rPr>
                <w:lang w:val="en-US"/>
              </w:rPr>
              <w:br/>
            </w:r>
            <w:r w:rsidRPr="00FC1FD2">
              <w:rPr>
                <w:lang w:val="en-US"/>
              </w:rPr>
              <w:br/>
              <w:t xml:space="preserve">create or replace trigger </w:t>
            </w:r>
            <w:proofErr w:type="spellStart"/>
            <w:r w:rsidRPr="00FC1FD2">
              <w:rPr>
                <w:lang w:val="en-US"/>
              </w:rPr>
              <w:t>before_sale_product_insert_trigger</w:t>
            </w:r>
            <w:proofErr w:type="spellEnd"/>
            <w:r w:rsidRPr="00FC1FD2">
              <w:rPr>
                <w:lang w:val="en-US"/>
              </w:rPr>
              <w:br/>
              <w:t xml:space="preserve">    before insert on "Product"</w:t>
            </w:r>
            <w:r w:rsidRPr="00FC1FD2">
              <w:rPr>
                <w:lang w:val="en-US"/>
              </w:rPr>
              <w:br/>
              <w:t xml:space="preserve">    for each row</w:t>
            </w:r>
            <w:r w:rsidRPr="00FC1FD2">
              <w:rPr>
                <w:lang w:val="en-US"/>
              </w:rPr>
              <w:br/>
              <w:t xml:space="preserve">    execute function </w:t>
            </w:r>
            <w:proofErr w:type="spellStart"/>
            <w:r w:rsidRPr="00FC1FD2">
              <w:rPr>
                <w:i/>
                <w:iCs/>
                <w:lang w:val="en-US"/>
              </w:rPr>
              <w:t>my_trigger</w:t>
            </w:r>
            <w:proofErr w:type="spellEnd"/>
            <w:r w:rsidRPr="00FC1FD2">
              <w:rPr>
                <w:lang w:val="en-US"/>
              </w:rPr>
              <w:t>();</w:t>
            </w:r>
          </w:p>
          <w:p w14:paraId="3958DF59" w14:textId="179A8FB8" w:rsidR="00FC1FD2" w:rsidRPr="00FC1FD2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592FA707" w14:textId="2A97E86E" w:rsidR="00FC1FD2" w:rsidRDefault="00FC1FD2" w:rsidP="00FC1FD2">
      <w:pPr>
        <w:pStyle w:val="af5"/>
        <w:rPr>
          <w:lang w:val="en-US"/>
        </w:rPr>
      </w:pPr>
      <w:r w:rsidRPr="00FC1FD2">
        <w:rPr>
          <w:lang w:val="en-US"/>
        </w:rPr>
        <w:lastRenderedPageBreak/>
        <w:drawing>
          <wp:inline distT="0" distB="0" distL="0" distR="0" wp14:anchorId="20BC920A" wp14:editId="177B8FA2">
            <wp:extent cx="6120130" cy="3252470"/>
            <wp:effectExtent l="0" t="0" r="0" b="5080"/>
            <wp:docPr id="79911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3B85" w14:textId="77777777" w:rsidR="00EB39A3" w:rsidRDefault="00EB39A3" w:rsidP="00B575BD">
      <w:pPr>
        <w:rPr>
          <w:b/>
          <w:sz w:val="24"/>
        </w:rPr>
      </w:pPr>
      <w:r w:rsidRPr="00EB39A3">
        <w:rPr>
          <w:b/>
          <w:sz w:val="24"/>
        </w:rPr>
        <w:t>Рисунок 1.1.1 – Блок-схема проверки вместимости склада перед добавлением товара.</w:t>
      </w:r>
    </w:p>
    <w:p w14:paraId="74905090" w14:textId="79CB87D7" w:rsidR="00B575BD" w:rsidRPr="00B575BD" w:rsidRDefault="00B575BD" w:rsidP="00B575BD">
      <w:r w:rsidRPr="00B575BD">
        <w:t>Функция получает текущую загрузку склада и его максимальную вместимость, сравнивает их с добавляемым товаром и вызывает исключение при переполнении.</w:t>
      </w:r>
    </w:p>
    <w:p w14:paraId="03217AAA" w14:textId="5E5B9D3A" w:rsidR="00FC1FD2" w:rsidRPr="0069445A" w:rsidRDefault="00FC1FD2" w:rsidP="00FC1FD2">
      <w:pPr>
        <w:pStyle w:val="af3"/>
      </w:pPr>
      <w:r w:rsidRPr="0069445A">
        <w:t>Листинг 1.1</w:t>
      </w:r>
      <w:r w:rsidRPr="00FC1FD2">
        <w:t>.</w:t>
      </w:r>
      <w:r w:rsidR="00B575BD" w:rsidRPr="00B575BD">
        <w:t>2</w:t>
      </w:r>
      <w:r w:rsidRPr="00FC1FD2">
        <w:t xml:space="preserve"> </w:t>
      </w:r>
      <w:r w:rsidRPr="0069445A">
        <w:t xml:space="preserve">– </w:t>
      </w:r>
      <w:r w:rsidR="00B575BD" w:rsidRPr="00B575BD">
        <w:t>Создание триггера для проверки загрузки склада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FC1FD2" w14:paraId="55F42759" w14:textId="77777777" w:rsidTr="0050208F">
        <w:tc>
          <w:tcPr>
            <w:tcW w:w="9628" w:type="dxa"/>
          </w:tcPr>
          <w:p w14:paraId="366B85AE" w14:textId="2474E56A" w:rsidR="00FC1FD2" w:rsidRPr="00FC1FD2" w:rsidRDefault="00FC1FD2" w:rsidP="0050208F">
            <w:pPr>
              <w:pStyle w:val="af4"/>
              <w:rPr>
                <w:lang w:val="en-US"/>
              </w:rPr>
            </w:pPr>
            <w:r w:rsidRPr="00FC1FD2">
              <w:rPr>
                <w:lang w:val="en-US"/>
              </w:rPr>
              <w:t xml:space="preserve">create or replace trigger </w:t>
            </w:r>
            <w:proofErr w:type="spellStart"/>
            <w:r w:rsidRPr="00FC1FD2">
              <w:rPr>
                <w:lang w:val="en-US"/>
              </w:rPr>
              <w:t>before_sale_product_insert_trigger</w:t>
            </w:r>
            <w:proofErr w:type="spellEnd"/>
            <w:r w:rsidRPr="00FC1FD2">
              <w:rPr>
                <w:lang w:val="en-US"/>
              </w:rPr>
              <w:br/>
              <w:t xml:space="preserve">    before </w:t>
            </w:r>
            <w:proofErr w:type="gramStart"/>
            <w:r w:rsidRPr="00FC1FD2">
              <w:rPr>
                <w:lang w:val="en-US"/>
              </w:rPr>
              <w:t>insert</w:t>
            </w:r>
            <w:proofErr w:type="gramEnd"/>
            <w:r w:rsidRPr="00FC1FD2">
              <w:rPr>
                <w:lang w:val="en-US"/>
              </w:rPr>
              <w:t xml:space="preserve"> on "Product"</w:t>
            </w:r>
            <w:r w:rsidRPr="00FC1FD2">
              <w:rPr>
                <w:lang w:val="en-US"/>
              </w:rPr>
              <w:br/>
              <w:t xml:space="preserve">    for each row</w:t>
            </w:r>
            <w:r w:rsidRPr="00FC1FD2">
              <w:rPr>
                <w:lang w:val="en-US"/>
              </w:rPr>
              <w:br/>
              <w:t xml:space="preserve">    execute function </w:t>
            </w:r>
            <w:proofErr w:type="spellStart"/>
            <w:r w:rsidRPr="00FC1FD2">
              <w:rPr>
                <w:i/>
                <w:iCs/>
                <w:lang w:val="en-US"/>
              </w:rPr>
              <w:t>my_</w:t>
            </w:r>
            <w:proofErr w:type="gramStart"/>
            <w:r w:rsidRPr="00FC1FD2">
              <w:rPr>
                <w:i/>
                <w:iCs/>
                <w:lang w:val="en-US"/>
              </w:rPr>
              <w:t>trigger</w:t>
            </w:r>
            <w:proofErr w:type="spellEnd"/>
            <w:r w:rsidRPr="00FC1FD2">
              <w:rPr>
                <w:lang w:val="en-US"/>
              </w:rPr>
              <w:t>(</w:t>
            </w:r>
            <w:proofErr w:type="gramEnd"/>
            <w:r w:rsidRPr="00FC1FD2">
              <w:rPr>
                <w:lang w:val="en-US"/>
              </w:rPr>
              <w:t>);</w:t>
            </w:r>
          </w:p>
        </w:tc>
      </w:tr>
    </w:tbl>
    <w:p w14:paraId="12966896" w14:textId="503234F1" w:rsidR="00FC1FD2" w:rsidRDefault="00FC1FD2" w:rsidP="00FC1FD2">
      <w:pPr>
        <w:pStyle w:val="af5"/>
        <w:rPr>
          <w:lang w:val="en-US"/>
        </w:rPr>
      </w:pPr>
      <w:r w:rsidRPr="00FC1FD2">
        <w:rPr>
          <w:lang w:val="en-US"/>
        </w:rPr>
        <w:drawing>
          <wp:inline distT="0" distB="0" distL="0" distR="0" wp14:anchorId="3125E1FC" wp14:editId="0FA4805A">
            <wp:extent cx="6120130" cy="777240"/>
            <wp:effectExtent l="0" t="0" r="0" b="3810"/>
            <wp:docPr id="936680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4AC" w14:textId="77777777" w:rsidR="00EB39A3" w:rsidRDefault="00EB39A3" w:rsidP="009C74F0">
      <w:pPr>
        <w:rPr>
          <w:b/>
          <w:sz w:val="24"/>
        </w:rPr>
      </w:pPr>
      <w:r w:rsidRPr="00EB39A3">
        <w:rPr>
          <w:b/>
          <w:sz w:val="24"/>
        </w:rPr>
        <w:t>Рисунок 1.1.2 – Схема работы триггера, вызываемого перед вставкой записи в таблицу Product.</w:t>
      </w:r>
    </w:p>
    <w:p w14:paraId="5B9A20C5" w14:textId="1C25A4B6" w:rsidR="00FC1FD2" w:rsidRPr="00B575BD" w:rsidRDefault="00B575BD" w:rsidP="009C74F0">
      <w:r w:rsidRPr="00B575BD">
        <w:t xml:space="preserve">Триггер срабатывает перед вставкой новой записи в таблицу </w:t>
      </w:r>
      <w:r w:rsidRPr="00B575BD">
        <w:rPr>
          <w:lang w:val="en-US"/>
        </w:rPr>
        <w:t>Product</w:t>
      </w:r>
      <w:r w:rsidRPr="00B575BD">
        <w:t xml:space="preserve"> и вызывает функцию </w:t>
      </w:r>
      <w:r w:rsidRPr="00B575BD">
        <w:rPr>
          <w:lang w:val="en-US"/>
        </w:rPr>
        <w:t>my</w:t>
      </w:r>
      <w:r w:rsidRPr="00B575BD">
        <w:t>_</w:t>
      </w:r>
      <w:r w:rsidRPr="00B575BD">
        <w:rPr>
          <w:lang w:val="en-US"/>
        </w:rPr>
        <w:t>trigge</w:t>
      </w:r>
      <w:r>
        <w:rPr>
          <w:lang w:val="en-US"/>
        </w:rPr>
        <w:t>r</w:t>
      </w:r>
    </w:p>
    <w:p w14:paraId="32387F6D" w14:textId="003F245B" w:rsidR="00FC1FD2" w:rsidRPr="0069445A" w:rsidRDefault="00FC1FD2" w:rsidP="00FC1FD2">
      <w:pPr>
        <w:pStyle w:val="af3"/>
      </w:pPr>
      <w:r w:rsidRPr="0069445A">
        <w:t>Листинг 1.1</w:t>
      </w:r>
      <w:r w:rsidRPr="00FC1FD2">
        <w:t>.</w:t>
      </w:r>
      <w:r w:rsidR="00B575BD">
        <w:rPr>
          <w:lang w:val="en-US"/>
        </w:rPr>
        <w:t>3</w:t>
      </w:r>
      <w:r w:rsidRPr="00FC1FD2">
        <w:t xml:space="preserve"> </w:t>
      </w:r>
      <w:r w:rsidRPr="0069445A">
        <w:t xml:space="preserve">– </w:t>
      </w:r>
      <w:r w:rsidR="00B575BD" w:rsidRPr="00B575BD">
        <w:t>Добавление товара на склад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FC1FD2" w14:paraId="2BE7EC70" w14:textId="77777777" w:rsidTr="0050208F">
        <w:tc>
          <w:tcPr>
            <w:tcW w:w="9628" w:type="dxa"/>
          </w:tcPr>
          <w:p w14:paraId="3C7D348A" w14:textId="77777777" w:rsidR="00FC1FD2" w:rsidRPr="00FC1FD2" w:rsidRDefault="00FC1FD2" w:rsidP="0050208F">
            <w:pPr>
              <w:pStyle w:val="af4"/>
              <w:rPr>
                <w:lang w:val="en-US"/>
              </w:rPr>
            </w:pPr>
            <w:r w:rsidRPr="00FC1FD2">
              <w:rPr>
                <w:lang w:val="en-US"/>
              </w:rPr>
              <w:t>insert into "Product" (</w:t>
            </w:r>
            <w:proofErr w:type="spellStart"/>
            <w:r w:rsidRPr="00FC1FD2">
              <w:rPr>
                <w:lang w:val="en-US"/>
              </w:rPr>
              <w:t>product_id</w:t>
            </w:r>
            <w:proofErr w:type="spellEnd"/>
            <w:r w:rsidRPr="00FC1FD2">
              <w:rPr>
                <w:lang w:val="en-US"/>
              </w:rPr>
              <w:t xml:space="preserve">, </w:t>
            </w:r>
            <w:proofErr w:type="spellStart"/>
            <w:r w:rsidRPr="00FC1FD2">
              <w:rPr>
                <w:lang w:val="en-US"/>
              </w:rPr>
              <w:t>warehouse_id</w:t>
            </w:r>
            <w:proofErr w:type="spellEnd"/>
            <w:r w:rsidRPr="00FC1FD2">
              <w:rPr>
                <w:lang w:val="en-US"/>
              </w:rPr>
              <w:t xml:space="preserve">, </w:t>
            </w:r>
            <w:proofErr w:type="spellStart"/>
            <w:r w:rsidRPr="00FC1FD2">
              <w:rPr>
                <w:lang w:val="en-US"/>
              </w:rPr>
              <w:t>subcategory_id</w:t>
            </w:r>
            <w:proofErr w:type="spellEnd"/>
            <w:r w:rsidRPr="00FC1FD2">
              <w:rPr>
                <w:lang w:val="en-US"/>
              </w:rPr>
              <w:t>, name, description, price, status)</w:t>
            </w:r>
            <w:r w:rsidRPr="00FC1FD2">
              <w:rPr>
                <w:lang w:val="en-US"/>
              </w:rPr>
              <w:br/>
              <w:t>values (</w:t>
            </w:r>
            <w:proofErr w:type="gramStart"/>
            <w:r w:rsidRPr="00FC1FD2">
              <w:rPr>
                <w:lang w:val="en-US"/>
              </w:rPr>
              <w:t>32, 1</w:t>
            </w:r>
            <w:proofErr w:type="gramEnd"/>
            <w:r w:rsidRPr="00FC1FD2">
              <w:rPr>
                <w:lang w:val="en-US"/>
              </w:rPr>
              <w:t>, 1, 'name', 'description', 200, true</w:t>
            </w:r>
            <w:proofErr w:type="gramStart"/>
            <w:r w:rsidRPr="00FC1FD2">
              <w:rPr>
                <w:lang w:val="en-US"/>
              </w:rPr>
              <w:t>);</w:t>
            </w:r>
            <w:proofErr w:type="gramEnd"/>
          </w:p>
          <w:p w14:paraId="2A5577F6" w14:textId="77777777" w:rsidR="00FC1FD2" w:rsidRPr="00FC1FD2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7B6656E1" w14:textId="77777777" w:rsidR="00FC1FD2" w:rsidRDefault="00FC1FD2" w:rsidP="00FC1FD2">
      <w:pPr>
        <w:pStyle w:val="af5"/>
        <w:rPr>
          <w:lang w:val="en-US"/>
        </w:rPr>
      </w:pPr>
      <w:r w:rsidRPr="00FC1FD2">
        <w:rPr>
          <w:lang w:val="en-US"/>
        </w:rPr>
        <w:drawing>
          <wp:inline distT="0" distB="0" distL="0" distR="0" wp14:anchorId="06A93F07" wp14:editId="25E3978E">
            <wp:extent cx="6120130" cy="527050"/>
            <wp:effectExtent l="0" t="0" r="0" b="6350"/>
            <wp:docPr id="90277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68A8" w14:textId="77777777" w:rsidR="00EB39A3" w:rsidRDefault="00EB39A3" w:rsidP="00FC1FD2">
      <w:pPr>
        <w:rPr>
          <w:b/>
          <w:sz w:val="24"/>
        </w:rPr>
      </w:pPr>
      <w:r w:rsidRPr="00EB39A3">
        <w:rPr>
          <w:b/>
          <w:sz w:val="24"/>
        </w:rPr>
        <w:t>Рисунок 1.1.3 – Ошибка при попытке добавить товар на переполненный склад.</w:t>
      </w:r>
    </w:p>
    <w:p w14:paraId="2465ED91" w14:textId="1E61D0BB" w:rsidR="00FC1FD2" w:rsidRPr="00B575BD" w:rsidRDefault="00B575BD" w:rsidP="00FC1FD2">
      <w:r w:rsidRPr="00B575BD">
        <w:lastRenderedPageBreak/>
        <w:t>Пример попытки добавить товар на переполненный склад, операция прерывается триггером.</w:t>
      </w:r>
    </w:p>
    <w:p w14:paraId="75579C21" w14:textId="1110F61F" w:rsidR="00FC1FD2" w:rsidRPr="0069445A" w:rsidRDefault="00FC1FD2" w:rsidP="00FC1FD2">
      <w:pPr>
        <w:pStyle w:val="af3"/>
      </w:pPr>
      <w:r w:rsidRPr="0069445A">
        <w:t>Листинг 1.1</w:t>
      </w:r>
      <w:r w:rsidRPr="00FC1FD2">
        <w:t>.</w:t>
      </w:r>
      <w:r w:rsidR="00B575BD">
        <w:rPr>
          <w:lang w:val="en-US"/>
        </w:rPr>
        <w:t>4</w:t>
      </w:r>
      <w:r w:rsidRPr="00FC1FD2">
        <w:t xml:space="preserve"> </w:t>
      </w:r>
      <w:r w:rsidRPr="0069445A">
        <w:t xml:space="preserve">– </w:t>
      </w:r>
      <w:r w:rsidR="00B575BD" w:rsidRPr="00B575BD">
        <w:t>Добавление товара на склад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FC1FD2" w14:paraId="4C724708" w14:textId="77777777" w:rsidTr="0050208F">
        <w:tc>
          <w:tcPr>
            <w:tcW w:w="9628" w:type="dxa"/>
          </w:tcPr>
          <w:p w14:paraId="3D0D90A1" w14:textId="6F935DEC" w:rsidR="00FC1FD2" w:rsidRPr="00FC1FD2" w:rsidRDefault="00FC1FD2" w:rsidP="0050208F">
            <w:pPr>
              <w:pStyle w:val="af4"/>
              <w:rPr>
                <w:lang w:val="en-US"/>
              </w:rPr>
            </w:pPr>
            <w:r w:rsidRPr="00FC1FD2">
              <w:rPr>
                <w:lang w:val="en-US"/>
              </w:rPr>
              <w:t>insert into "Product" (</w:t>
            </w:r>
            <w:proofErr w:type="spellStart"/>
            <w:r w:rsidRPr="00FC1FD2">
              <w:rPr>
                <w:lang w:val="en-US"/>
              </w:rPr>
              <w:t>product_id</w:t>
            </w:r>
            <w:proofErr w:type="spellEnd"/>
            <w:r w:rsidRPr="00FC1FD2">
              <w:rPr>
                <w:lang w:val="en-US"/>
              </w:rPr>
              <w:t xml:space="preserve">, </w:t>
            </w:r>
            <w:proofErr w:type="spellStart"/>
            <w:r w:rsidRPr="00FC1FD2">
              <w:rPr>
                <w:lang w:val="en-US"/>
              </w:rPr>
              <w:t>warehouse_id</w:t>
            </w:r>
            <w:proofErr w:type="spellEnd"/>
            <w:r w:rsidRPr="00FC1FD2">
              <w:rPr>
                <w:lang w:val="en-US"/>
              </w:rPr>
              <w:t xml:space="preserve">, </w:t>
            </w:r>
            <w:proofErr w:type="spellStart"/>
            <w:r w:rsidRPr="00FC1FD2">
              <w:rPr>
                <w:lang w:val="en-US"/>
              </w:rPr>
              <w:t>subcategory_id</w:t>
            </w:r>
            <w:proofErr w:type="spellEnd"/>
            <w:r w:rsidRPr="00FC1FD2">
              <w:rPr>
                <w:lang w:val="en-US"/>
              </w:rPr>
              <w:t>, name, description, price, status)</w:t>
            </w:r>
            <w:r w:rsidRPr="00FC1FD2">
              <w:rPr>
                <w:lang w:val="en-US"/>
              </w:rPr>
              <w:br/>
              <w:t>values (33, 2, 1, 'name', 'description', 200, true);</w:t>
            </w:r>
          </w:p>
        </w:tc>
      </w:tr>
    </w:tbl>
    <w:p w14:paraId="571BCFE0" w14:textId="31740942" w:rsidR="00FC1FD2" w:rsidRDefault="00FC1FD2" w:rsidP="00FC1FD2">
      <w:pPr>
        <w:pStyle w:val="af5"/>
        <w:rPr>
          <w:lang w:val="en-US"/>
        </w:rPr>
      </w:pPr>
      <w:r w:rsidRPr="00FC1FD2">
        <w:rPr>
          <w:lang w:val="en-US"/>
        </w:rPr>
        <w:drawing>
          <wp:inline distT="0" distB="0" distL="0" distR="0" wp14:anchorId="4B93E631" wp14:editId="79EA363B">
            <wp:extent cx="6120130" cy="411480"/>
            <wp:effectExtent l="0" t="0" r="0" b="7620"/>
            <wp:docPr id="130467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8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1468" w14:textId="77777777" w:rsidR="00EB39A3" w:rsidRPr="00EB39A3" w:rsidRDefault="00EB39A3" w:rsidP="00EB39A3">
      <w:pPr>
        <w:rPr>
          <w:b/>
          <w:sz w:val="24"/>
        </w:rPr>
      </w:pPr>
      <w:r w:rsidRPr="00EB39A3">
        <w:rPr>
          <w:b/>
          <w:bCs/>
          <w:sz w:val="24"/>
        </w:rPr>
        <w:t>Рисунок 1.1.4 –</w:t>
      </w:r>
      <w:r w:rsidRPr="00EB39A3">
        <w:rPr>
          <w:b/>
          <w:sz w:val="24"/>
        </w:rPr>
        <w:t xml:space="preserve"> Успешная вставка товара в склад с доступным свободным местом.</w:t>
      </w:r>
    </w:p>
    <w:p w14:paraId="3945601F" w14:textId="62F70477" w:rsidR="00B575BD" w:rsidRPr="00B575BD" w:rsidRDefault="00B575BD" w:rsidP="00B575BD">
      <w:r w:rsidRPr="00B575BD">
        <w:t>Пример успешного добавления товара на склад, когда вместимость не превышена.</w:t>
      </w:r>
    </w:p>
    <w:p w14:paraId="45BECAAB" w14:textId="6BC7B49E" w:rsidR="00FC1FD2" w:rsidRPr="009C74F0" w:rsidRDefault="009C74F0" w:rsidP="009C74F0">
      <w:pPr>
        <w:pStyle w:val="3"/>
      </w:pPr>
      <w:bookmarkStart w:id="5" w:name="_Toc214709665"/>
      <w:r w:rsidRPr="009C74F0">
        <w:t xml:space="preserve">Поддержание согласованности: автоматическое обновление </w:t>
      </w:r>
      <w:proofErr w:type="spellStart"/>
      <w:r w:rsidRPr="009C74F0">
        <w:rPr>
          <w:lang w:val="en-US"/>
        </w:rPr>
        <w:t>totalAmount</w:t>
      </w:r>
      <w:proofErr w:type="spellEnd"/>
      <w:r w:rsidRPr="009C74F0">
        <w:t xml:space="preserve"> заказа</w:t>
      </w:r>
      <w:bookmarkEnd w:id="5"/>
    </w:p>
    <w:p w14:paraId="4371D61E" w14:textId="1280C9AB" w:rsidR="00FC1FD2" w:rsidRPr="009C74F0" w:rsidRDefault="00B53B2A" w:rsidP="00FC1FD2">
      <w:r w:rsidRPr="00B53B2A">
        <w:t xml:space="preserve">При добавлении нового продукта в заказ триггер автоматически увеличивает </w:t>
      </w:r>
      <w:proofErr w:type="spellStart"/>
      <w:r w:rsidRPr="00B53B2A">
        <w:t>totalAmount</w:t>
      </w:r>
      <w:proofErr w:type="spellEnd"/>
      <w:r w:rsidRPr="00B53B2A">
        <w:t xml:space="preserve"> заказа на цену добавленного продукта.</w:t>
      </w:r>
    </w:p>
    <w:p w14:paraId="01300821" w14:textId="229C9FDB" w:rsidR="00FC1FD2" w:rsidRPr="0069445A" w:rsidRDefault="00FC1FD2" w:rsidP="00FC1FD2">
      <w:pPr>
        <w:pStyle w:val="af3"/>
      </w:pPr>
      <w:r w:rsidRPr="0069445A">
        <w:t>Листинг 1.</w:t>
      </w:r>
      <w:r w:rsidR="00B53B2A" w:rsidRPr="00B53B2A">
        <w:t>2</w:t>
      </w:r>
      <w:r w:rsidRPr="00FC1FD2">
        <w:t>.</w:t>
      </w:r>
      <w:r w:rsidR="00B53B2A" w:rsidRPr="00B53B2A">
        <w:t>1</w:t>
      </w:r>
      <w:r w:rsidRPr="00FC1FD2">
        <w:t xml:space="preserve"> </w:t>
      </w:r>
      <w:r w:rsidRPr="0069445A">
        <w:t xml:space="preserve">– </w:t>
      </w:r>
      <w:r w:rsidR="00B53B2A" w:rsidRPr="00B53B2A">
        <w:t xml:space="preserve">Триггерная функция для обновления </w:t>
      </w:r>
      <w:proofErr w:type="spellStart"/>
      <w:r w:rsidR="00B53B2A" w:rsidRPr="00B53B2A">
        <w:t>totalAmount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2A3022" w14:paraId="6DC04796" w14:textId="77777777" w:rsidTr="0050208F">
        <w:tc>
          <w:tcPr>
            <w:tcW w:w="9628" w:type="dxa"/>
          </w:tcPr>
          <w:p w14:paraId="2AB49B8D" w14:textId="3DADBAB5" w:rsidR="00FC1FD2" w:rsidRPr="002A3022" w:rsidRDefault="002A3022" w:rsidP="002A3022">
            <w:pPr>
              <w:pStyle w:val="af4"/>
              <w:rPr>
                <w:lang w:val="en-US"/>
              </w:rPr>
            </w:pPr>
            <w:r w:rsidRPr="002A3022">
              <w:rPr>
                <w:lang w:val="en-US"/>
              </w:rPr>
              <w:t xml:space="preserve">create or replace function </w:t>
            </w:r>
            <w:proofErr w:type="spellStart"/>
            <w:r w:rsidRPr="002A3022">
              <w:rPr>
                <w:i/>
                <w:iCs/>
                <w:lang w:val="en-US"/>
              </w:rPr>
              <w:t>trigger_totalAmount_Order</w:t>
            </w:r>
            <w:proofErr w:type="spellEnd"/>
            <w:r w:rsidRPr="002A3022">
              <w:rPr>
                <w:lang w:val="en-US"/>
              </w:rPr>
              <w:t>()</w:t>
            </w:r>
            <w:r w:rsidRPr="002A3022">
              <w:rPr>
                <w:lang w:val="en-US"/>
              </w:rPr>
              <w:br/>
              <w:t xml:space="preserve">    returns trigger as</w:t>
            </w:r>
            <w:r w:rsidRPr="002A3022">
              <w:rPr>
                <w:lang w:val="en-US"/>
              </w:rPr>
              <w:br/>
              <w:t>$$</w:t>
            </w:r>
            <w:r w:rsidRPr="002A3022">
              <w:rPr>
                <w:lang w:val="en-US"/>
              </w:rPr>
              <w:br/>
              <w:t>declare</w:t>
            </w:r>
            <w:r w:rsidRPr="002A3022">
              <w:rPr>
                <w:lang w:val="en-US"/>
              </w:rPr>
              <w:br/>
              <w:t xml:space="preserve">    </w:t>
            </w:r>
            <w:proofErr w:type="spellStart"/>
            <w:r w:rsidRPr="002A3022">
              <w:rPr>
                <w:lang w:val="en-US"/>
              </w:rPr>
              <w:t>add_price</w:t>
            </w:r>
            <w:proofErr w:type="spellEnd"/>
            <w:r w:rsidRPr="002A3022">
              <w:rPr>
                <w:lang w:val="en-US"/>
              </w:rPr>
              <w:t xml:space="preserve"> integer;</w:t>
            </w:r>
            <w:r w:rsidRPr="002A3022">
              <w:rPr>
                <w:lang w:val="en-US"/>
              </w:rPr>
              <w:br/>
              <w:t>begin</w:t>
            </w:r>
            <w:r w:rsidRPr="002A3022">
              <w:rPr>
                <w:lang w:val="en-US"/>
              </w:rPr>
              <w:br/>
              <w:t xml:space="preserve">    select </w:t>
            </w:r>
            <w:proofErr w:type="spellStart"/>
            <w:r w:rsidRPr="002A3022">
              <w:rPr>
                <w:lang w:val="en-US"/>
              </w:rPr>
              <w:t>p.price</w:t>
            </w:r>
            <w:proofErr w:type="spellEnd"/>
            <w:r w:rsidRPr="002A3022">
              <w:rPr>
                <w:lang w:val="en-US"/>
              </w:rPr>
              <w:br/>
              <w:t xml:space="preserve">    into </w:t>
            </w:r>
            <w:proofErr w:type="spellStart"/>
            <w:r w:rsidRPr="002A3022">
              <w:rPr>
                <w:lang w:val="en-US"/>
              </w:rPr>
              <w:t>add_price</w:t>
            </w:r>
            <w:proofErr w:type="spellEnd"/>
            <w:r w:rsidRPr="002A3022">
              <w:rPr>
                <w:lang w:val="en-US"/>
              </w:rPr>
              <w:br/>
              <w:t xml:space="preserve">    from "Product" p</w:t>
            </w:r>
            <w:r w:rsidRPr="002A3022">
              <w:rPr>
                <w:lang w:val="en-US"/>
              </w:rPr>
              <w:br/>
              <w:t xml:space="preserve">    where </w:t>
            </w:r>
            <w:proofErr w:type="spellStart"/>
            <w:r w:rsidRPr="002A3022">
              <w:rPr>
                <w:lang w:val="en-US"/>
              </w:rPr>
              <w:t>p.product_id</w:t>
            </w:r>
            <w:proofErr w:type="spellEnd"/>
            <w:r w:rsidRPr="002A3022">
              <w:rPr>
                <w:lang w:val="en-US"/>
              </w:rPr>
              <w:t xml:space="preserve"> = </w:t>
            </w:r>
            <w:proofErr w:type="spellStart"/>
            <w:r w:rsidRPr="002A3022">
              <w:rPr>
                <w:lang w:val="en-US"/>
              </w:rPr>
              <w:t>new.product_id</w:t>
            </w:r>
            <w:proofErr w:type="spellEnd"/>
            <w:r w:rsidRPr="002A3022">
              <w:rPr>
                <w:lang w:val="en-US"/>
              </w:rPr>
              <w:t>;</w:t>
            </w:r>
            <w:r w:rsidRPr="002A3022">
              <w:rPr>
                <w:lang w:val="en-US"/>
              </w:rPr>
              <w:br/>
            </w:r>
            <w:r w:rsidRPr="002A3022">
              <w:rPr>
                <w:lang w:val="en-US"/>
              </w:rPr>
              <w:br/>
              <w:t xml:space="preserve">    update "Order"</w:t>
            </w:r>
            <w:r w:rsidRPr="002A3022">
              <w:rPr>
                <w:lang w:val="en-US"/>
              </w:rPr>
              <w:br/>
              <w:t xml:space="preserve">    set "</w:t>
            </w:r>
            <w:proofErr w:type="spellStart"/>
            <w:r w:rsidRPr="002A3022">
              <w:rPr>
                <w:lang w:val="en-US"/>
              </w:rPr>
              <w:t>totalAmount</w:t>
            </w:r>
            <w:proofErr w:type="spellEnd"/>
            <w:r w:rsidRPr="002A3022">
              <w:rPr>
                <w:lang w:val="en-US"/>
              </w:rPr>
              <w:t>" = "</w:t>
            </w:r>
            <w:proofErr w:type="spellStart"/>
            <w:r w:rsidRPr="002A3022">
              <w:rPr>
                <w:lang w:val="en-US"/>
              </w:rPr>
              <w:t>totalAmount</w:t>
            </w:r>
            <w:proofErr w:type="spellEnd"/>
            <w:r w:rsidRPr="002A3022">
              <w:rPr>
                <w:lang w:val="en-US"/>
              </w:rPr>
              <w:t xml:space="preserve">" + </w:t>
            </w:r>
            <w:proofErr w:type="spellStart"/>
            <w:r w:rsidRPr="002A3022">
              <w:rPr>
                <w:lang w:val="en-US"/>
              </w:rPr>
              <w:t>add_price</w:t>
            </w:r>
            <w:proofErr w:type="spellEnd"/>
            <w:r w:rsidRPr="002A3022">
              <w:rPr>
                <w:lang w:val="en-US"/>
              </w:rPr>
              <w:br/>
              <w:t xml:space="preserve">    where </w:t>
            </w:r>
            <w:proofErr w:type="spellStart"/>
            <w:r w:rsidRPr="002A3022">
              <w:rPr>
                <w:lang w:val="en-US"/>
              </w:rPr>
              <w:t>order_id</w:t>
            </w:r>
            <w:proofErr w:type="spellEnd"/>
            <w:r w:rsidRPr="002A3022">
              <w:rPr>
                <w:lang w:val="en-US"/>
              </w:rPr>
              <w:t xml:space="preserve"> = </w:t>
            </w:r>
            <w:proofErr w:type="spellStart"/>
            <w:r w:rsidRPr="002A3022">
              <w:rPr>
                <w:lang w:val="en-US"/>
              </w:rPr>
              <w:t>new.order_id</w:t>
            </w:r>
            <w:proofErr w:type="spellEnd"/>
            <w:r w:rsidRPr="002A3022">
              <w:rPr>
                <w:lang w:val="en-US"/>
              </w:rPr>
              <w:t>;</w:t>
            </w:r>
            <w:r w:rsidRPr="002A3022">
              <w:rPr>
                <w:lang w:val="en-US"/>
              </w:rPr>
              <w:br/>
            </w:r>
            <w:r w:rsidRPr="002A3022">
              <w:rPr>
                <w:lang w:val="en-US"/>
              </w:rPr>
              <w:br/>
              <w:t xml:space="preserve">    return new;</w:t>
            </w:r>
            <w:r w:rsidRPr="002A3022">
              <w:rPr>
                <w:lang w:val="en-US"/>
              </w:rPr>
              <w:br/>
              <w:t>end;</w:t>
            </w:r>
            <w:r w:rsidRPr="002A3022">
              <w:rPr>
                <w:lang w:val="en-US"/>
              </w:rPr>
              <w:br/>
              <w:t xml:space="preserve">$$ language </w:t>
            </w:r>
            <w:proofErr w:type="spellStart"/>
            <w:r w:rsidRPr="002A3022">
              <w:rPr>
                <w:lang w:val="en-US"/>
              </w:rPr>
              <w:t>plpgsql</w:t>
            </w:r>
            <w:proofErr w:type="spellEnd"/>
            <w:r w:rsidRPr="002A3022">
              <w:rPr>
                <w:lang w:val="en-US"/>
              </w:rPr>
              <w:t>;</w:t>
            </w:r>
          </w:p>
        </w:tc>
      </w:tr>
    </w:tbl>
    <w:p w14:paraId="04874942" w14:textId="3AC882AA" w:rsidR="00FC1FD2" w:rsidRDefault="002A3022" w:rsidP="00FC1FD2">
      <w:pPr>
        <w:pStyle w:val="af5"/>
        <w:rPr>
          <w:lang w:val="en-US"/>
        </w:rPr>
      </w:pPr>
      <w:r w:rsidRPr="002A3022">
        <w:rPr>
          <w:lang w:val="en-US"/>
        </w:rPr>
        <w:lastRenderedPageBreak/>
        <w:drawing>
          <wp:inline distT="0" distB="0" distL="0" distR="0" wp14:anchorId="39497ADE" wp14:editId="4D91110A">
            <wp:extent cx="6120130" cy="3921760"/>
            <wp:effectExtent l="0" t="0" r="0" b="2540"/>
            <wp:docPr id="176797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4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F451" w14:textId="77777777" w:rsidR="00EB39A3" w:rsidRDefault="00EB39A3" w:rsidP="00B53B2A">
      <w:pPr>
        <w:rPr>
          <w:b/>
          <w:sz w:val="24"/>
        </w:rPr>
      </w:pPr>
      <w:r w:rsidRPr="00EB39A3">
        <w:rPr>
          <w:b/>
          <w:bCs/>
          <w:sz w:val="24"/>
        </w:rPr>
        <w:t>Рисунок 1.2.1 –</w:t>
      </w:r>
      <w:r w:rsidRPr="00EB39A3">
        <w:rPr>
          <w:b/>
          <w:sz w:val="24"/>
        </w:rPr>
        <w:t xml:space="preserve"> Механизм автоматического увеличения </w:t>
      </w:r>
      <w:proofErr w:type="spellStart"/>
      <w:r w:rsidRPr="00EB39A3">
        <w:rPr>
          <w:b/>
          <w:sz w:val="24"/>
        </w:rPr>
        <w:t>totalAmount</w:t>
      </w:r>
      <w:proofErr w:type="spellEnd"/>
      <w:r w:rsidRPr="00EB39A3">
        <w:rPr>
          <w:b/>
          <w:sz w:val="24"/>
        </w:rPr>
        <w:t xml:space="preserve"> заказа при добавлении продукта.</w:t>
      </w:r>
    </w:p>
    <w:p w14:paraId="23987B6D" w14:textId="71491301" w:rsidR="00B53B2A" w:rsidRDefault="00B53B2A" w:rsidP="00B53B2A">
      <w:r w:rsidRPr="00B53B2A">
        <w:t xml:space="preserve">Функция получает цену добавляемого продукта и увеличивает поле </w:t>
      </w:r>
      <w:proofErr w:type="spellStart"/>
      <w:r w:rsidRPr="00B53B2A">
        <w:t>totalAmount</w:t>
      </w:r>
      <w:proofErr w:type="spellEnd"/>
      <w:r w:rsidRPr="00B53B2A">
        <w:t xml:space="preserve"> в таблице </w:t>
      </w:r>
      <w:proofErr w:type="spellStart"/>
      <w:r w:rsidRPr="00B53B2A">
        <w:t>Order</w:t>
      </w:r>
      <w:proofErr w:type="spellEnd"/>
      <w:r>
        <w:t>.</w:t>
      </w:r>
    </w:p>
    <w:p w14:paraId="651277E7" w14:textId="0EDF3247" w:rsidR="00FC1FD2" w:rsidRPr="0069445A" w:rsidRDefault="00FC1FD2" w:rsidP="00FC1FD2">
      <w:pPr>
        <w:pStyle w:val="af3"/>
      </w:pPr>
      <w:r w:rsidRPr="0069445A">
        <w:t>Листинг 1.</w:t>
      </w:r>
      <w:r w:rsidR="00B53B2A" w:rsidRPr="00B53B2A">
        <w:t>2</w:t>
      </w:r>
      <w:r w:rsidRPr="00FC1FD2">
        <w:t>.</w:t>
      </w:r>
      <w:r w:rsidR="00B53B2A" w:rsidRPr="00B53B2A">
        <w:t>2</w:t>
      </w:r>
      <w:r w:rsidRPr="00FC1FD2">
        <w:t xml:space="preserve"> </w:t>
      </w:r>
      <w:r w:rsidRPr="0069445A">
        <w:t xml:space="preserve">– </w:t>
      </w:r>
      <w:r w:rsidR="00B53B2A" w:rsidRPr="00B53B2A">
        <w:t xml:space="preserve">Создание триггера для обновления </w:t>
      </w:r>
      <w:proofErr w:type="spellStart"/>
      <w:r w:rsidR="00B53B2A" w:rsidRPr="00B53B2A">
        <w:t>totalAmount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2A3022" w14:paraId="51CD9BB6" w14:textId="77777777" w:rsidTr="0050208F">
        <w:tc>
          <w:tcPr>
            <w:tcW w:w="9628" w:type="dxa"/>
          </w:tcPr>
          <w:p w14:paraId="108ECFFB" w14:textId="1F6D6660" w:rsidR="00FC1FD2" w:rsidRPr="002A3022" w:rsidRDefault="002A3022" w:rsidP="0050208F">
            <w:pPr>
              <w:pStyle w:val="af4"/>
              <w:rPr>
                <w:lang w:val="en-US"/>
              </w:rPr>
            </w:pPr>
            <w:r w:rsidRPr="002A3022">
              <w:rPr>
                <w:lang w:val="en-US"/>
              </w:rPr>
              <w:t xml:space="preserve">create or replace trigger </w:t>
            </w:r>
            <w:proofErr w:type="spellStart"/>
            <w:r w:rsidRPr="002A3022">
              <w:rPr>
                <w:lang w:val="en-US"/>
              </w:rPr>
              <w:t>before_ordering_trigger</w:t>
            </w:r>
            <w:proofErr w:type="spellEnd"/>
            <w:r w:rsidRPr="002A3022">
              <w:rPr>
                <w:lang w:val="en-US"/>
              </w:rPr>
              <w:br/>
              <w:t xml:space="preserve">    before insert on "</w:t>
            </w:r>
            <w:proofErr w:type="spellStart"/>
            <w:r w:rsidRPr="002A3022">
              <w:rPr>
                <w:lang w:val="en-US"/>
              </w:rPr>
              <w:t>relation_Order_Product</w:t>
            </w:r>
            <w:proofErr w:type="spellEnd"/>
            <w:r w:rsidRPr="002A3022">
              <w:rPr>
                <w:lang w:val="en-US"/>
              </w:rPr>
              <w:t>"</w:t>
            </w:r>
            <w:r w:rsidRPr="002A3022">
              <w:rPr>
                <w:lang w:val="en-US"/>
              </w:rPr>
              <w:br/>
              <w:t xml:space="preserve">    for each row</w:t>
            </w:r>
            <w:r w:rsidRPr="002A3022">
              <w:rPr>
                <w:lang w:val="en-US"/>
              </w:rPr>
              <w:br/>
              <w:t xml:space="preserve">execute function </w:t>
            </w:r>
            <w:proofErr w:type="spellStart"/>
            <w:r w:rsidRPr="002A3022">
              <w:rPr>
                <w:i/>
                <w:iCs/>
                <w:lang w:val="en-US"/>
              </w:rPr>
              <w:t>trigger_totalAmount_</w:t>
            </w:r>
            <w:proofErr w:type="gramStart"/>
            <w:r w:rsidRPr="002A3022">
              <w:rPr>
                <w:i/>
                <w:iCs/>
                <w:lang w:val="en-US"/>
              </w:rPr>
              <w:t>Order</w:t>
            </w:r>
            <w:proofErr w:type="spellEnd"/>
            <w:r w:rsidRPr="002A3022">
              <w:rPr>
                <w:lang w:val="en-US"/>
              </w:rPr>
              <w:t>(</w:t>
            </w:r>
            <w:proofErr w:type="gramEnd"/>
            <w:r w:rsidRPr="002A3022">
              <w:rPr>
                <w:lang w:val="en-US"/>
              </w:rPr>
              <w:t>);</w:t>
            </w:r>
          </w:p>
        </w:tc>
      </w:tr>
    </w:tbl>
    <w:p w14:paraId="57DB728D" w14:textId="61DC7984" w:rsidR="00FC1FD2" w:rsidRDefault="002A3022" w:rsidP="00FC1FD2">
      <w:pPr>
        <w:pStyle w:val="af5"/>
        <w:rPr>
          <w:lang w:val="en-US"/>
        </w:rPr>
      </w:pPr>
      <w:r w:rsidRPr="002A3022">
        <w:rPr>
          <w:lang w:val="en-US"/>
        </w:rPr>
        <w:drawing>
          <wp:inline distT="0" distB="0" distL="0" distR="0" wp14:anchorId="622E9F55" wp14:editId="079C238D">
            <wp:extent cx="6120130" cy="864235"/>
            <wp:effectExtent l="0" t="0" r="0" b="0"/>
            <wp:docPr id="12637351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51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2113" w14:textId="77777777" w:rsidR="00EB39A3" w:rsidRDefault="00EB39A3" w:rsidP="00FC1FD2">
      <w:pPr>
        <w:rPr>
          <w:b/>
          <w:sz w:val="24"/>
        </w:rPr>
      </w:pPr>
      <w:r w:rsidRPr="00EB39A3">
        <w:rPr>
          <w:b/>
          <w:bCs/>
          <w:sz w:val="24"/>
        </w:rPr>
        <w:t>Рисунок</w:t>
      </w:r>
      <w:r w:rsidRPr="00EB39A3">
        <w:rPr>
          <w:b/>
          <w:bCs/>
          <w:sz w:val="24"/>
          <w:lang w:val="en-US"/>
        </w:rPr>
        <w:t xml:space="preserve"> 1.2.2 –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Схема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вызова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триггера</w:t>
      </w:r>
      <w:r w:rsidRPr="00EB39A3">
        <w:rPr>
          <w:b/>
          <w:sz w:val="24"/>
          <w:lang w:val="en-US"/>
        </w:rPr>
        <w:t xml:space="preserve">, </w:t>
      </w:r>
      <w:r w:rsidRPr="00EB39A3">
        <w:rPr>
          <w:b/>
          <w:sz w:val="24"/>
        </w:rPr>
        <w:t>обновляющего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сумму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заказа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при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вставке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записи</w:t>
      </w:r>
      <w:r w:rsidRPr="00EB39A3">
        <w:rPr>
          <w:b/>
          <w:sz w:val="24"/>
          <w:lang w:val="en-US"/>
        </w:rPr>
        <w:t xml:space="preserve"> </w:t>
      </w:r>
      <w:r w:rsidRPr="00EB39A3">
        <w:rPr>
          <w:b/>
          <w:sz w:val="24"/>
        </w:rPr>
        <w:t>в</w:t>
      </w:r>
      <w:r w:rsidRPr="00EB39A3">
        <w:rPr>
          <w:b/>
          <w:sz w:val="24"/>
          <w:lang w:val="en-US"/>
        </w:rPr>
        <w:t xml:space="preserve"> </w:t>
      </w:r>
      <w:proofErr w:type="spellStart"/>
      <w:r w:rsidRPr="00EB39A3">
        <w:rPr>
          <w:b/>
          <w:sz w:val="24"/>
          <w:lang w:val="en-US"/>
        </w:rPr>
        <w:t>relation_Order_Product</w:t>
      </w:r>
      <w:proofErr w:type="spellEnd"/>
      <w:r w:rsidRPr="00EB39A3">
        <w:rPr>
          <w:b/>
          <w:sz w:val="24"/>
          <w:lang w:val="en-US"/>
        </w:rPr>
        <w:t>.</w:t>
      </w:r>
    </w:p>
    <w:p w14:paraId="4FB556A7" w14:textId="6822BC6A" w:rsidR="00FC1FD2" w:rsidRPr="00EB39A3" w:rsidRDefault="00B53B2A" w:rsidP="00FC1FD2">
      <w:r w:rsidRPr="00B53B2A">
        <w:t>Триггер</w:t>
      </w:r>
      <w:r w:rsidRPr="00EB39A3">
        <w:t xml:space="preserve"> </w:t>
      </w:r>
      <w:r w:rsidRPr="00B53B2A">
        <w:t>срабатывает</w:t>
      </w:r>
      <w:r w:rsidRPr="00EB39A3">
        <w:t xml:space="preserve"> </w:t>
      </w:r>
      <w:r w:rsidRPr="00B53B2A">
        <w:t>перед</w:t>
      </w:r>
      <w:r w:rsidRPr="00EB39A3">
        <w:t xml:space="preserve"> </w:t>
      </w:r>
      <w:r w:rsidRPr="00B53B2A">
        <w:t>вставкой</w:t>
      </w:r>
      <w:r w:rsidRPr="00EB39A3">
        <w:t xml:space="preserve"> </w:t>
      </w:r>
      <w:r w:rsidRPr="00B53B2A">
        <w:t>записи</w:t>
      </w:r>
      <w:r w:rsidRPr="00EB39A3">
        <w:t xml:space="preserve"> </w:t>
      </w:r>
      <w:r w:rsidRPr="00B53B2A">
        <w:t>в</w:t>
      </w:r>
      <w:r w:rsidRPr="00EB39A3">
        <w:t xml:space="preserve"> </w:t>
      </w:r>
      <w:r w:rsidRPr="00B53B2A">
        <w:t>таблицу</w:t>
      </w:r>
      <w:r w:rsidRPr="00EB39A3">
        <w:t xml:space="preserve"> </w:t>
      </w:r>
      <w:r w:rsidRPr="00EB39A3">
        <w:rPr>
          <w:lang w:val="en-US"/>
        </w:rPr>
        <w:t>relation</w:t>
      </w:r>
      <w:r w:rsidRPr="00EB39A3">
        <w:t>_</w:t>
      </w:r>
      <w:r w:rsidRPr="00EB39A3">
        <w:rPr>
          <w:lang w:val="en-US"/>
        </w:rPr>
        <w:t>Order</w:t>
      </w:r>
      <w:r w:rsidRPr="00EB39A3">
        <w:t>_</w:t>
      </w:r>
      <w:r w:rsidRPr="00EB39A3">
        <w:rPr>
          <w:lang w:val="en-US"/>
        </w:rPr>
        <w:t>Product</w:t>
      </w:r>
      <w:r w:rsidRPr="00EB39A3">
        <w:t xml:space="preserve"> </w:t>
      </w:r>
      <w:r w:rsidRPr="00B53B2A">
        <w:t>и</w:t>
      </w:r>
      <w:r w:rsidRPr="00EB39A3">
        <w:t xml:space="preserve"> </w:t>
      </w:r>
      <w:r w:rsidRPr="00B53B2A">
        <w:t>вызывает</w:t>
      </w:r>
      <w:r w:rsidRPr="00EB39A3">
        <w:t xml:space="preserve"> </w:t>
      </w:r>
      <w:r w:rsidRPr="00B53B2A">
        <w:t>функцию</w:t>
      </w:r>
      <w:r w:rsidRPr="00EB39A3">
        <w:t xml:space="preserve"> </w:t>
      </w:r>
      <w:r w:rsidRPr="00EB39A3">
        <w:rPr>
          <w:lang w:val="en-US"/>
        </w:rPr>
        <w:t>trigger</w:t>
      </w:r>
      <w:r w:rsidRPr="00EB39A3">
        <w:t>_</w:t>
      </w:r>
      <w:proofErr w:type="spellStart"/>
      <w:r w:rsidRPr="00EB39A3">
        <w:rPr>
          <w:lang w:val="en-US"/>
        </w:rPr>
        <w:t>totalAmount</w:t>
      </w:r>
      <w:proofErr w:type="spellEnd"/>
      <w:r w:rsidRPr="00EB39A3">
        <w:t>_</w:t>
      </w:r>
      <w:r w:rsidRPr="00EB39A3">
        <w:rPr>
          <w:lang w:val="en-US"/>
        </w:rPr>
        <w:t>Order</w:t>
      </w:r>
    </w:p>
    <w:p w14:paraId="7ACA203A" w14:textId="614DAA14" w:rsidR="00FC1FD2" w:rsidRPr="0069445A" w:rsidRDefault="00B53B2A" w:rsidP="00FC1FD2">
      <w:pPr>
        <w:pStyle w:val="af3"/>
      </w:pPr>
      <w:r w:rsidRPr="00B53B2A">
        <w:t>Листинг 1.2.3 – Добавление продукта в заказ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163E9C" w14:paraId="2C5DFE81" w14:textId="77777777" w:rsidTr="0050208F">
        <w:tc>
          <w:tcPr>
            <w:tcW w:w="9628" w:type="dxa"/>
          </w:tcPr>
          <w:p w14:paraId="37434FED" w14:textId="2FD1374B" w:rsidR="00FC1FD2" w:rsidRPr="00163E9C" w:rsidRDefault="00163E9C" w:rsidP="0050208F">
            <w:pPr>
              <w:pStyle w:val="af4"/>
              <w:rPr>
                <w:lang w:val="en-US"/>
              </w:rPr>
            </w:pPr>
            <w:r w:rsidRPr="00163E9C">
              <w:rPr>
                <w:lang w:val="en-US"/>
              </w:rPr>
              <w:t>insert into "</w:t>
            </w:r>
            <w:proofErr w:type="spellStart"/>
            <w:r w:rsidRPr="00163E9C">
              <w:rPr>
                <w:lang w:val="en-US"/>
              </w:rPr>
              <w:t>relation_Order_Product</w:t>
            </w:r>
            <w:proofErr w:type="spellEnd"/>
            <w:r w:rsidRPr="00163E9C">
              <w:rPr>
                <w:lang w:val="en-US"/>
              </w:rPr>
              <w:t>" ("</w:t>
            </w:r>
            <w:proofErr w:type="spellStart"/>
            <w:r w:rsidRPr="00163E9C">
              <w:rPr>
                <w:lang w:val="en-US"/>
              </w:rPr>
              <w:t>relation_Order_Product_id</w:t>
            </w:r>
            <w:proofErr w:type="spellEnd"/>
            <w:r w:rsidRPr="00163E9C">
              <w:rPr>
                <w:lang w:val="en-US"/>
              </w:rPr>
              <w:t xml:space="preserve">", </w:t>
            </w:r>
            <w:proofErr w:type="spellStart"/>
            <w:r w:rsidRPr="00163E9C">
              <w:rPr>
                <w:lang w:val="en-US"/>
              </w:rPr>
              <w:t>order_id</w:t>
            </w:r>
            <w:proofErr w:type="spellEnd"/>
            <w:r w:rsidRPr="00163E9C">
              <w:rPr>
                <w:lang w:val="en-US"/>
              </w:rPr>
              <w:t xml:space="preserve">, </w:t>
            </w:r>
            <w:proofErr w:type="spellStart"/>
            <w:r w:rsidRPr="00163E9C">
              <w:rPr>
                <w:lang w:val="en-US"/>
              </w:rPr>
              <w:t>product_id</w:t>
            </w:r>
            <w:proofErr w:type="spellEnd"/>
            <w:r w:rsidRPr="00163E9C">
              <w:rPr>
                <w:lang w:val="en-US"/>
              </w:rPr>
              <w:t>)</w:t>
            </w:r>
            <w:r w:rsidRPr="00163E9C">
              <w:rPr>
                <w:lang w:val="en-US"/>
              </w:rPr>
              <w:br/>
              <w:t>values (16, 1, 1);</w:t>
            </w:r>
          </w:p>
        </w:tc>
      </w:tr>
    </w:tbl>
    <w:p w14:paraId="2CF978AD" w14:textId="463B5EC8" w:rsidR="00FC1FD2" w:rsidRDefault="00163E9C" w:rsidP="00FC1FD2">
      <w:pPr>
        <w:pStyle w:val="af5"/>
        <w:rPr>
          <w:lang w:val="en-US"/>
        </w:rPr>
      </w:pPr>
      <w:r w:rsidRPr="00163E9C">
        <w:rPr>
          <w:lang w:val="en-US"/>
        </w:rPr>
        <w:drawing>
          <wp:inline distT="0" distB="0" distL="0" distR="0" wp14:anchorId="6EAFEA2E" wp14:editId="235B158B">
            <wp:extent cx="6120130" cy="366395"/>
            <wp:effectExtent l="0" t="0" r="0" b="0"/>
            <wp:docPr id="1052248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8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9D5" w14:textId="461C1279" w:rsidR="00FC1FD2" w:rsidRPr="00B53B2A" w:rsidRDefault="00EB39A3" w:rsidP="00163E9C">
      <w:pPr>
        <w:pStyle w:val="af5"/>
      </w:pPr>
      <w:r w:rsidRPr="00EB39A3">
        <w:lastRenderedPageBreak/>
        <w:t>Рисунок 1.2.3 – Добавление продукта в заказ с автоматическим пересчётом общей суммы.</w:t>
      </w:r>
    </w:p>
    <w:p w14:paraId="0D7FF096" w14:textId="494CDEDF" w:rsidR="00FC1FD2" w:rsidRPr="00B53B2A" w:rsidRDefault="00B53B2A" w:rsidP="00FC1FD2">
      <w:r w:rsidRPr="00B53B2A">
        <w:t>Пример успешного добавления продукта в заказ</w:t>
      </w:r>
    </w:p>
    <w:p w14:paraId="003D55E1" w14:textId="066659DD" w:rsidR="00FC1FD2" w:rsidRPr="0069445A" w:rsidRDefault="00FC1FD2" w:rsidP="00FC1FD2">
      <w:pPr>
        <w:pStyle w:val="af3"/>
      </w:pPr>
      <w:r w:rsidRPr="0069445A">
        <w:t xml:space="preserve">Листинг </w:t>
      </w:r>
      <w:r w:rsidR="00B53B2A" w:rsidRPr="00B53B2A">
        <w:t>1.2.4</w:t>
      </w:r>
      <w:r w:rsidR="00B53B2A">
        <w:rPr>
          <w:lang w:val="en-US"/>
        </w:rPr>
        <w:t xml:space="preserve"> </w:t>
      </w:r>
      <w:r w:rsidRPr="0069445A">
        <w:t xml:space="preserve">– </w:t>
      </w:r>
      <w:r w:rsidR="00B53B2A" w:rsidRPr="00B53B2A">
        <w:t xml:space="preserve">Проверка обновленного </w:t>
      </w:r>
      <w:proofErr w:type="spellStart"/>
      <w:r w:rsidR="00B53B2A" w:rsidRPr="00B53B2A">
        <w:t>totalAmount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163E9C" w14:paraId="42B6C067" w14:textId="77777777" w:rsidTr="0050208F">
        <w:tc>
          <w:tcPr>
            <w:tcW w:w="9628" w:type="dxa"/>
          </w:tcPr>
          <w:p w14:paraId="4C1452BB" w14:textId="6940664C" w:rsidR="00FC1FD2" w:rsidRPr="00163E9C" w:rsidRDefault="00163E9C" w:rsidP="0050208F">
            <w:pPr>
              <w:pStyle w:val="af4"/>
              <w:rPr>
                <w:lang w:val="en-US"/>
              </w:rPr>
            </w:pPr>
            <w:r w:rsidRPr="00163E9C">
              <w:rPr>
                <w:lang w:val="en-US"/>
              </w:rPr>
              <w:t>select o."</w:t>
            </w:r>
            <w:proofErr w:type="spellStart"/>
            <w:r w:rsidRPr="00163E9C">
              <w:rPr>
                <w:lang w:val="en-US"/>
              </w:rPr>
              <w:t>totalAmount</w:t>
            </w:r>
            <w:proofErr w:type="spellEnd"/>
            <w:r w:rsidRPr="00163E9C">
              <w:rPr>
                <w:lang w:val="en-US"/>
              </w:rPr>
              <w:t>"</w:t>
            </w:r>
            <w:r w:rsidRPr="00163E9C">
              <w:rPr>
                <w:lang w:val="en-US"/>
              </w:rPr>
              <w:br/>
              <w:t>from "Order" o</w:t>
            </w:r>
            <w:r w:rsidRPr="00163E9C">
              <w:rPr>
                <w:lang w:val="en-US"/>
              </w:rPr>
              <w:br/>
              <w:t xml:space="preserve">where </w:t>
            </w:r>
            <w:proofErr w:type="spellStart"/>
            <w:proofErr w:type="gramStart"/>
            <w:r w:rsidRPr="00163E9C">
              <w:rPr>
                <w:lang w:val="en-US"/>
              </w:rPr>
              <w:t>o.order</w:t>
            </w:r>
            <w:proofErr w:type="gramEnd"/>
            <w:r w:rsidRPr="00163E9C">
              <w:rPr>
                <w:lang w:val="en-US"/>
              </w:rPr>
              <w:t>_id</w:t>
            </w:r>
            <w:proofErr w:type="spellEnd"/>
            <w:r w:rsidRPr="00163E9C">
              <w:rPr>
                <w:lang w:val="en-US"/>
              </w:rPr>
              <w:t xml:space="preserve"> = 1;</w:t>
            </w:r>
          </w:p>
        </w:tc>
      </w:tr>
    </w:tbl>
    <w:p w14:paraId="780009EE" w14:textId="7D271608" w:rsidR="00FC1FD2" w:rsidRDefault="00163E9C" w:rsidP="00FC1FD2">
      <w:pPr>
        <w:pStyle w:val="af5"/>
        <w:rPr>
          <w:lang w:val="en-US"/>
        </w:rPr>
      </w:pPr>
      <w:r w:rsidRPr="00163E9C">
        <w:rPr>
          <w:lang w:val="en-US"/>
        </w:rPr>
        <w:drawing>
          <wp:inline distT="0" distB="0" distL="0" distR="0" wp14:anchorId="5F85383A" wp14:editId="46B4D336">
            <wp:extent cx="3648584" cy="1181265"/>
            <wp:effectExtent l="0" t="0" r="0" b="0"/>
            <wp:docPr id="6496890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90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643F" w14:textId="77777777" w:rsidR="00EB39A3" w:rsidRDefault="00EB39A3" w:rsidP="00B53B2A">
      <w:pPr>
        <w:rPr>
          <w:b/>
          <w:sz w:val="24"/>
        </w:rPr>
      </w:pPr>
      <w:r w:rsidRPr="00EB39A3">
        <w:rPr>
          <w:b/>
          <w:sz w:val="24"/>
        </w:rPr>
        <w:t xml:space="preserve">Рисунок 1.2.4 – Проверка обновлённого </w:t>
      </w:r>
      <w:proofErr w:type="spellStart"/>
      <w:r w:rsidRPr="00EB39A3">
        <w:rPr>
          <w:b/>
          <w:sz w:val="24"/>
        </w:rPr>
        <w:t>totalAmount</w:t>
      </w:r>
      <w:proofErr w:type="spellEnd"/>
      <w:r w:rsidRPr="00EB39A3">
        <w:rPr>
          <w:b/>
          <w:sz w:val="24"/>
        </w:rPr>
        <w:t xml:space="preserve"> после выполнения триггера.</w:t>
      </w:r>
    </w:p>
    <w:p w14:paraId="162A5AF9" w14:textId="68AEC79B" w:rsidR="00B53B2A" w:rsidRPr="00B53B2A" w:rsidRDefault="00B53B2A" w:rsidP="00B53B2A">
      <w:r>
        <w:t>Конечное значение суммы</w:t>
      </w:r>
      <w:r>
        <w:t xml:space="preserve"> изменилось.</w:t>
      </w:r>
    </w:p>
    <w:p w14:paraId="78DAB5CC" w14:textId="5CEB377E" w:rsidR="00FC1FD2" w:rsidRPr="009C74F0" w:rsidRDefault="009C74F0" w:rsidP="009C74F0">
      <w:pPr>
        <w:pStyle w:val="3"/>
      </w:pPr>
      <w:bookmarkStart w:id="6" w:name="_Toc214709666"/>
      <w:r w:rsidRPr="009C74F0">
        <w:t xml:space="preserve">Защита данных: нельзя удалять </w:t>
      </w:r>
      <w:r w:rsidRPr="009C74F0">
        <w:rPr>
          <w:lang w:val="en-US"/>
        </w:rPr>
        <w:t>Category</w:t>
      </w:r>
      <w:r w:rsidRPr="009C74F0">
        <w:t xml:space="preserve">, если существуют </w:t>
      </w:r>
      <w:r w:rsidRPr="009C74F0">
        <w:rPr>
          <w:lang w:val="en-US"/>
        </w:rPr>
        <w:t>Subcategory</w:t>
      </w:r>
      <w:r w:rsidRPr="009C74F0">
        <w:t xml:space="preserve"> или </w:t>
      </w:r>
      <w:r w:rsidRPr="009C74F0">
        <w:rPr>
          <w:lang w:val="en-US"/>
        </w:rPr>
        <w:t>Product</w:t>
      </w:r>
      <w:bookmarkEnd w:id="6"/>
    </w:p>
    <w:p w14:paraId="797D3D0E" w14:textId="61C980DF" w:rsidR="00FC1FD2" w:rsidRPr="009C74F0" w:rsidRDefault="00B53B2A" w:rsidP="00FC1FD2">
      <w:r w:rsidRPr="00B53B2A">
        <w:t>Триггер предотвращает удаление категорий, если в них есть подкатегории или товары.</w:t>
      </w:r>
    </w:p>
    <w:p w14:paraId="549C3C4B" w14:textId="018B60AE" w:rsidR="00FC1FD2" w:rsidRPr="0069445A" w:rsidRDefault="00B53B2A" w:rsidP="00FC1FD2">
      <w:pPr>
        <w:pStyle w:val="af3"/>
      </w:pPr>
      <w:r w:rsidRPr="00B53B2A">
        <w:t>Листинг 1.3.1 – Триггерная функция предотвращения удаления категории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41253B" w14:paraId="12AD0399" w14:textId="77777777" w:rsidTr="0050208F">
        <w:tc>
          <w:tcPr>
            <w:tcW w:w="9628" w:type="dxa"/>
          </w:tcPr>
          <w:p w14:paraId="030D0C69" w14:textId="77777777" w:rsidR="0041253B" w:rsidRPr="0041253B" w:rsidRDefault="0041253B" w:rsidP="0041253B">
            <w:pPr>
              <w:pStyle w:val="af4"/>
              <w:rPr>
                <w:lang w:val="en-US"/>
              </w:rPr>
            </w:pPr>
            <w:r w:rsidRPr="0041253B">
              <w:rPr>
                <w:lang w:val="en-US"/>
              </w:rPr>
              <w:t xml:space="preserve">create or replace function </w:t>
            </w:r>
            <w:proofErr w:type="spellStart"/>
            <w:r w:rsidRPr="0041253B">
              <w:rPr>
                <w:i/>
                <w:iCs/>
                <w:lang w:val="en-US"/>
              </w:rPr>
              <w:t>prevent_category_delete</w:t>
            </w:r>
            <w:proofErr w:type="spellEnd"/>
            <w:r w:rsidRPr="0041253B">
              <w:rPr>
                <w:lang w:val="en-US"/>
              </w:rPr>
              <w:t>()</w:t>
            </w:r>
            <w:r w:rsidRPr="0041253B">
              <w:rPr>
                <w:lang w:val="en-US"/>
              </w:rPr>
              <w:br/>
              <w:t xml:space="preserve">    returns trigger as</w:t>
            </w:r>
            <w:r w:rsidRPr="0041253B">
              <w:rPr>
                <w:lang w:val="en-US"/>
              </w:rPr>
              <w:br/>
              <w:t>$$</w:t>
            </w:r>
            <w:r w:rsidRPr="0041253B">
              <w:rPr>
                <w:lang w:val="en-US"/>
              </w:rPr>
              <w:br/>
              <w:t>declare</w:t>
            </w:r>
            <w:r w:rsidRPr="0041253B">
              <w:rPr>
                <w:lang w:val="en-US"/>
              </w:rPr>
              <w:br/>
              <w:t xml:space="preserve">    </w:t>
            </w:r>
            <w:proofErr w:type="spellStart"/>
            <w:r w:rsidRPr="0041253B">
              <w:rPr>
                <w:lang w:val="en-US"/>
              </w:rPr>
              <w:t>subcat_count</w:t>
            </w:r>
            <w:proofErr w:type="spellEnd"/>
            <w:r w:rsidRPr="0041253B">
              <w:rPr>
                <w:lang w:val="en-US"/>
              </w:rPr>
              <w:t xml:space="preserve">  integer;</w:t>
            </w:r>
            <w:r w:rsidRPr="0041253B">
              <w:rPr>
                <w:lang w:val="en-US"/>
              </w:rPr>
              <w:br/>
              <w:t xml:space="preserve">    </w:t>
            </w:r>
            <w:proofErr w:type="spellStart"/>
            <w:r w:rsidRPr="0041253B">
              <w:rPr>
                <w:lang w:val="en-US"/>
              </w:rPr>
              <w:t>product_count</w:t>
            </w:r>
            <w:proofErr w:type="spellEnd"/>
            <w:r w:rsidRPr="0041253B">
              <w:rPr>
                <w:lang w:val="en-US"/>
              </w:rPr>
              <w:t xml:space="preserve"> integer;</w:t>
            </w:r>
            <w:r w:rsidRPr="0041253B">
              <w:rPr>
                <w:lang w:val="en-US"/>
              </w:rPr>
              <w:br/>
              <w:t>begin</w:t>
            </w:r>
            <w:r w:rsidRPr="0041253B">
              <w:rPr>
                <w:lang w:val="en-US"/>
              </w:rPr>
              <w:br/>
              <w:t xml:space="preserve">    select </w:t>
            </w:r>
            <w:r w:rsidRPr="0041253B">
              <w:rPr>
                <w:i/>
                <w:iCs/>
                <w:lang w:val="en-US"/>
              </w:rPr>
              <w:t>count</w:t>
            </w:r>
            <w:r w:rsidRPr="0041253B">
              <w:rPr>
                <w:lang w:val="en-US"/>
              </w:rPr>
              <w:t>(*)</w:t>
            </w:r>
            <w:r w:rsidRPr="0041253B">
              <w:rPr>
                <w:lang w:val="en-US"/>
              </w:rPr>
              <w:br/>
              <w:t xml:space="preserve">    into </w:t>
            </w:r>
            <w:proofErr w:type="spellStart"/>
            <w:r w:rsidRPr="0041253B">
              <w:rPr>
                <w:lang w:val="en-US"/>
              </w:rPr>
              <w:t>subcat_count</w:t>
            </w:r>
            <w:proofErr w:type="spellEnd"/>
            <w:r w:rsidRPr="0041253B">
              <w:rPr>
                <w:lang w:val="en-US"/>
              </w:rPr>
              <w:br/>
              <w:t xml:space="preserve">    from "Subcategory"</w:t>
            </w:r>
            <w:r w:rsidRPr="0041253B">
              <w:rPr>
                <w:lang w:val="en-US"/>
              </w:rPr>
              <w:br/>
              <w:t xml:space="preserve">    where </w:t>
            </w:r>
            <w:proofErr w:type="spellStart"/>
            <w:r w:rsidRPr="0041253B">
              <w:rPr>
                <w:lang w:val="en-US"/>
              </w:rPr>
              <w:t>category_id</w:t>
            </w:r>
            <w:proofErr w:type="spellEnd"/>
            <w:r w:rsidRPr="0041253B">
              <w:rPr>
                <w:lang w:val="en-US"/>
              </w:rPr>
              <w:t xml:space="preserve"> = </w:t>
            </w:r>
            <w:proofErr w:type="spellStart"/>
            <w:r w:rsidRPr="0041253B">
              <w:rPr>
                <w:lang w:val="en-US"/>
              </w:rPr>
              <w:t>old.category_id</w:t>
            </w:r>
            <w:proofErr w:type="spellEnd"/>
            <w:r w:rsidRPr="0041253B">
              <w:rPr>
                <w:lang w:val="en-US"/>
              </w:rPr>
              <w:t>;</w:t>
            </w:r>
            <w:r w:rsidRPr="0041253B">
              <w:rPr>
                <w:lang w:val="en-US"/>
              </w:rPr>
              <w:br/>
            </w:r>
            <w:r w:rsidRPr="0041253B">
              <w:rPr>
                <w:lang w:val="en-US"/>
              </w:rPr>
              <w:br/>
              <w:t xml:space="preserve">    if </w:t>
            </w:r>
            <w:proofErr w:type="spellStart"/>
            <w:r w:rsidRPr="0041253B">
              <w:rPr>
                <w:lang w:val="en-US"/>
              </w:rPr>
              <w:t>subcat_count</w:t>
            </w:r>
            <w:proofErr w:type="spellEnd"/>
            <w:r w:rsidRPr="0041253B">
              <w:rPr>
                <w:lang w:val="en-US"/>
              </w:rPr>
              <w:t xml:space="preserve"> &gt; 0 then</w:t>
            </w:r>
            <w:r w:rsidRPr="0041253B">
              <w:rPr>
                <w:lang w:val="en-US"/>
              </w:rPr>
              <w:br/>
              <w:t xml:space="preserve">        raise exception</w:t>
            </w:r>
            <w:r w:rsidRPr="0041253B">
              <w:rPr>
                <w:lang w:val="en-US"/>
              </w:rPr>
              <w:br/>
              <w:t xml:space="preserve">            '</w:t>
            </w:r>
            <w:r w:rsidRPr="0041253B">
              <w:t>Нельзя</w:t>
            </w:r>
            <w:r w:rsidRPr="0041253B">
              <w:rPr>
                <w:lang w:val="en-US"/>
              </w:rPr>
              <w:t xml:space="preserve"> </w:t>
            </w:r>
            <w:r w:rsidRPr="0041253B">
              <w:t>удалить</w:t>
            </w:r>
            <w:r w:rsidRPr="0041253B">
              <w:rPr>
                <w:lang w:val="en-US"/>
              </w:rPr>
              <w:t xml:space="preserve"> </w:t>
            </w:r>
            <w:r w:rsidRPr="0041253B">
              <w:t>категорию</w:t>
            </w:r>
            <w:r w:rsidRPr="0041253B">
              <w:rPr>
                <w:lang w:val="en-US"/>
              </w:rPr>
              <w:t xml:space="preserve"> %, </w:t>
            </w:r>
            <w:r w:rsidRPr="0041253B">
              <w:t>так</w:t>
            </w:r>
            <w:r w:rsidRPr="0041253B">
              <w:rPr>
                <w:lang w:val="en-US"/>
              </w:rPr>
              <w:t xml:space="preserve"> </w:t>
            </w:r>
            <w:r w:rsidRPr="0041253B">
              <w:t>как</w:t>
            </w:r>
            <w:r w:rsidRPr="0041253B">
              <w:rPr>
                <w:lang w:val="en-US"/>
              </w:rPr>
              <w:t xml:space="preserve"> </w:t>
            </w:r>
            <w:r w:rsidRPr="0041253B">
              <w:t>в</w:t>
            </w:r>
            <w:r w:rsidRPr="0041253B">
              <w:rPr>
                <w:lang w:val="en-US"/>
              </w:rPr>
              <w:t xml:space="preserve"> </w:t>
            </w:r>
            <w:r w:rsidRPr="0041253B">
              <w:t>ней</w:t>
            </w:r>
            <w:r w:rsidRPr="0041253B">
              <w:rPr>
                <w:lang w:val="en-US"/>
              </w:rPr>
              <w:t xml:space="preserve"> </w:t>
            </w:r>
            <w:r w:rsidRPr="0041253B">
              <w:t>есть</w:t>
            </w:r>
            <w:r w:rsidRPr="0041253B">
              <w:rPr>
                <w:lang w:val="en-US"/>
              </w:rPr>
              <w:t xml:space="preserve"> </w:t>
            </w:r>
            <w:r w:rsidRPr="0041253B">
              <w:t>подкатегории</w:t>
            </w:r>
            <w:r w:rsidRPr="0041253B">
              <w:rPr>
                <w:lang w:val="en-US"/>
              </w:rPr>
              <w:t>.',</w:t>
            </w:r>
            <w:r w:rsidRPr="0041253B">
              <w:rPr>
                <w:lang w:val="en-US"/>
              </w:rPr>
              <w:br/>
              <w:t xml:space="preserve">            </w:t>
            </w:r>
            <w:proofErr w:type="spellStart"/>
            <w:r w:rsidRPr="0041253B">
              <w:rPr>
                <w:lang w:val="en-US"/>
              </w:rPr>
              <w:t>old.category_id</w:t>
            </w:r>
            <w:proofErr w:type="spellEnd"/>
            <w:r w:rsidRPr="0041253B">
              <w:rPr>
                <w:lang w:val="en-US"/>
              </w:rPr>
              <w:t>;</w:t>
            </w:r>
            <w:r w:rsidRPr="0041253B">
              <w:rPr>
                <w:lang w:val="en-US"/>
              </w:rPr>
              <w:br/>
              <w:t xml:space="preserve">    end if;</w:t>
            </w:r>
            <w:r w:rsidRPr="0041253B">
              <w:rPr>
                <w:lang w:val="en-US"/>
              </w:rPr>
              <w:br/>
            </w:r>
            <w:r w:rsidRPr="0041253B">
              <w:rPr>
                <w:lang w:val="en-US"/>
              </w:rPr>
              <w:br/>
              <w:t xml:space="preserve">    select </w:t>
            </w:r>
            <w:r w:rsidRPr="0041253B">
              <w:rPr>
                <w:i/>
                <w:iCs/>
                <w:lang w:val="en-US"/>
              </w:rPr>
              <w:t>count</w:t>
            </w:r>
            <w:r w:rsidRPr="0041253B">
              <w:rPr>
                <w:lang w:val="en-US"/>
              </w:rPr>
              <w:t>(*)</w:t>
            </w:r>
            <w:r w:rsidRPr="0041253B">
              <w:rPr>
                <w:lang w:val="en-US"/>
              </w:rPr>
              <w:br/>
              <w:t xml:space="preserve">    into </w:t>
            </w:r>
            <w:proofErr w:type="spellStart"/>
            <w:r w:rsidRPr="0041253B">
              <w:rPr>
                <w:lang w:val="en-US"/>
              </w:rPr>
              <w:t>product_count</w:t>
            </w:r>
            <w:proofErr w:type="spellEnd"/>
            <w:r w:rsidRPr="0041253B">
              <w:rPr>
                <w:lang w:val="en-US"/>
              </w:rPr>
              <w:br/>
              <w:t xml:space="preserve">    from "Product" as p</w:t>
            </w:r>
            <w:r w:rsidRPr="0041253B">
              <w:rPr>
                <w:lang w:val="en-US"/>
              </w:rPr>
              <w:br/>
              <w:t xml:space="preserve">             join "Subcategory" s</w:t>
            </w:r>
            <w:r w:rsidRPr="0041253B">
              <w:rPr>
                <w:lang w:val="en-US"/>
              </w:rPr>
              <w:br/>
              <w:t xml:space="preserve">                  on </w:t>
            </w:r>
            <w:proofErr w:type="spellStart"/>
            <w:r w:rsidRPr="0041253B">
              <w:rPr>
                <w:lang w:val="en-US"/>
              </w:rPr>
              <w:t>p.subcategory_id</w:t>
            </w:r>
            <w:proofErr w:type="spellEnd"/>
            <w:r w:rsidRPr="0041253B">
              <w:rPr>
                <w:lang w:val="en-US"/>
              </w:rPr>
              <w:t xml:space="preserve"> = </w:t>
            </w:r>
            <w:proofErr w:type="spellStart"/>
            <w:r w:rsidRPr="0041253B">
              <w:rPr>
                <w:lang w:val="en-US"/>
              </w:rPr>
              <w:t>s.subcategory_id</w:t>
            </w:r>
            <w:proofErr w:type="spellEnd"/>
            <w:r w:rsidRPr="0041253B">
              <w:rPr>
                <w:lang w:val="en-US"/>
              </w:rPr>
              <w:br/>
              <w:t xml:space="preserve">    where </w:t>
            </w:r>
            <w:proofErr w:type="spellStart"/>
            <w:r w:rsidRPr="0041253B">
              <w:rPr>
                <w:lang w:val="en-US"/>
              </w:rPr>
              <w:t>s.category_id</w:t>
            </w:r>
            <w:proofErr w:type="spellEnd"/>
            <w:r w:rsidRPr="0041253B">
              <w:rPr>
                <w:lang w:val="en-US"/>
              </w:rPr>
              <w:t xml:space="preserve"> = </w:t>
            </w:r>
            <w:proofErr w:type="spellStart"/>
            <w:r w:rsidRPr="0041253B">
              <w:rPr>
                <w:lang w:val="en-US"/>
              </w:rPr>
              <w:t>old.category_id</w:t>
            </w:r>
            <w:proofErr w:type="spellEnd"/>
            <w:r w:rsidRPr="0041253B">
              <w:rPr>
                <w:lang w:val="en-US"/>
              </w:rPr>
              <w:t>;</w:t>
            </w:r>
            <w:r w:rsidRPr="0041253B">
              <w:rPr>
                <w:lang w:val="en-US"/>
              </w:rPr>
              <w:br/>
            </w:r>
            <w:r w:rsidRPr="0041253B">
              <w:rPr>
                <w:lang w:val="en-US"/>
              </w:rPr>
              <w:br/>
              <w:t xml:space="preserve">    if </w:t>
            </w:r>
            <w:proofErr w:type="spellStart"/>
            <w:r w:rsidRPr="0041253B">
              <w:rPr>
                <w:lang w:val="en-US"/>
              </w:rPr>
              <w:t>product_count</w:t>
            </w:r>
            <w:proofErr w:type="spellEnd"/>
            <w:r w:rsidRPr="0041253B">
              <w:rPr>
                <w:lang w:val="en-US"/>
              </w:rPr>
              <w:t xml:space="preserve"> &gt; 0 then</w:t>
            </w:r>
            <w:r w:rsidRPr="0041253B">
              <w:rPr>
                <w:lang w:val="en-US"/>
              </w:rPr>
              <w:br/>
              <w:t xml:space="preserve">        raise exception</w:t>
            </w:r>
            <w:r w:rsidRPr="0041253B">
              <w:rPr>
                <w:lang w:val="en-US"/>
              </w:rPr>
              <w:br/>
              <w:t xml:space="preserve">            '</w:t>
            </w:r>
            <w:r w:rsidRPr="0041253B">
              <w:t>Нельзя</w:t>
            </w:r>
            <w:r w:rsidRPr="0041253B">
              <w:rPr>
                <w:lang w:val="en-US"/>
              </w:rPr>
              <w:t xml:space="preserve"> </w:t>
            </w:r>
            <w:r w:rsidRPr="0041253B">
              <w:t>удалить</w:t>
            </w:r>
            <w:r w:rsidRPr="0041253B">
              <w:rPr>
                <w:lang w:val="en-US"/>
              </w:rPr>
              <w:t xml:space="preserve"> </w:t>
            </w:r>
            <w:r w:rsidRPr="0041253B">
              <w:t>категорию</w:t>
            </w:r>
            <w:r w:rsidRPr="0041253B">
              <w:rPr>
                <w:lang w:val="en-US"/>
              </w:rPr>
              <w:t xml:space="preserve"> %, </w:t>
            </w:r>
            <w:r w:rsidRPr="0041253B">
              <w:t>так</w:t>
            </w:r>
            <w:r w:rsidRPr="0041253B">
              <w:rPr>
                <w:lang w:val="en-US"/>
              </w:rPr>
              <w:t xml:space="preserve"> </w:t>
            </w:r>
            <w:r w:rsidRPr="0041253B">
              <w:t>как</w:t>
            </w:r>
            <w:r w:rsidRPr="0041253B">
              <w:rPr>
                <w:lang w:val="en-US"/>
              </w:rPr>
              <w:t xml:space="preserve"> </w:t>
            </w:r>
            <w:r w:rsidRPr="0041253B">
              <w:t>в</w:t>
            </w:r>
            <w:r w:rsidRPr="0041253B">
              <w:rPr>
                <w:lang w:val="en-US"/>
              </w:rPr>
              <w:t xml:space="preserve"> </w:t>
            </w:r>
            <w:r w:rsidRPr="0041253B">
              <w:t>ней</w:t>
            </w:r>
            <w:r w:rsidRPr="0041253B">
              <w:rPr>
                <w:lang w:val="en-US"/>
              </w:rPr>
              <w:t xml:space="preserve"> </w:t>
            </w:r>
            <w:r w:rsidRPr="0041253B">
              <w:t>есть</w:t>
            </w:r>
            <w:r w:rsidRPr="0041253B">
              <w:rPr>
                <w:lang w:val="en-US"/>
              </w:rPr>
              <w:t xml:space="preserve"> </w:t>
            </w:r>
            <w:r w:rsidRPr="0041253B">
              <w:t>товары</w:t>
            </w:r>
            <w:r w:rsidRPr="0041253B">
              <w:rPr>
                <w:lang w:val="en-US"/>
              </w:rPr>
              <w:t>.',</w:t>
            </w:r>
            <w:r w:rsidRPr="0041253B">
              <w:rPr>
                <w:lang w:val="en-US"/>
              </w:rPr>
              <w:br/>
            </w:r>
            <w:r w:rsidRPr="0041253B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41253B">
              <w:rPr>
                <w:lang w:val="en-US"/>
              </w:rPr>
              <w:t>old.category_id</w:t>
            </w:r>
            <w:proofErr w:type="spellEnd"/>
            <w:r w:rsidRPr="0041253B">
              <w:rPr>
                <w:lang w:val="en-US"/>
              </w:rPr>
              <w:t>;</w:t>
            </w:r>
            <w:r w:rsidRPr="0041253B">
              <w:rPr>
                <w:lang w:val="en-US"/>
              </w:rPr>
              <w:br/>
              <w:t xml:space="preserve">    end if;</w:t>
            </w:r>
            <w:r w:rsidRPr="0041253B">
              <w:rPr>
                <w:lang w:val="en-US"/>
              </w:rPr>
              <w:br/>
            </w:r>
            <w:r w:rsidRPr="0041253B">
              <w:rPr>
                <w:lang w:val="en-US"/>
              </w:rPr>
              <w:br/>
              <w:t xml:space="preserve">    return old;</w:t>
            </w:r>
            <w:r w:rsidRPr="0041253B">
              <w:rPr>
                <w:lang w:val="en-US"/>
              </w:rPr>
              <w:br/>
              <w:t>end;</w:t>
            </w:r>
            <w:r w:rsidRPr="0041253B">
              <w:rPr>
                <w:lang w:val="en-US"/>
              </w:rPr>
              <w:br/>
              <w:t xml:space="preserve">$$ language </w:t>
            </w:r>
            <w:proofErr w:type="spellStart"/>
            <w:r w:rsidRPr="0041253B">
              <w:rPr>
                <w:lang w:val="en-US"/>
              </w:rPr>
              <w:t>plpgsql</w:t>
            </w:r>
            <w:proofErr w:type="spellEnd"/>
            <w:r w:rsidRPr="0041253B">
              <w:rPr>
                <w:lang w:val="en-US"/>
              </w:rPr>
              <w:t>;</w:t>
            </w:r>
          </w:p>
          <w:p w14:paraId="08C1ECFB" w14:textId="77777777" w:rsidR="00FC1FD2" w:rsidRPr="0041253B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126FB0B8" w14:textId="087EA241" w:rsidR="00FC1FD2" w:rsidRDefault="0041253B" w:rsidP="00FC1FD2">
      <w:pPr>
        <w:pStyle w:val="af5"/>
        <w:rPr>
          <w:lang w:val="en-US"/>
        </w:rPr>
      </w:pPr>
      <w:r w:rsidRPr="0041253B">
        <w:rPr>
          <w:lang w:val="en-US"/>
        </w:rPr>
        <w:lastRenderedPageBreak/>
        <w:drawing>
          <wp:inline distT="0" distB="0" distL="0" distR="0" wp14:anchorId="7D235068" wp14:editId="1A783BDC">
            <wp:extent cx="6120130" cy="5308600"/>
            <wp:effectExtent l="0" t="0" r="0" b="6350"/>
            <wp:docPr id="31197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73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99DF" w14:textId="77777777" w:rsidR="00EB39A3" w:rsidRDefault="00EB39A3" w:rsidP="00FC1FD2">
      <w:pPr>
        <w:rPr>
          <w:b/>
          <w:sz w:val="24"/>
        </w:rPr>
      </w:pPr>
      <w:r w:rsidRPr="00EB39A3">
        <w:rPr>
          <w:b/>
          <w:sz w:val="24"/>
        </w:rPr>
        <w:t>Рисунок 1.3.1 – Логика проверки наличия связанных подкатегорий и товаров перед удалением категории.</w:t>
      </w:r>
    </w:p>
    <w:p w14:paraId="3E679D81" w14:textId="325F2A46" w:rsidR="00FC1FD2" w:rsidRPr="00B53B2A" w:rsidRDefault="00B53B2A" w:rsidP="00FC1FD2">
      <w:r w:rsidRPr="00B53B2A">
        <w:t>Функция проверяет наличие подкатегорий и товаров в категории, вызывает исключение при обнаружении зависимых записей</w:t>
      </w:r>
      <w:r>
        <w:t>.</w:t>
      </w:r>
    </w:p>
    <w:p w14:paraId="28122D24" w14:textId="2557FF46" w:rsidR="00FC1FD2" w:rsidRPr="0069445A" w:rsidRDefault="00B53B2A" w:rsidP="00FC1FD2">
      <w:pPr>
        <w:pStyle w:val="af3"/>
      </w:pPr>
      <w:r w:rsidRPr="00B53B2A">
        <w:t>Листинг 1.3.2 – Создание триггера защиты категории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41253B" w14:paraId="15C5DA9F" w14:textId="77777777" w:rsidTr="0050208F">
        <w:tc>
          <w:tcPr>
            <w:tcW w:w="9628" w:type="dxa"/>
          </w:tcPr>
          <w:p w14:paraId="25C49A56" w14:textId="77777777" w:rsidR="0041253B" w:rsidRPr="0041253B" w:rsidRDefault="0041253B" w:rsidP="0041253B">
            <w:pPr>
              <w:pStyle w:val="af4"/>
              <w:rPr>
                <w:lang w:val="en-US"/>
              </w:rPr>
            </w:pPr>
            <w:r w:rsidRPr="0041253B">
              <w:rPr>
                <w:lang w:val="en-US"/>
              </w:rPr>
              <w:t xml:space="preserve">create trigger </w:t>
            </w:r>
            <w:proofErr w:type="spellStart"/>
            <w:r w:rsidRPr="0041253B">
              <w:rPr>
                <w:lang w:val="en-US"/>
              </w:rPr>
              <w:t>trg_prevent_category_delete</w:t>
            </w:r>
            <w:proofErr w:type="spellEnd"/>
            <w:r w:rsidRPr="0041253B">
              <w:rPr>
                <w:lang w:val="en-US"/>
              </w:rPr>
              <w:br/>
              <w:t xml:space="preserve">    before delete</w:t>
            </w:r>
            <w:r w:rsidRPr="0041253B">
              <w:rPr>
                <w:lang w:val="en-US"/>
              </w:rPr>
              <w:br/>
              <w:t xml:space="preserve">    on "Category"</w:t>
            </w:r>
            <w:r w:rsidRPr="0041253B">
              <w:rPr>
                <w:lang w:val="en-US"/>
              </w:rPr>
              <w:br/>
              <w:t xml:space="preserve">    for each row</w:t>
            </w:r>
            <w:r w:rsidRPr="0041253B">
              <w:rPr>
                <w:lang w:val="en-US"/>
              </w:rPr>
              <w:br/>
              <w:t xml:space="preserve">execute function </w:t>
            </w:r>
            <w:proofErr w:type="spellStart"/>
            <w:r w:rsidRPr="0041253B">
              <w:rPr>
                <w:i/>
                <w:iCs/>
                <w:lang w:val="en-US"/>
              </w:rPr>
              <w:t>prevent_category_</w:t>
            </w:r>
            <w:proofErr w:type="gramStart"/>
            <w:r w:rsidRPr="0041253B">
              <w:rPr>
                <w:i/>
                <w:iCs/>
                <w:lang w:val="en-US"/>
              </w:rPr>
              <w:t>delete</w:t>
            </w:r>
            <w:proofErr w:type="spellEnd"/>
            <w:r w:rsidRPr="0041253B">
              <w:rPr>
                <w:lang w:val="en-US"/>
              </w:rPr>
              <w:t>();</w:t>
            </w:r>
            <w:proofErr w:type="gramEnd"/>
          </w:p>
          <w:p w14:paraId="5C5A784C" w14:textId="77777777" w:rsidR="00FC1FD2" w:rsidRPr="0041253B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6260C586" w14:textId="40FF336B" w:rsidR="00FC1FD2" w:rsidRDefault="0041253B" w:rsidP="00FC1FD2">
      <w:pPr>
        <w:pStyle w:val="af5"/>
        <w:rPr>
          <w:lang w:val="en-US"/>
        </w:rPr>
      </w:pPr>
      <w:r w:rsidRPr="0041253B">
        <w:rPr>
          <w:lang w:val="en-US"/>
        </w:rPr>
        <w:lastRenderedPageBreak/>
        <w:drawing>
          <wp:inline distT="0" distB="0" distL="0" distR="0" wp14:anchorId="196463DF" wp14:editId="74DEABA7">
            <wp:extent cx="6120130" cy="1074420"/>
            <wp:effectExtent l="0" t="0" r="0" b="0"/>
            <wp:docPr id="1902193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3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3693" w14:textId="77777777" w:rsidR="00EB39A3" w:rsidRDefault="00EB39A3" w:rsidP="00FC1FD2">
      <w:pPr>
        <w:rPr>
          <w:b/>
          <w:sz w:val="24"/>
        </w:rPr>
      </w:pPr>
      <w:r w:rsidRPr="00EB39A3">
        <w:rPr>
          <w:b/>
          <w:bCs/>
          <w:sz w:val="24"/>
        </w:rPr>
        <w:t>Рисунок 1.3.2 –</w:t>
      </w:r>
      <w:r w:rsidRPr="00EB39A3">
        <w:rPr>
          <w:b/>
          <w:sz w:val="24"/>
        </w:rPr>
        <w:t xml:space="preserve"> Триггер, предотвращающий удаление категории при наличии зависимых записей.</w:t>
      </w:r>
    </w:p>
    <w:p w14:paraId="6FCD93D1" w14:textId="70612902" w:rsidR="00FC1FD2" w:rsidRPr="00B53B2A" w:rsidRDefault="00B53B2A" w:rsidP="00FC1FD2">
      <w:r w:rsidRPr="00B53B2A">
        <w:t xml:space="preserve">Триггер срабатывает перед удалением записи из таблицы </w:t>
      </w:r>
      <w:r w:rsidRPr="00B53B2A">
        <w:rPr>
          <w:lang w:val="en-US"/>
        </w:rPr>
        <w:t>Category</w:t>
      </w:r>
      <w:r>
        <w:t>.</w:t>
      </w:r>
    </w:p>
    <w:p w14:paraId="3CACB229" w14:textId="1A6926DD" w:rsidR="00FC1FD2" w:rsidRPr="0069445A" w:rsidRDefault="00B53B2A" w:rsidP="00FC1FD2">
      <w:pPr>
        <w:pStyle w:val="af3"/>
      </w:pPr>
      <w:r w:rsidRPr="00B53B2A">
        <w:t>Листинг 1.3.3 – Попытка удаления категории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41253B" w14:paraId="332F8CB2" w14:textId="77777777" w:rsidTr="0050208F">
        <w:tc>
          <w:tcPr>
            <w:tcW w:w="9628" w:type="dxa"/>
          </w:tcPr>
          <w:p w14:paraId="483BA4D6" w14:textId="0F8594F0" w:rsidR="00FC1FD2" w:rsidRPr="0041253B" w:rsidRDefault="0041253B" w:rsidP="0050208F">
            <w:pPr>
              <w:pStyle w:val="af4"/>
            </w:pPr>
            <w:r w:rsidRPr="0041253B">
              <w:rPr>
                <w:lang w:val="en-US"/>
              </w:rPr>
              <w:t xml:space="preserve">DELETE FROM "Category" WHERE </w:t>
            </w:r>
            <w:proofErr w:type="spellStart"/>
            <w:r w:rsidRPr="0041253B">
              <w:rPr>
                <w:lang w:val="en-US"/>
              </w:rPr>
              <w:t>category_id</w:t>
            </w:r>
            <w:proofErr w:type="spellEnd"/>
            <w:r w:rsidRPr="0041253B">
              <w:rPr>
                <w:lang w:val="en-US"/>
              </w:rPr>
              <w:t xml:space="preserve"> = 2;</w:t>
            </w:r>
          </w:p>
        </w:tc>
      </w:tr>
    </w:tbl>
    <w:p w14:paraId="4235522B" w14:textId="4E6E6D1F" w:rsidR="00FC1FD2" w:rsidRDefault="0041253B" w:rsidP="00FC1FD2">
      <w:pPr>
        <w:pStyle w:val="af5"/>
        <w:rPr>
          <w:lang w:val="en-US"/>
        </w:rPr>
      </w:pPr>
      <w:r w:rsidRPr="0041253B">
        <w:rPr>
          <w:lang w:val="en-US"/>
        </w:rPr>
        <w:drawing>
          <wp:inline distT="0" distB="0" distL="0" distR="0" wp14:anchorId="7D5D1F71" wp14:editId="6B5663CB">
            <wp:extent cx="6120130" cy="604520"/>
            <wp:effectExtent l="0" t="0" r="0" b="5080"/>
            <wp:docPr id="108749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9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74A4" w14:textId="77777777" w:rsidR="00EB39A3" w:rsidRPr="00EB39A3" w:rsidRDefault="00EB39A3" w:rsidP="00EB39A3">
      <w:pPr>
        <w:rPr>
          <w:b/>
          <w:sz w:val="24"/>
        </w:rPr>
      </w:pPr>
      <w:r w:rsidRPr="00EB39A3">
        <w:rPr>
          <w:b/>
          <w:bCs/>
          <w:sz w:val="24"/>
        </w:rPr>
        <w:t>Рисунок 1.3.3 –</w:t>
      </w:r>
      <w:r w:rsidRPr="00EB39A3">
        <w:rPr>
          <w:b/>
          <w:sz w:val="24"/>
        </w:rPr>
        <w:t xml:space="preserve"> Пример запроса на удаление категории, блокируемого триггером.</w:t>
      </w:r>
    </w:p>
    <w:p w14:paraId="7F243100" w14:textId="774B23AE" w:rsidR="00B53B2A" w:rsidRPr="0069445A" w:rsidRDefault="00B53B2A" w:rsidP="00B53B2A">
      <w:r w:rsidRPr="00B53B2A">
        <w:t>Пример запроса на удаление категории, который корректно прерывается триггером.</w:t>
      </w:r>
    </w:p>
    <w:p w14:paraId="4DCFC481" w14:textId="37F4732A" w:rsidR="00FC1FD2" w:rsidRDefault="0041253B" w:rsidP="0041253B">
      <w:pPr>
        <w:pStyle w:val="2"/>
      </w:pPr>
      <w:bookmarkStart w:id="7" w:name="_Toc214709667"/>
      <w:r w:rsidRPr="0041253B">
        <w:t>ИСПОЛЬЗОВАНИЕ КУРСОРОВ</w:t>
      </w:r>
      <w:bookmarkEnd w:id="7"/>
    </w:p>
    <w:p w14:paraId="4D43D452" w14:textId="495EE715" w:rsidR="00B6077B" w:rsidRPr="009C74F0" w:rsidRDefault="009C74F0" w:rsidP="00B6077B">
      <w:pPr>
        <w:pStyle w:val="3"/>
        <w:rPr>
          <w:lang w:val="en-US"/>
        </w:rPr>
      </w:pPr>
      <w:bookmarkStart w:id="8" w:name="_Toc214709668"/>
      <w:r w:rsidRPr="009C74F0">
        <w:t>Явный</w:t>
      </w:r>
      <w:r w:rsidRPr="009C74F0">
        <w:rPr>
          <w:lang w:val="en-US"/>
        </w:rPr>
        <w:t xml:space="preserve"> </w:t>
      </w:r>
      <w:r w:rsidRPr="009C74F0">
        <w:t>курсор</w:t>
      </w:r>
      <w:r w:rsidRPr="009C74F0">
        <w:rPr>
          <w:lang w:val="en-US"/>
        </w:rPr>
        <w:t xml:space="preserve"> (DECLARE / OPEN / FETCH / CLOSE)</w:t>
      </w:r>
      <w:bookmarkEnd w:id="8"/>
    </w:p>
    <w:p w14:paraId="36B270A4" w14:textId="00C71A5D" w:rsidR="00FC1FD2" w:rsidRPr="00B53B2A" w:rsidRDefault="00B53B2A" w:rsidP="00FC1FD2">
      <w:r w:rsidRPr="00B53B2A">
        <w:t>Функция демонстрирует последовательную обработку данных о продуктах с ценой выше 100 с помощью явного курсора.</w:t>
      </w:r>
    </w:p>
    <w:p w14:paraId="76980D01" w14:textId="3917605F" w:rsidR="00FC1FD2" w:rsidRPr="0069445A" w:rsidRDefault="00B53B2A" w:rsidP="00FC1FD2">
      <w:pPr>
        <w:pStyle w:val="af3"/>
      </w:pPr>
      <w:r w:rsidRPr="00B53B2A">
        <w:t>Листинг 2.1.1 – Функция с явным курсором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B6077B" w14:paraId="74940EE7" w14:textId="77777777" w:rsidTr="0050208F">
        <w:tc>
          <w:tcPr>
            <w:tcW w:w="9628" w:type="dxa"/>
          </w:tcPr>
          <w:p w14:paraId="358A8C44" w14:textId="77777777" w:rsidR="00B6077B" w:rsidRPr="00B6077B" w:rsidRDefault="00B6077B" w:rsidP="00B6077B">
            <w:pPr>
              <w:pStyle w:val="af4"/>
              <w:rPr>
                <w:lang w:val="en-US"/>
              </w:rPr>
            </w:pPr>
            <w:r w:rsidRPr="00B6077B">
              <w:rPr>
                <w:lang w:val="en-US"/>
              </w:rPr>
              <w:t xml:space="preserve">create or replace function </w:t>
            </w:r>
            <w:proofErr w:type="spellStart"/>
            <w:r w:rsidRPr="00B6077B">
              <w:rPr>
                <w:i/>
                <w:iCs/>
                <w:lang w:val="en-US"/>
              </w:rPr>
              <w:t>demo_explicit_cursor</w:t>
            </w:r>
            <w:proofErr w:type="spellEnd"/>
            <w:r w:rsidRPr="00B6077B">
              <w:rPr>
                <w:lang w:val="en-US"/>
              </w:rPr>
              <w:t>()</w:t>
            </w:r>
            <w:r w:rsidRPr="00B6077B">
              <w:rPr>
                <w:lang w:val="en-US"/>
              </w:rPr>
              <w:br/>
              <w:t xml:space="preserve">    returns void as</w:t>
            </w:r>
            <w:r w:rsidRPr="00B6077B">
              <w:rPr>
                <w:lang w:val="en-US"/>
              </w:rPr>
              <w:br/>
              <w:t>$$</w:t>
            </w:r>
            <w:r w:rsidRPr="00B6077B">
              <w:rPr>
                <w:lang w:val="en-US"/>
              </w:rPr>
              <w:br/>
              <w:t>declare</w:t>
            </w:r>
            <w:r w:rsidRPr="00B6077B">
              <w:rPr>
                <w:lang w:val="en-US"/>
              </w:rPr>
              <w:br/>
              <w:t xml:space="preserve">    </w:t>
            </w:r>
            <w:proofErr w:type="spellStart"/>
            <w:r w:rsidRPr="00B6077B">
              <w:rPr>
                <w:lang w:val="en-US"/>
              </w:rPr>
              <w:t>cur_products</w:t>
            </w:r>
            <w:proofErr w:type="spellEnd"/>
            <w:r w:rsidRPr="00B6077B">
              <w:rPr>
                <w:lang w:val="en-US"/>
              </w:rPr>
              <w:t xml:space="preserve"> cursor for</w:t>
            </w:r>
            <w:r w:rsidRPr="00B6077B">
              <w:rPr>
                <w:lang w:val="en-US"/>
              </w:rPr>
              <w:br/>
              <w:t xml:space="preserve">        select </w:t>
            </w:r>
            <w:proofErr w:type="spellStart"/>
            <w:r w:rsidRPr="00B6077B">
              <w:rPr>
                <w:lang w:val="en-US"/>
              </w:rPr>
              <w:t>product_id</w:t>
            </w:r>
            <w:proofErr w:type="spellEnd"/>
            <w:r w:rsidRPr="00B6077B">
              <w:rPr>
                <w:lang w:val="en-US"/>
              </w:rPr>
              <w:t>, name, price</w:t>
            </w:r>
            <w:r w:rsidRPr="00B6077B">
              <w:rPr>
                <w:lang w:val="en-US"/>
              </w:rPr>
              <w:br/>
              <w:t xml:space="preserve">        from "Product"</w:t>
            </w:r>
            <w:r w:rsidRPr="00B6077B">
              <w:rPr>
                <w:lang w:val="en-US"/>
              </w:rPr>
              <w:br/>
              <w:t xml:space="preserve">        where price &gt; 100;</w:t>
            </w:r>
            <w:r w:rsidRPr="00B6077B">
              <w:rPr>
                <w:lang w:val="en-US"/>
              </w:rPr>
              <w:br/>
              <w:t xml:space="preserve">    rec record;</w:t>
            </w:r>
            <w:r w:rsidRPr="00B6077B">
              <w:rPr>
                <w:lang w:val="en-US"/>
              </w:rPr>
              <w:br/>
              <w:t>begin</w:t>
            </w:r>
            <w:r w:rsidRPr="00B6077B">
              <w:rPr>
                <w:lang w:val="en-US"/>
              </w:rPr>
              <w:br/>
              <w:t xml:space="preserve">    open </w:t>
            </w:r>
            <w:proofErr w:type="spellStart"/>
            <w:r w:rsidRPr="00B6077B">
              <w:rPr>
                <w:lang w:val="en-US"/>
              </w:rPr>
              <w:t>cur_products</w:t>
            </w:r>
            <w:proofErr w:type="spellEnd"/>
            <w:r w:rsidRPr="00B6077B">
              <w:rPr>
                <w:lang w:val="en-US"/>
              </w:rPr>
              <w:t>;</w:t>
            </w:r>
            <w:r w:rsidRPr="00B6077B">
              <w:rPr>
                <w:lang w:val="en-US"/>
              </w:rPr>
              <w:br/>
            </w:r>
            <w:r w:rsidRPr="00B6077B">
              <w:rPr>
                <w:lang w:val="en-US"/>
              </w:rPr>
              <w:br/>
              <w:t xml:space="preserve">    loop</w:t>
            </w:r>
            <w:r w:rsidRPr="00B6077B">
              <w:rPr>
                <w:lang w:val="en-US"/>
              </w:rPr>
              <w:br/>
              <w:t xml:space="preserve">        fetch </w:t>
            </w:r>
            <w:proofErr w:type="spellStart"/>
            <w:r w:rsidRPr="00B6077B">
              <w:rPr>
                <w:lang w:val="en-US"/>
              </w:rPr>
              <w:t>cur_products</w:t>
            </w:r>
            <w:proofErr w:type="spellEnd"/>
            <w:r w:rsidRPr="00B6077B">
              <w:rPr>
                <w:lang w:val="en-US"/>
              </w:rPr>
              <w:t xml:space="preserve"> into rec;</w:t>
            </w:r>
            <w:r w:rsidRPr="00B6077B">
              <w:rPr>
                <w:lang w:val="en-US"/>
              </w:rPr>
              <w:br/>
              <w:t xml:space="preserve">        exit when not found;</w:t>
            </w:r>
            <w:r w:rsidRPr="00B6077B">
              <w:rPr>
                <w:lang w:val="en-US"/>
              </w:rPr>
              <w:br/>
            </w:r>
            <w:r w:rsidRPr="00B6077B">
              <w:rPr>
                <w:lang w:val="en-US"/>
              </w:rPr>
              <w:br/>
              <w:t xml:space="preserve">        raise notice 'product: %, name: %, price: %',</w:t>
            </w:r>
            <w:r w:rsidRPr="00B6077B">
              <w:rPr>
                <w:lang w:val="en-US"/>
              </w:rPr>
              <w:br/>
              <w:t xml:space="preserve">            </w:t>
            </w:r>
            <w:proofErr w:type="spellStart"/>
            <w:r w:rsidRPr="00B6077B">
              <w:rPr>
                <w:lang w:val="en-US"/>
              </w:rPr>
              <w:t>rec.product_id</w:t>
            </w:r>
            <w:proofErr w:type="spellEnd"/>
            <w:r w:rsidRPr="00B6077B">
              <w:rPr>
                <w:lang w:val="en-US"/>
              </w:rPr>
              <w:t xml:space="preserve">, rec.name, </w:t>
            </w:r>
            <w:proofErr w:type="spellStart"/>
            <w:r w:rsidRPr="00B6077B">
              <w:rPr>
                <w:lang w:val="en-US"/>
              </w:rPr>
              <w:t>rec.price</w:t>
            </w:r>
            <w:proofErr w:type="spellEnd"/>
            <w:r w:rsidRPr="00B6077B">
              <w:rPr>
                <w:lang w:val="en-US"/>
              </w:rPr>
              <w:t>;</w:t>
            </w:r>
            <w:r w:rsidRPr="00B6077B">
              <w:rPr>
                <w:lang w:val="en-US"/>
              </w:rPr>
              <w:br/>
              <w:t xml:space="preserve">    end loop;</w:t>
            </w:r>
            <w:r w:rsidRPr="00B6077B">
              <w:rPr>
                <w:lang w:val="en-US"/>
              </w:rPr>
              <w:br/>
            </w:r>
            <w:r w:rsidRPr="00B6077B">
              <w:rPr>
                <w:lang w:val="en-US"/>
              </w:rPr>
              <w:br/>
            </w:r>
            <w:r w:rsidRPr="00B6077B">
              <w:rPr>
                <w:lang w:val="en-US"/>
              </w:rPr>
              <w:lastRenderedPageBreak/>
              <w:t xml:space="preserve">    close </w:t>
            </w:r>
            <w:proofErr w:type="spellStart"/>
            <w:r w:rsidRPr="00B6077B">
              <w:rPr>
                <w:lang w:val="en-US"/>
              </w:rPr>
              <w:t>cur_products</w:t>
            </w:r>
            <w:proofErr w:type="spellEnd"/>
            <w:r w:rsidRPr="00B6077B">
              <w:rPr>
                <w:lang w:val="en-US"/>
              </w:rPr>
              <w:t>;</w:t>
            </w:r>
            <w:r w:rsidRPr="00B6077B">
              <w:rPr>
                <w:lang w:val="en-US"/>
              </w:rPr>
              <w:br/>
              <w:t>end;</w:t>
            </w:r>
            <w:r w:rsidRPr="00B6077B">
              <w:rPr>
                <w:lang w:val="en-US"/>
              </w:rPr>
              <w:br/>
              <w:t xml:space="preserve">$$ language </w:t>
            </w:r>
            <w:proofErr w:type="spellStart"/>
            <w:r w:rsidRPr="00B6077B">
              <w:rPr>
                <w:lang w:val="en-US"/>
              </w:rPr>
              <w:t>plpgsql</w:t>
            </w:r>
            <w:proofErr w:type="spellEnd"/>
            <w:r w:rsidRPr="00B6077B">
              <w:rPr>
                <w:lang w:val="en-US"/>
              </w:rPr>
              <w:t>;</w:t>
            </w:r>
          </w:p>
          <w:p w14:paraId="4237DFDE" w14:textId="77777777" w:rsidR="00FC1FD2" w:rsidRPr="00B6077B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6F0CAA27" w14:textId="18E658A4" w:rsidR="00FC1FD2" w:rsidRDefault="00B6077B" w:rsidP="00FC1FD2">
      <w:pPr>
        <w:pStyle w:val="af5"/>
        <w:rPr>
          <w:lang w:val="en-US"/>
        </w:rPr>
      </w:pPr>
      <w:r w:rsidRPr="00B6077B">
        <w:rPr>
          <w:lang w:val="en-US"/>
        </w:rPr>
        <w:lastRenderedPageBreak/>
        <w:drawing>
          <wp:inline distT="0" distB="0" distL="0" distR="0" wp14:anchorId="57E351EF" wp14:editId="4B397977">
            <wp:extent cx="6120130" cy="5053965"/>
            <wp:effectExtent l="0" t="0" r="0" b="0"/>
            <wp:docPr id="131129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3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6723" w14:textId="77777777" w:rsidR="00EB39A3" w:rsidRDefault="00EB39A3" w:rsidP="00FC1FD2">
      <w:pPr>
        <w:rPr>
          <w:b/>
          <w:sz w:val="24"/>
        </w:rPr>
      </w:pPr>
      <w:r w:rsidRPr="00EB39A3">
        <w:rPr>
          <w:b/>
          <w:bCs/>
          <w:sz w:val="24"/>
        </w:rPr>
        <w:t>Рисунок 2.1.1 –</w:t>
      </w:r>
      <w:r w:rsidRPr="00EB39A3">
        <w:rPr>
          <w:b/>
          <w:sz w:val="24"/>
        </w:rPr>
        <w:t xml:space="preserve"> Последовательная выборка продуктов с ценой выше 100 с помощью явного курсора.</w:t>
      </w:r>
    </w:p>
    <w:p w14:paraId="770520F0" w14:textId="7B847214" w:rsidR="00FC1FD2" w:rsidRPr="009C74F0" w:rsidRDefault="00B53B2A" w:rsidP="00FC1FD2">
      <w:r w:rsidRPr="00B53B2A">
        <w:t>Явный курсор выбирает продукты с ценой &gt;100 и выводит их через RAISE NOTICE</w:t>
      </w:r>
      <w:r>
        <w:t>.</w:t>
      </w:r>
    </w:p>
    <w:p w14:paraId="1ACD83C3" w14:textId="0CA9725F" w:rsidR="00FC1FD2" w:rsidRPr="0069445A" w:rsidRDefault="00B53B2A" w:rsidP="00FC1FD2">
      <w:pPr>
        <w:pStyle w:val="af3"/>
      </w:pPr>
      <w:r w:rsidRPr="00B53B2A">
        <w:t>Листинг 2.1.2 – Вызов функции с явным курсором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B6077B" w14:paraId="3593BEE8" w14:textId="77777777" w:rsidTr="0050208F">
        <w:tc>
          <w:tcPr>
            <w:tcW w:w="9628" w:type="dxa"/>
          </w:tcPr>
          <w:p w14:paraId="59448AF5" w14:textId="4011558B" w:rsidR="00FC1FD2" w:rsidRPr="00B6077B" w:rsidRDefault="00B6077B" w:rsidP="0050208F">
            <w:pPr>
              <w:pStyle w:val="af4"/>
            </w:pPr>
            <w:proofErr w:type="spellStart"/>
            <w:r w:rsidRPr="00B6077B">
              <w:t>select</w:t>
            </w:r>
            <w:proofErr w:type="spellEnd"/>
            <w:r w:rsidRPr="00B6077B">
              <w:t xml:space="preserve"> </w:t>
            </w:r>
            <w:proofErr w:type="spellStart"/>
            <w:r w:rsidRPr="00B6077B">
              <w:rPr>
                <w:i/>
                <w:iCs/>
              </w:rPr>
              <w:t>demo_explicit_</w:t>
            </w:r>
            <w:proofErr w:type="gramStart"/>
            <w:r w:rsidRPr="00B6077B">
              <w:rPr>
                <w:i/>
                <w:iCs/>
              </w:rPr>
              <w:t>cursor</w:t>
            </w:r>
            <w:proofErr w:type="spellEnd"/>
            <w:r w:rsidRPr="00B6077B">
              <w:t>(</w:t>
            </w:r>
            <w:proofErr w:type="gramEnd"/>
            <w:r w:rsidRPr="00B6077B">
              <w:t>);</w:t>
            </w:r>
          </w:p>
        </w:tc>
      </w:tr>
    </w:tbl>
    <w:p w14:paraId="000FA553" w14:textId="22458045" w:rsidR="00FC1FD2" w:rsidRDefault="00B6077B" w:rsidP="00FC1FD2">
      <w:pPr>
        <w:pStyle w:val="af5"/>
        <w:rPr>
          <w:lang w:val="en-US"/>
        </w:rPr>
      </w:pPr>
      <w:r w:rsidRPr="00B6077B">
        <w:rPr>
          <w:lang w:val="en-US"/>
        </w:rPr>
        <w:lastRenderedPageBreak/>
        <w:drawing>
          <wp:inline distT="0" distB="0" distL="0" distR="0" wp14:anchorId="5F56A969" wp14:editId="1F73BF75">
            <wp:extent cx="6120130" cy="4681220"/>
            <wp:effectExtent l="0" t="0" r="0" b="5080"/>
            <wp:docPr id="153355503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503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C349" w14:textId="77777777" w:rsidR="00EB39A3" w:rsidRPr="00EB39A3" w:rsidRDefault="00EB39A3" w:rsidP="00EB39A3">
      <w:pPr>
        <w:rPr>
          <w:b/>
          <w:sz w:val="24"/>
        </w:rPr>
      </w:pPr>
      <w:r w:rsidRPr="00EB39A3">
        <w:rPr>
          <w:b/>
          <w:bCs/>
          <w:sz w:val="24"/>
        </w:rPr>
        <w:t>Рисунок 2.1.2 –</w:t>
      </w:r>
      <w:r w:rsidRPr="00EB39A3">
        <w:rPr>
          <w:b/>
          <w:sz w:val="24"/>
        </w:rPr>
        <w:t xml:space="preserve"> Результат вызова функции с явным курсором — вывод списка товаров.</w:t>
      </w:r>
    </w:p>
    <w:p w14:paraId="3F91F309" w14:textId="5E2E5A6E" w:rsidR="00B53B2A" w:rsidRPr="0069445A" w:rsidRDefault="00B53B2A" w:rsidP="00B53B2A">
      <w:r w:rsidRPr="00B53B2A">
        <w:t>Демонстрация работы функции, выводится список продуктов с соответствующими полями.</w:t>
      </w:r>
    </w:p>
    <w:p w14:paraId="4BE41133" w14:textId="60193B5E" w:rsidR="00FC1FD2" w:rsidRPr="009C74F0" w:rsidRDefault="009C74F0" w:rsidP="009C74F0">
      <w:pPr>
        <w:pStyle w:val="3"/>
      </w:pPr>
      <w:bookmarkStart w:id="9" w:name="_Toc214709669"/>
      <w:r w:rsidRPr="009C74F0">
        <w:t>Неявный курсор в функции – вывод результата в таблицу</w:t>
      </w:r>
      <w:bookmarkEnd w:id="9"/>
    </w:p>
    <w:p w14:paraId="0774BEDA" w14:textId="46896CD3" w:rsidR="00FC1FD2" w:rsidRPr="009C74F0" w:rsidRDefault="00B53B2A" w:rsidP="00FC1FD2">
      <w:r w:rsidRPr="00B53B2A">
        <w:t>Функция использует цикл FOR...IN (неявный курсор) для агрегирования количества товаров по категориям.</w:t>
      </w:r>
    </w:p>
    <w:p w14:paraId="24CA6533" w14:textId="5A0FDADF" w:rsidR="00FC1FD2" w:rsidRPr="0069445A" w:rsidRDefault="00B53B2A" w:rsidP="00FC1FD2">
      <w:pPr>
        <w:pStyle w:val="af3"/>
      </w:pPr>
      <w:r w:rsidRPr="00B53B2A">
        <w:t>Листинг 2.2.1 – Функция с неявным курсором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FD2" w:rsidRPr="00C06D91" w14:paraId="21517928" w14:textId="77777777" w:rsidTr="0050208F">
        <w:tc>
          <w:tcPr>
            <w:tcW w:w="9628" w:type="dxa"/>
          </w:tcPr>
          <w:p w14:paraId="2E93DE39" w14:textId="77777777" w:rsidR="00C06D91" w:rsidRPr="00C06D91" w:rsidRDefault="00C06D91" w:rsidP="00C06D91">
            <w:pPr>
              <w:pStyle w:val="af4"/>
              <w:rPr>
                <w:lang w:val="en-US"/>
              </w:rPr>
            </w:pPr>
            <w:r w:rsidRPr="00C06D91">
              <w:rPr>
                <w:lang w:val="en-US"/>
              </w:rPr>
              <w:t xml:space="preserve">create or replace function </w:t>
            </w:r>
            <w:proofErr w:type="spellStart"/>
            <w:r w:rsidRPr="00C06D91">
              <w:rPr>
                <w:i/>
                <w:iCs/>
                <w:lang w:val="en-US"/>
              </w:rPr>
              <w:t>demo_implicit_cursor</w:t>
            </w:r>
            <w:proofErr w:type="spellEnd"/>
            <w:r w:rsidRPr="00C06D91">
              <w:rPr>
                <w:lang w:val="en-US"/>
              </w:rPr>
              <w:t>()</w:t>
            </w:r>
            <w:r w:rsidRPr="00C06D91">
              <w:rPr>
                <w:lang w:val="en-US"/>
              </w:rPr>
              <w:br/>
              <w:t xml:space="preserve">    returns void as</w:t>
            </w:r>
            <w:r w:rsidRPr="00C06D91">
              <w:rPr>
                <w:lang w:val="en-US"/>
              </w:rPr>
              <w:br/>
              <w:t>$$</w:t>
            </w:r>
            <w:r w:rsidRPr="00C06D91">
              <w:rPr>
                <w:lang w:val="en-US"/>
              </w:rPr>
              <w:br/>
              <w:t>declare</w:t>
            </w:r>
            <w:r w:rsidRPr="00C06D91">
              <w:rPr>
                <w:lang w:val="en-US"/>
              </w:rPr>
              <w:br/>
              <w:t xml:space="preserve">    rec record;</w:t>
            </w:r>
            <w:r w:rsidRPr="00C06D91">
              <w:rPr>
                <w:lang w:val="en-US"/>
              </w:rPr>
              <w:br/>
              <w:t>begin</w:t>
            </w:r>
            <w:r w:rsidRPr="00C06D91">
              <w:rPr>
                <w:lang w:val="en-US"/>
              </w:rPr>
              <w:br/>
              <w:t xml:space="preserve">    for rec in</w:t>
            </w:r>
            <w:r w:rsidRPr="00C06D91">
              <w:rPr>
                <w:lang w:val="en-US"/>
              </w:rPr>
              <w:br/>
              <w:t xml:space="preserve">        select </w:t>
            </w:r>
            <w:proofErr w:type="spellStart"/>
            <w:r w:rsidRPr="00C06D91">
              <w:rPr>
                <w:lang w:val="en-US"/>
              </w:rPr>
              <w:t>c.category_id</w:t>
            </w:r>
            <w:proofErr w:type="spellEnd"/>
            <w:r w:rsidRPr="00C06D91">
              <w:rPr>
                <w:lang w:val="en-US"/>
              </w:rPr>
              <w:t>, c.</w:t>
            </w:r>
            <w:r w:rsidRPr="00C06D91">
              <w:rPr>
                <w:i/>
                <w:iCs/>
                <w:lang w:val="en-US"/>
              </w:rPr>
              <w:t xml:space="preserve">name </w:t>
            </w:r>
            <w:r w:rsidRPr="00C06D91">
              <w:rPr>
                <w:lang w:val="en-US"/>
              </w:rPr>
              <w:t xml:space="preserve">as </w:t>
            </w:r>
            <w:proofErr w:type="spellStart"/>
            <w:r w:rsidRPr="00C06D91">
              <w:rPr>
                <w:lang w:val="en-US"/>
              </w:rPr>
              <w:t>category_name</w:t>
            </w:r>
            <w:proofErr w:type="spellEnd"/>
            <w:r w:rsidRPr="00C06D91">
              <w:rPr>
                <w:lang w:val="en-US"/>
              </w:rPr>
              <w:t xml:space="preserve">, </w:t>
            </w:r>
            <w:r w:rsidRPr="00C06D91">
              <w:rPr>
                <w:i/>
                <w:iCs/>
                <w:lang w:val="en-US"/>
              </w:rPr>
              <w:t>count</w:t>
            </w:r>
            <w:r w:rsidRPr="00C06D91">
              <w:rPr>
                <w:lang w:val="en-US"/>
              </w:rPr>
              <w:t>(</w:t>
            </w:r>
            <w:proofErr w:type="spellStart"/>
            <w:r w:rsidRPr="00C06D91">
              <w:rPr>
                <w:lang w:val="en-US"/>
              </w:rPr>
              <w:t>p.product_id</w:t>
            </w:r>
            <w:proofErr w:type="spellEnd"/>
            <w:r w:rsidRPr="00C06D91">
              <w:rPr>
                <w:lang w:val="en-US"/>
              </w:rPr>
              <w:t xml:space="preserve">) as </w:t>
            </w:r>
            <w:proofErr w:type="spellStart"/>
            <w:r w:rsidRPr="00C06D91">
              <w:rPr>
                <w:lang w:val="en-US"/>
              </w:rPr>
              <w:t>total_products</w:t>
            </w:r>
            <w:proofErr w:type="spellEnd"/>
            <w:r w:rsidRPr="00C06D91">
              <w:rPr>
                <w:lang w:val="en-US"/>
              </w:rPr>
              <w:br/>
              <w:t xml:space="preserve">        from "Category" c</w:t>
            </w:r>
            <w:r w:rsidRPr="00C06D91">
              <w:rPr>
                <w:lang w:val="en-US"/>
              </w:rPr>
              <w:br/>
              <w:t xml:space="preserve">                 join "Subcategory" s on </w:t>
            </w:r>
            <w:proofErr w:type="spellStart"/>
            <w:r w:rsidRPr="00C06D91">
              <w:rPr>
                <w:lang w:val="en-US"/>
              </w:rPr>
              <w:t>s.category_id</w:t>
            </w:r>
            <w:proofErr w:type="spellEnd"/>
            <w:r w:rsidRPr="00C06D91">
              <w:rPr>
                <w:lang w:val="en-US"/>
              </w:rPr>
              <w:t xml:space="preserve"> = </w:t>
            </w:r>
            <w:proofErr w:type="spellStart"/>
            <w:r w:rsidRPr="00C06D91">
              <w:rPr>
                <w:lang w:val="en-US"/>
              </w:rPr>
              <w:t>c.category_id</w:t>
            </w:r>
            <w:proofErr w:type="spellEnd"/>
            <w:r w:rsidRPr="00C06D91">
              <w:rPr>
                <w:lang w:val="en-US"/>
              </w:rPr>
              <w:br/>
            </w:r>
            <w:r w:rsidRPr="00C06D91">
              <w:rPr>
                <w:lang w:val="en-US"/>
              </w:rPr>
              <w:lastRenderedPageBreak/>
              <w:t xml:space="preserve">                 join "Product" p on </w:t>
            </w:r>
            <w:proofErr w:type="spellStart"/>
            <w:r w:rsidRPr="00C06D91">
              <w:rPr>
                <w:lang w:val="en-US"/>
              </w:rPr>
              <w:t>p.subcategory_id</w:t>
            </w:r>
            <w:proofErr w:type="spellEnd"/>
            <w:r w:rsidRPr="00C06D91">
              <w:rPr>
                <w:lang w:val="en-US"/>
              </w:rPr>
              <w:t xml:space="preserve"> = </w:t>
            </w:r>
            <w:proofErr w:type="spellStart"/>
            <w:r w:rsidRPr="00C06D91">
              <w:rPr>
                <w:lang w:val="en-US"/>
              </w:rPr>
              <w:t>s.subcategory_id</w:t>
            </w:r>
            <w:proofErr w:type="spellEnd"/>
            <w:r w:rsidRPr="00C06D91">
              <w:rPr>
                <w:lang w:val="en-US"/>
              </w:rPr>
              <w:br/>
              <w:t xml:space="preserve">        group by </w:t>
            </w:r>
            <w:proofErr w:type="spellStart"/>
            <w:r w:rsidRPr="00C06D91">
              <w:rPr>
                <w:lang w:val="en-US"/>
              </w:rPr>
              <w:t>c.category_id</w:t>
            </w:r>
            <w:proofErr w:type="spellEnd"/>
            <w:r w:rsidRPr="00C06D91">
              <w:rPr>
                <w:lang w:val="en-US"/>
              </w:rPr>
              <w:t>, c.</w:t>
            </w:r>
            <w:r w:rsidRPr="00C06D91">
              <w:rPr>
                <w:i/>
                <w:iCs/>
                <w:lang w:val="en-US"/>
              </w:rPr>
              <w:t>name</w:t>
            </w:r>
            <w:r w:rsidRPr="00C06D91">
              <w:rPr>
                <w:i/>
                <w:iCs/>
                <w:lang w:val="en-US"/>
              </w:rPr>
              <w:br/>
              <w:t xml:space="preserve">        </w:t>
            </w:r>
            <w:r w:rsidRPr="00C06D91">
              <w:rPr>
                <w:lang w:val="en-US"/>
              </w:rPr>
              <w:t xml:space="preserve">order by </w:t>
            </w:r>
            <w:proofErr w:type="spellStart"/>
            <w:r w:rsidRPr="00C06D91">
              <w:rPr>
                <w:lang w:val="en-US"/>
              </w:rPr>
              <w:t>c.category_id</w:t>
            </w:r>
            <w:proofErr w:type="spellEnd"/>
            <w:r w:rsidRPr="00C06D91">
              <w:rPr>
                <w:lang w:val="en-US"/>
              </w:rPr>
              <w:br/>
              <w:t xml:space="preserve">        loop</w:t>
            </w:r>
            <w:r w:rsidRPr="00C06D91">
              <w:rPr>
                <w:lang w:val="en-US"/>
              </w:rPr>
              <w:br/>
              <w:t xml:space="preserve">            raise notice 'category: %, name: %, products: %',</w:t>
            </w:r>
            <w:r w:rsidRPr="00C06D91">
              <w:rPr>
                <w:lang w:val="en-US"/>
              </w:rPr>
              <w:br/>
              <w:t xml:space="preserve">                </w:t>
            </w:r>
            <w:proofErr w:type="spellStart"/>
            <w:r w:rsidRPr="00C06D91">
              <w:rPr>
                <w:lang w:val="en-US"/>
              </w:rPr>
              <w:t>rec.category_id</w:t>
            </w:r>
            <w:proofErr w:type="spellEnd"/>
            <w:r w:rsidRPr="00C06D91">
              <w:rPr>
                <w:lang w:val="en-US"/>
              </w:rPr>
              <w:t xml:space="preserve">, </w:t>
            </w:r>
            <w:proofErr w:type="spellStart"/>
            <w:r w:rsidRPr="00C06D91">
              <w:rPr>
                <w:lang w:val="en-US"/>
              </w:rPr>
              <w:t>rec.category_name</w:t>
            </w:r>
            <w:proofErr w:type="spellEnd"/>
            <w:r w:rsidRPr="00C06D91">
              <w:rPr>
                <w:lang w:val="en-US"/>
              </w:rPr>
              <w:t xml:space="preserve">, </w:t>
            </w:r>
            <w:proofErr w:type="spellStart"/>
            <w:r w:rsidRPr="00C06D91">
              <w:rPr>
                <w:lang w:val="en-US"/>
              </w:rPr>
              <w:t>rec.total_products</w:t>
            </w:r>
            <w:proofErr w:type="spellEnd"/>
            <w:r w:rsidRPr="00C06D91">
              <w:rPr>
                <w:lang w:val="en-US"/>
              </w:rPr>
              <w:t>;</w:t>
            </w:r>
            <w:r w:rsidRPr="00C06D91">
              <w:rPr>
                <w:lang w:val="en-US"/>
              </w:rPr>
              <w:br/>
              <w:t xml:space="preserve">        end loop;</w:t>
            </w:r>
            <w:r w:rsidRPr="00C06D91">
              <w:rPr>
                <w:lang w:val="en-US"/>
              </w:rPr>
              <w:br/>
              <w:t>end;</w:t>
            </w:r>
            <w:r w:rsidRPr="00C06D91">
              <w:rPr>
                <w:lang w:val="en-US"/>
              </w:rPr>
              <w:br/>
              <w:t xml:space="preserve">$$ language </w:t>
            </w:r>
            <w:proofErr w:type="spellStart"/>
            <w:r w:rsidRPr="00C06D91">
              <w:rPr>
                <w:lang w:val="en-US"/>
              </w:rPr>
              <w:t>plpgsql</w:t>
            </w:r>
            <w:proofErr w:type="spellEnd"/>
            <w:r w:rsidRPr="00C06D91">
              <w:rPr>
                <w:lang w:val="en-US"/>
              </w:rPr>
              <w:t>;</w:t>
            </w:r>
          </w:p>
          <w:p w14:paraId="03990B41" w14:textId="77777777" w:rsidR="00FC1FD2" w:rsidRPr="00C06D91" w:rsidRDefault="00FC1FD2" w:rsidP="0050208F">
            <w:pPr>
              <w:pStyle w:val="af4"/>
              <w:rPr>
                <w:lang w:val="en-US"/>
              </w:rPr>
            </w:pPr>
          </w:p>
        </w:tc>
      </w:tr>
    </w:tbl>
    <w:p w14:paraId="4DA1C461" w14:textId="6853F981" w:rsidR="00FC1FD2" w:rsidRDefault="00C06D91" w:rsidP="00FC1FD2">
      <w:pPr>
        <w:pStyle w:val="af5"/>
        <w:rPr>
          <w:lang w:val="en-US"/>
        </w:rPr>
      </w:pPr>
      <w:r w:rsidRPr="00C06D91">
        <w:rPr>
          <w:lang w:val="en-US"/>
        </w:rPr>
        <w:lastRenderedPageBreak/>
        <w:drawing>
          <wp:inline distT="0" distB="0" distL="0" distR="0" wp14:anchorId="7897BD8D" wp14:editId="0D12216E">
            <wp:extent cx="6120130" cy="2406015"/>
            <wp:effectExtent l="0" t="0" r="0" b="0"/>
            <wp:docPr id="20475633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33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702E" w14:textId="77777777" w:rsidR="00EB39A3" w:rsidRDefault="00EB39A3" w:rsidP="00C06D91">
      <w:pPr>
        <w:rPr>
          <w:b/>
          <w:sz w:val="24"/>
        </w:rPr>
      </w:pPr>
      <w:r w:rsidRPr="00EB39A3">
        <w:rPr>
          <w:b/>
          <w:bCs/>
          <w:sz w:val="24"/>
        </w:rPr>
        <w:t>Рисунок 2.2.1 –</w:t>
      </w:r>
      <w:r w:rsidRPr="00EB39A3">
        <w:rPr>
          <w:b/>
          <w:sz w:val="24"/>
        </w:rPr>
        <w:t xml:space="preserve"> Итерация по категориям и подсчёт количества товаров с использованием неявного курсора.</w:t>
      </w:r>
    </w:p>
    <w:p w14:paraId="6104A654" w14:textId="18D8572F" w:rsidR="00C06D91" w:rsidRPr="00B53B2A" w:rsidRDefault="00B53B2A" w:rsidP="00C06D91">
      <w:r w:rsidRPr="00B53B2A">
        <w:t xml:space="preserve">Цикл </w:t>
      </w:r>
      <w:r w:rsidRPr="00B53B2A">
        <w:rPr>
          <w:lang w:val="en-US"/>
        </w:rPr>
        <w:t>FOR</w:t>
      </w:r>
      <w:r w:rsidRPr="00B53B2A">
        <w:t>...</w:t>
      </w:r>
      <w:r w:rsidRPr="00B53B2A">
        <w:rPr>
          <w:lang w:val="en-US"/>
        </w:rPr>
        <w:t>IN</w:t>
      </w:r>
      <w:r w:rsidRPr="00B53B2A">
        <w:t xml:space="preserve"> перебирает категории и подсчитывает количество товаров в каждой.</w:t>
      </w:r>
    </w:p>
    <w:p w14:paraId="0A6DCD32" w14:textId="62D44A68" w:rsidR="00C06D91" w:rsidRPr="0069445A" w:rsidRDefault="00B53B2A" w:rsidP="00C06D91">
      <w:pPr>
        <w:pStyle w:val="af3"/>
      </w:pPr>
      <w:r w:rsidRPr="00B53B2A">
        <w:t>Листинг 2.2.2 – Вызов функции с неявным курсором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6D91" w:rsidRPr="00C06D91" w14:paraId="7D101386" w14:textId="77777777" w:rsidTr="0050208F">
        <w:tc>
          <w:tcPr>
            <w:tcW w:w="9628" w:type="dxa"/>
          </w:tcPr>
          <w:p w14:paraId="22E317AD" w14:textId="2BD9844A" w:rsidR="00C06D91" w:rsidRPr="00C06D91" w:rsidRDefault="00C06D91" w:rsidP="00C06D91">
            <w:pPr>
              <w:pStyle w:val="af4"/>
              <w:rPr>
                <w:lang w:val="en-US"/>
              </w:rPr>
            </w:pPr>
            <w:proofErr w:type="spellStart"/>
            <w:r w:rsidRPr="00C06D91">
              <w:t>select</w:t>
            </w:r>
            <w:proofErr w:type="spellEnd"/>
            <w:r w:rsidRPr="00C06D91">
              <w:t xml:space="preserve"> </w:t>
            </w:r>
            <w:proofErr w:type="spellStart"/>
            <w:r w:rsidRPr="00C06D91">
              <w:rPr>
                <w:i/>
                <w:iCs/>
              </w:rPr>
              <w:t>demo_implicit_</w:t>
            </w:r>
            <w:proofErr w:type="gramStart"/>
            <w:r w:rsidRPr="00C06D91">
              <w:rPr>
                <w:i/>
                <w:iCs/>
              </w:rPr>
              <w:t>cursor</w:t>
            </w:r>
            <w:proofErr w:type="spellEnd"/>
            <w:r w:rsidRPr="00C06D91">
              <w:t>(</w:t>
            </w:r>
            <w:proofErr w:type="gramEnd"/>
            <w:r w:rsidRPr="00C06D91">
              <w:t>);</w:t>
            </w:r>
          </w:p>
        </w:tc>
      </w:tr>
    </w:tbl>
    <w:p w14:paraId="6CC9E70D" w14:textId="2DEB66B7" w:rsidR="00C06D91" w:rsidRDefault="00C06D91" w:rsidP="00C06D91">
      <w:pPr>
        <w:pStyle w:val="af5"/>
        <w:rPr>
          <w:lang w:val="en-US"/>
        </w:rPr>
      </w:pPr>
      <w:r w:rsidRPr="00C06D91">
        <w:rPr>
          <w:lang w:val="en-US"/>
        </w:rPr>
        <w:drawing>
          <wp:inline distT="0" distB="0" distL="0" distR="0" wp14:anchorId="3AD04A6E" wp14:editId="5E94D003">
            <wp:extent cx="6120130" cy="929005"/>
            <wp:effectExtent l="0" t="0" r="0" b="4445"/>
            <wp:docPr id="11664970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70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F445" w14:textId="77777777" w:rsidR="00EB39A3" w:rsidRPr="00EB39A3" w:rsidRDefault="00EB39A3" w:rsidP="00EB39A3">
      <w:pPr>
        <w:rPr>
          <w:b/>
          <w:sz w:val="24"/>
        </w:rPr>
      </w:pPr>
      <w:r w:rsidRPr="00EB39A3">
        <w:rPr>
          <w:b/>
          <w:bCs/>
          <w:sz w:val="24"/>
        </w:rPr>
        <w:t>Рисунок 2.2.2 –</w:t>
      </w:r>
      <w:r w:rsidRPr="00EB39A3">
        <w:rPr>
          <w:b/>
          <w:sz w:val="24"/>
        </w:rPr>
        <w:t xml:space="preserve"> Результаты работы функции с неявным курсором — агрегированные данные по категориям.</w:t>
      </w:r>
    </w:p>
    <w:p w14:paraId="3F7C0191" w14:textId="64283675" w:rsidR="00C450D6" w:rsidRPr="00FC1FD2" w:rsidRDefault="00B53B2A" w:rsidP="00FC1FD2">
      <w:r w:rsidRPr="00B53B2A">
        <w:t>Пример вызова функции, выводятся агрегированные данные по категориям.</w:t>
      </w:r>
    </w:p>
    <w:p w14:paraId="1354E35B" w14:textId="77777777" w:rsidR="00411845" w:rsidRPr="00C450D6" w:rsidRDefault="00015620" w:rsidP="00C450D6">
      <w:pPr>
        <w:pStyle w:val="a4"/>
      </w:pPr>
      <w:bookmarkStart w:id="10" w:name="_Toc214709670"/>
      <w:r w:rsidRPr="00C450D6">
        <w:lastRenderedPageBreak/>
        <w:t>ВЫВОД</w:t>
      </w:r>
      <w:bookmarkEnd w:id="10"/>
    </w:p>
    <w:p w14:paraId="3AA2DF11" w14:textId="16BE8734" w:rsidR="00F104A8" w:rsidRPr="00015620" w:rsidRDefault="008F28DB" w:rsidP="00F104A8">
      <w:r w:rsidRPr="008F28DB">
        <w:t xml:space="preserve">В ходе работы были реализованы триггеры для проверки загрузки склада, автоматического обновления суммы заказа и предотвращения удаления категорий с зависимыми данными, что обеспечило контроль бизнес-логики на уровне базы данных. Также выполнены примеры работы с явным и неявным курсором, демонстрирующие последовательную обработку данных и агрегирование информации. Работа позволила закрепить навыки применения триггеров и курсоров в </w:t>
      </w:r>
      <w:proofErr w:type="spellStart"/>
      <w:r w:rsidRPr="008F28DB">
        <w:t>PostgreSQL</w:t>
      </w:r>
      <w:proofErr w:type="spellEnd"/>
      <w:r w:rsidRPr="008F28DB">
        <w:t>.</w:t>
      </w:r>
    </w:p>
    <w:sectPr w:rsidR="00F104A8" w:rsidRPr="00015620" w:rsidSect="00C71B45">
      <w:footerReference w:type="default" r:id="rId24"/>
      <w:footerReference w:type="first" r:id="rId2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229B" w14:textId="77777777" w:rsidR="009339CA" w:rsidRDefault="009339CA" w:rsidP="009E241C">
      <w:pPr>
        <w:spacing w:line="240" w:lineRule="auto"/>
      </w:pPr>
      <w:r>
        <w:separator/>
      </w:r>
    </w:p>
  </w:endnote>
  <w:endnote w:type="continuationSeparator" w:id="0">
    <w:p w14:paraId="5D1A9451" w14:textId="77777777" w:rsidR="009339CA" w:rsidRDefault="009339CA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79BACB3C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3FD9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23F02" w14:textId="77777777" w:rsidR="009339CA" w:rsidRDefault="009339CA" w:rsidP="009E241C">
      <w:pPr>
        <w:spacing w:line="240" w:lineRule="auto"/>
      </w:pPr>
      <w:r>
        <w:separator/>
      </w:r>
    </w:p>
  </w:footnote>
  <w:footnote w:type="continuationSeparator" w:id="0">
    <w:p w14:paraId="163AA4CE" w14:textId="77777777" w:rsidR="009339CA" w:rsidRDefault="009339CA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E71686"/>
    <w:multiLevelType w:val="hybridMultilevel"/>
    <w:tmpl w:val="AF8629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FB2483"/>
    <w:multiLevelType w:val="hybridMultilevel"/>
    <w:tmpl w:val="D7A20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706E0"/>
    <w:multiLevelType w:val="multilevel"/>
    <w:tmpl w:val="EE0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9B4AC2"/>
    <w:multiLevelType w:val="multilevel"/>
    <w:tmpl w:val="909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6"/>
  </w:num>
  <w:num w:numId="2" w16cid:durableId="1203590824">
    <w:abstractNumId w:val="0"/>
  </w:num>
  <w:num w:numId="3" w16cid:durableId="373892793">
    <w:abstractNumId w:val="11"/>
  </w:num>
  <w:num w:numId="4" w16cid:durableId="582372677">
    <w:abstractNumId w:val="1"/>
  </w:num>
  <w:num w:numId="5" w16cid:durableId="580917646">
    <w:abstractNumId w:val="3"/>
  </w:num>
  <w:num w:numId="6" w16cid:durableId="739133416">
    <w:abstractNumId w:val="15"/>
  </w:num>
  <w:num w:numId="7" w16cid:durableId="736441645">
    <w:abstractNumId w:val="6"/>
  </w:num>
  <w:num w:numId="8" w16cid:durableId="1370030234">
    <w:abstractNumId w:val="12"/>
  </w:num>
  <w:num w:numId="9" w16cid:durableId="1448086367">
    <w:abstractNumId w:val="22"/>
  </w:num>
  <w:num w:numId="10" w16cid:durableId="262810773">
    <w:abstractNumId w:val="10"/>
  </w:num>
  <w:num w:numId="11" w16cid:durableId="899051698">
    <w:abstractNumId w:val="9"/>
  </w:num>
  <w:num w:numId="12" w16cid:durableId="2125804398">
    <w:abstractNumId w:val="8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7"/>
  </w:num>
  <w:num w:numId="21" w16cid:durableId="1242906757">
    <w:abstractNumId w:val="18"/>
  </w:num>
  <w:num w:numId="22" w16cid:durableId="2876616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0"/>
  </w:num>
  <w:num w:numId="24" w16cid:durableId="1373845190">
    <w:abstractNumId w:val="21"/>
  </w:num>
  <w:num w:numId="25" w16cid:durableId="9674680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3"/>
  </w:num>
  <w:num w:numId="36" w16cid:durableId="928536771">
    <w:abstractNumId w:val="5"/>
  </w:num>
  <w:num w:numId="37" w16cid:durableId="7070312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98033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850389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9115228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216180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050684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97447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2707320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444836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568005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083282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496082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010801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623470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16723296">
    <w:abstractNumId w:val="17"/>
  </w:num>
  <w:num w:numId="52" w16cid:durableId="688600775">
    <w:abstractNumId w:val="19"/>
  </w:num>
  <w:num w:numId="53" w16cid:durableId="724910808">
    <w:abstractNumId w:val="2"/>
  </w:num>
  <w:num w:numId="54" w16cid:durableId="239487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7F"/>
    <w:rsid w:val="000033FD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A47FD"/>
    <w:rsid w:val="000B4D67"/>
    <w:rsid w:val="000B66FE"/>
    <w:rsid w:val="000D0C3C"/>
    <w:rsid w:val="000D6B85"/>
    <w:rsid w:val="000F5BB7"/>
    <w:rsid w:val="00114AE4"/>
    <w:rsid w:val="001173CB"/>
    <w:rsid w:val="00121F02"/>
    <w:rsid w:val="00132AEF"/>
    <w:rsid w:val="00132B94"/>
    <w:rsid w:val="001376E6"/>
    <w:rsid w:val="00163E9C"/>
    <w:rsid w:val="00175E98"/>
    <w:rsid w:val="0019537C"/>
    <w:rsid w:val="001B2A9A"/>
    <w:rsid w:val="001B4D74"/>
    <w:rsid w:val="001C0F6C"/>
    <w:rsid w:val="001C28B4"/>
    <w:rsid w:val="001D61BB"/>
    <w:rsid w:val="001E48ED"/>
    <w:rsid w:val="001F068F"/>
    <w:rsid w:val="00202AA9"/>
    <w:rsid w:val="002035B1"/>
    <w:rsid w:val="00213301"/>
    <w:rsid w:val="00262617"/>
    <w:rsid w:val="00264A1A"/>
    <w:rsid w:val="002835CA"/>
    <w:rsid w:val="002846A0"/>
    <w:rsid w:val="00284D74"/>
    <w:rsid w:val="00293E58"/>
    <w:rsid w:val="002A3022"/>
    <w:rsid w:val="002B57F8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253B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4761"/>
    <w:rsid w:val="005F4845"/>
    <w:rsid w:val="00600EFF"/>
    <w:rsid w:val="00603EBB"/>
    <w:rsid w:val="00604FF0"/>
    <w:rsid w:val="00611D7C"/>
    <w:rsid w:val="00613B3A"/>
    <w:rsid w:val="006165FA"/>
    <w:rsid w:val="00627940"/>
    <w:rsid w:val="006343F4"/>
    <w:rsid w:val="0064100B"/>
    <w:rsid w:val="00643030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66B39"/>
    <w:rsid w:val="00774165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3101"/>
    <w:rsid w:val="008F28DB"/>
    <w:rsid w:val="009012D6"/>
    <w:rsid w:val="00911A3F"/>
    <w:rsid w:val="009174B2"/>
    <w:rsid w:val="009339CA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C74F0"/>
    <w:rsid w:val="009E241C"/>
    <w:rsid w:val="00A111F3"/>
    <w:rsid w:val="00A308BC"/>
    <w:rsid w:val="00A3205E"/>
    <w:rsid w:val="00A346C7"/>
    <w:rsid w:val="00A3564A"/>
    <w:rsid w:val="00A65438"/>
    <w:rsid w:val="00A7314D"/>
    <w:rsid w:val="00A81D7D"/>
    <w:rsid w:val="00A82134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53B2A"/>
    <w:rsid w:val="00B575BD"/>
    <w:rsid w:val="00B6077B"/>
    <w:rsid w:val="00B63682"/>
    <w:rsid w:val="00B702B6"/>
    <w:rsid w:val="00B71ABD"/>
    <w:rsid w:val="00B81BD0"/>
    <w:rsid w:val="00B82381"/>
    <w:rsid w:val="00B94636"/>
    <w:rsid w:val="00BB33A8"/>
    <w:rsid w:val="00BC2C77"/>
    <w:rsid w:val="00BE21EF"/>
    <w:rsid w:val="00BE53BC"/>
    <w:rsid w:val="00BE6E7F"/>
    <w:rsid w:val="00C06D91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3265B"/>
    <w:rsid w:val="00D34B0A"/>
    <w:rsid w:val="00D52270"/>
    <w:rsid w:val="00D77325"/>
    <w:rsid w:val="00D91ABD"/>
    <w:rsid w:val="00D946F1"/>
    <w:rsid w:val="00DB150D"/>
    <w:rsid w:val="00DB74E2"/>
    <w:rsid w:val="00DD7BA2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B39A3"/>
    <w:rsid w:val="00EB3A38"/>
    <w:rsid w:val="00EB3A74"/>
    <w:rsid w:val="00F04843"/>
    <w:rsid w:val="00F104A8"/>
    <w:rsid w:val="00F16674"/>
    <w:rsid w:val="00F40189"/>
    <w:rsid w:val="00F67AA0"/>
    <w:rsid w:val="00F91AF3"/>
    <w:rsid w:val="00F9337D"/>
    <w:rsid w:val="00FB33DB"/>
    <w:rsid w:val="00FB5D6A"/>
    <w:rsid w:val="00FB7ED5"/>
    <w:rsid w:val="00FC1FD2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68EDC"/>
  <w15:chartTrackingRefBased/>
  <w15:docId w15:val="{E8A8D3FB-0968-40FA-B9C6-23A5697B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B2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109</TotalTime>
  <Pages>15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8</cp:revision>
  <cp:lastPrinted>2025-11-22T10:15:00Z</cp:lastPrinted>
  <dcterms:created xsi:type="dcterms:W3CDTF">2025-11-22T08:27:00Z</dcterms:created>
  <dcterms:modified xsi:type="dcterms:W3CDTF">2025-11-22T10:16:00Z</dcterms:modified>
</cp:coreProperties>
</file>