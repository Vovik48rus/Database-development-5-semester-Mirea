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9A7EE4" w:rsidRPr="008A5E08" w14:paraId="3C831231" w14:textId="77777777">
        <w:trPr>
          <w:cantSplit/>
          <w:trHeight w:val="180"/>
        </w:trPr>
        <w:tc>
          <w:tcPr>
            <w:tcW w:w="5000" w:type="pct"/>
            <w:hideMark/>
          </w:tcPr>
          <w:p w14:paraId="381CCD75" w14:textId="77777777" w:rsidR="009A7EE4" w:rsidRPr="008A5E08" w:rsidRDefault="009A7EE4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7452E0D7" wp14:editId="10080396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2DA72" w14:textId="77777777" w:rsidR="009A7EE4" w:rsidRPr="008A5E08" w:rsidRDefault="009A7EE4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9A7EE4" w:rsidRPr="008A5E08" w14:paraId="545FB11D" w14:textId="77777777">
        <w:trPr>
          <w:cantSplit/>
          <w:trHeight w:val="1417"/>
        </w:trPr>
        <w:tc>
          <w:tcPr>
            <w:tcW w:w="5000" w:type="pct"/>
            <w:hideMark/>
          </w:tcPr>
          <w:p w14:paraId="0B5DC648" w14:textId="77777777" w:rsidR="009A7EE4" w:rsidRPr="008A5E08" w:rsidRDefault="009A7EE4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278C81E3" w14:textId="77777777" w:rsidR="009A7EE4" w:rsidRPr="008A5E08" w:rsidRDefault="009A7EE4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545F0AFF" wp14:editId="5D35B47F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E8E48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61A829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7210F1FC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0F2038A0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62291123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C8362B3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76E57F3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>
        <w:rPr>
          <w:rFonts w:eastAsia="Droid Sans Fallback" w:cs="Times New Roman"/>
          <w:kern w:val="2"/>
          <w:szCs w:val="28"/>
          <w:lang w:eastAsia="zh-CN" w:bidi="hi-IN"/>
        </w:rPr>
        <w:t>Разработка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1F30E6D6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32146640" w14:textId="3262B39B" w:rsidR="009A7EE4" w:rsidRPr="00A967DA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 w:rsidR="00A967DA"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  <w:t>7</w:t>
      </w:r>
    </w:p>
    <w:p w14:paraId="53A37C2A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41DF4C12" w14:textId="77777777" w:rsidR="009A7EE4" w:rsidRPr="008A5E08" w:rsidRDefault="009A7EE4" w:rsidP="009A7EE4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9A7EE4" w:rsidRPr="008A5E08" w14:paraId="3CF117C6" w14:textId="77777777">
        <w:trPr>
          <w:gridAfter w:val="1"/>
          <w:wAfter w:w="1106" w:type="dxa"/>
        </w:trPr>
        <w:tc>
          <w:tcPr>
            <w:tcW w:w="2547" w:type="dxa"/>
          </w:tcPr>
          <w:p w14:paraId="2E762F33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06FD7725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4D08216" w14:textId="77777777" w:rsidR="009A7EE4" w:rsidRPr="00E2094D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ИВБО-20-23 Деревянных В. С..</w:t>
            </w:r>
          </w:p>
        </w:tc>
        <w:tc>
          <w:tcPr>
            <w:tcW w:w="1666" w:type="dxa"/>
            <w:gridSpan w:val="2"/>
          </w:tcPr>
          <w:p w14:paraId="0E1B4FF3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8D6DB78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5AE5B4A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742CD4DF" w14:textId="77777777">
        <w:trPr>
          <w:gridAfter w:val="1"/>
          <w:wAfter w:w="1106" w:type="dxa"/>
        </w:trPr>
        <w:tc>
          <w:tcPr>
            <w:tcW w:w="2547" w:type="dxa"/>
          </w:tcPr>
          <w:p w14:paraId="0829E45E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A2AB108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2D6534D" w14:textId="77777777" w:rsidR="009A7EE4" w:rsidRPr="008A5E08" w:rsidRDefault="005E136D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5E136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Ужахов Н.Л.</w:t>
            </w:r>
          </w:p>
        </w:tc>
        <w:tc>
          <w:tcPr>
            <w:tcW w:w="1666" w:type="dxa"/>
            <w:gridSpan w:val="2"/>
          </w:tcPr>
          <w:p w14:paraId="5346912E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553C743E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B4442E5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4C712E6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23CF5F3F" w14:textId="77777777">
        <w:tc>
          <w:tcPr>
            <w:tcW w:w="2547" w:type="dxa"/>
          </w:tcPr>
          <w:p w14:paraId="76EF6E9D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5A7363C3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7C70AE1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9F927D0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_»_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6793ABD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6585ADA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463E19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6D25CB6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F3B7974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7AF079E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0C4263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FFBFD4E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1315894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D1FE4ED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B9E5D05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5636BA6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2258930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50CADAA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26F0137" w14:textId="77777777" w:rsidR="009A7EE4" w:rsidRDefault="009A7EE4" w:rsidP="009A7EE4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178E6623" w14:textId="77777777" w:rsidR="00600EFF" w:rsidRPr="00600EFF" w:rsidRDefault="00600EFF" w:rsidP="00600EFF">
      <w:pPr>
        <w:pStyle w:val="12"/>
        <w:jc w:val="center"/>
        <w:rPr>
          <w:b/>
          <w:bCs/>
        </w:rPr>
      </w:pPr>
      <w:r w:rsidRPr="00600EFF">
        <w:rPr>
          <w:b/>
          <w:bCs/>
        </w:rPr>
        <w:lastRenderedPageBreak/>
        <w:t>содержание</w:t>
      </w:r>
    </w:p>
    <w:p w14:paraId="2172C0C9" w14:textId="6C548CD5" w:rsidR="0036536E" w:rsidRDefault="00015620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"1-2" \h \z \u \t "Заголовок 3;2;Заголовок 4;2;Заголовок 5;2" </w:instrText>
      </w:r>
      <w:r>
        <w:fldChar w:fldCharType="separate"/>
      </w:r>
      <w:hyperlink w:anchor="_Toc215921935" w:history="1">
        <w:r w:rsidR="0036536E" w:rsidRPr="008547F9">
          <w:rPr>
            <w:rStyle w:val="af2"/>
            <w:noProof/>
          </w:rPr>
          <w:t>ЦЕЛЬ РАБОТЫ</w:t>
        </w:r>
        <w:r w:rsidR="0036536E">
          <w:rPr>
            <w:noProof/>
            <w:webHidden/>
          </w:rPr>
          <w:tab/>
        </w:r>
        <w:r w:rsidR="0036536E">
          <w:rPr>
            <w:noProof/>
            <w:webHidden/>
          </w:rPr>
          <w:fldChar w:fldCharType="begin"/>
        </w:r>
        <w:r w:rsidR="0036536E">
          <w:rPr>
            <w:noProof/>
            <w:webHidden/>
          </w:rPr>
          <w:instrText xml:space="preserve"> PAGEREF _Toc215921935 \h </w:instrText>
        </w:r>
        <w:r w:rsidR="0036536E">
          <w:rPr>
            <w:noProof/>
            <w:webHidden/>
          </w:rPr>
        </w:r>
        <w:r w:rsidR="0036536E">
          <w:rPr>
            <w:noProof/>
            <w:webHidden/>
          </w:rPr>
          <w:fldChar w:fldCharType="separate"/>
        </w:r>
        <w:r w:rsidR="00E3612B">
          <w:rPr>
            <w:noProof/>
            <w:webHidden/>
          </w:rPr>
          <w:t>3</w:t>
        </w:r>
        <w:r w:rsidR="0036536E">
          <w:rPr>
            <w:noProof/>
            <w:webHidden/>
          </w:rPr>
          <w:fldChar w:fldCharType="end"/>
        </w:r>
      </w:hyperlink>
    </w:p>
    <w:p w14:paraId="4A5A9C03" w14:textId="6FB71B98" w:rsidR="0036536E" w:rsidRDefault="0036536E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921936" w:history="1">
        <w:r w:rsidRPr="008547F9">
          <w:rPr>
            <w:rStyle w:val="af2"/>
            <w:noProof/>
          </w:rPr>
          <w:t>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612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1FF363" w14:textId="51763DB0" w:rsidR="0036536E" w:rsidRDefault="0036536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921937" w:history="1">
        <w:r w:rsidRPr="008547F9">
          <w:rPr>
            <w:rStyle w:val="af2"/>
            <w:noProof/>
          </w:rPr>
          <w:t>1 Подготовка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612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C8DDB5" w14:textId="0F4C17A2" w:rsidR="0036536E" w:rsidRDefault="0036536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921938" w:history="1">
        <w:r w:rsidRPr="008547F9">
          <w:rPr>
            <w:rStyle w:val="af2"/>
            <w:noProof/>
          </w:rPr>
          <w:t xml:space="preserve">2 Анализ и оптимизация </w:t>
        </w:r>
        <w:r w:rsidRPr="008547F9">
          <w:rPr>
            <w:rStyle w:val="af2"/>
            <w:noProof/>
            <w:lang w:val="en-US"/>
          </w:rPr>
          <w:t>sql</w:t>
        </w:r>
        <w:r w:rsidRPr="008547F9">
          <w:rPr>
            <w:rStyle w:val="af2"/>
            <w:noProof/>
          </w:rPr>
          <w:t>-запросов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612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EE19D5" w14:textId="4BC7FB6C" w:rsidR="0036536E" w:rsidRDefault="0036536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921939" w:history="1">
        <w:r w:rsidRPr="008547F9">
          <w:rPr>
            <w:rStyle w:val="af2"/>
            <w:noProof/>
          </w:rPr>
          <w:t>2.1 Сценарий 1. B-Tree (стандартный поиск)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612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61D93F" w14:textId="2E0E3986" w:rsidR="0036536E" w:rsidRDefault="0036536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921940" w:history="1">
        <w:r w:rsidRPr="008547F9">
          <w:rPr>
            <w:rStyle w:val="af2"/>
            <w:noProof/>
          </w:rPr>
          <w:t>2.2 Сценарий 2. Индекс по выражению (</w:t>
        </w:r>
        <w:r w:rsidRPr="008547F9">
          <w:rPr>
            <w:rStyle w:val="af2"/>
            <w:noProof/>
            <w:lang w:val="en-US"/>
          </w:rPr>
          <w:t>Function</w:t>
        </w:r>
        <w:r w:rsidRPr="008547F9">
          <w:rPr>
            <w:rStyle w:val="af2"/>
            <w:noProof/>
          </w:rPr>
          <w:t>-</w:t>
        </w:r>
        <w:r w:rsidRPr="008547F9">
          <w:rPr>
            <w:rStyle w:val="af2"/>
            <w:noProof/>
            <w:lang w:val="en-US"/>
          </w:rPr>
          <w:t>based</w:t>
        </w:r>
        <w:r w:rsidRPr="008547F9">
          <w:rPr>
            <w:rStyle w:val="af2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612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D809B2" w14:textId="069D1A2B" w:rsidR="0036536E" w:rsidRDefault="0036536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921941" w:history="1">
        <w:r w:rsidRPr="008547F9">
          <w:rPr>
            <w:rStyle w:val="af2"/>
            <w:noProof/>
          </w:rPr>
          <w:t>2.3 Сценарий 3. Частичный (отфильтрованный) индекс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612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F8DA43" w14:textId="5D44DDC9" w:rsidR="0036536E" w:rsidRDefault="0036536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921942" w:history="1">
        <w:r w:rsidRPr="008547F9">
          <w:rPr>
            <w:rStyle w:val="af2"/>
            <w:noProof/>
          </w:rPr>
          <w:t>3 Управление транзакциями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612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DA2C0F" w14:textId="520D8CFD" w:rsidR="0036536E" w:rsidRDefault="0036536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921943" w:history="1">
        <w:r w:rsidRPr="008547F9">
          <w:rPr>
            <w:rStyle w:val="af2"/>
            <w:noProof/>
          </w:rPr>
          <w:t>3.1 Демонстрация атомарности. Успешный COMMIT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612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D90EA0" w14:textId="64ED6D0B" w:rsidR="0036536E" w:rsidRDefault="0036536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921944" w:history="1">
        <w:r w:rsidRPr="008547F9">
          <w:rPr>
            <w:rStyle w:val="af2"/>
            <w:noProof/>
          </w:rPr>
          <w:t>3.2 Демонстрация атомарности. Аварийный 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612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12B510" w14:textId="73D4FCE4" w:rsidR="0036536E" w:rsidRDefault="0036536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921945" w:history="1">
        <w:r w:rsidRPr="008547F9">
          <w:rPr>
            <w:rStyle w:val="af2"/>
            <w:noProof/>
          </w:rPr>
          <w:t>3.3 Моделирование аномалии «Неповторяемое чтение»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612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B915B6" w14:textId="2DC1D7B6" w:rsidR="0036536E" w:rsidRDefault="0036536E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921946" w:history="1">
        <w:r w:rsidRPr="008547F9">
          <w:rPr>
            <w:rStyle w:val="af2"/>
            <w:noProof/>
            <w:lang w:val="en-US"/>
          </w:rPr>
          <w:t>3.4 Устранение аномалии «Неповторяемое чтение»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612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82AB13" w14:textId="5A6932EE" w:rsidR="0036536E" w:rsidRDefault="0036536E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921947" w:history="1">
        <w:r w:rsidRPr="008547F9">
          <w:rPr>
            <w:rStyle w:val="af2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_Toc215921947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3612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7919C2" w14:textId="6DE9EE70" w:rsidR="00015620" w:rsidRPr="00C303BE" w:rsidRDefault="00015620" w:rsidP="00015620">
      <w:pPr>
        <w:rPr>
          <w:lang w:val="en-US"/>
        </w:rPr>
      </w:pPr>
      <w:r>
        <w:fldChar w:fldCharType="end"/>
      </w:r>
    </w:p>
    <w:p w14:paraId="04DDF27C" w14:textId="77777777" w:rsidR="00627940" w:rsidRDefault="00627940" w:rsidP="00E44380">
      <w:pPr>
        <w:pStyle w:val="a4"/>
      </w:pPr>
      <w:bookmarkStart w:id="1" w:name="_Toc215921935"/>
      <w:r w:rsidRPr="00627940">
        <w:lastRenderedPageBreak/>
        <w:t>ЦЕЛЬ РАБОТЫ</w:t>
      </w:r>
      <w:bookmarkEnd w:id="1"/>
    </w:p>
    <w:p w14:paraId="51AC2BB4" w14:textId="77777777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Цель работы:</w:t>
      </w:r>
    </w:p>
    <w:p w14:paraId="55157C1F" w14:textId="6437D911" w:rsidR="00C450D6" w:rsidRPr="00627940" w:rsidRDefault="00A967DA" w:rsidP="00C450D6">
      <w:r w:rsidRPr="00A967DA">
        <w:t xml:space="preserve">Целью данной практической работы является формирование у студентов практических навыков анализа и оптимизации производительности SQL-запросов, а также освоение механизмов управления транзакциями для обеспечения целостности данных (согласно принципам ACID) в СУБД </w:t>
      </w:r>
      <w:proofErr w:type="spellStart"/>
      <w:r w:rsidRPr="00A967DA">
        <w:t>PostgreSQL</w:t>
      </w:r>
      <w:proofErr w:type="spellEnd"/>
      <w:r w:rsidRPr="00A967DA">
        <w:t>.</w:t>
      </w:r>
    </w:p>
    <w:p w14:paraId="34478209" w14:textId="77777777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Постановка задачи:</w:t>
      </w:r>
    </w:p>
    <w:p w14:paraId="16724B83" w14:textId="77777777" w:rsidR="005F6D53" w:rsidRDefault="00A967DA" w:rsidP="00A967DA">
      <w:r w:rsidRPr="00A967DA">
        <w:rPr>
          <w:b/>
          <w:bCs/>
        </w:rPr>
        <w:t>Подготовка базы данных.</w:t>
      </w:r>
    </w:p>
    <w:p w14:paraId="4E36D7EA" w14:textId="2CCCD81A" w:rsidR="00A967DA" w:rsidRPr="00A967DA" w:rsidRDefault="00A967DA" w:rsidP="005F6D53">
      <w:r w:rsidRPr="00A967DA">
        <w:t>Следуя руководству, наполнить одну из ключевых таблиц вашей БД</w:t>
      </w:r>
      <w:r w:rsidR="005F6D53">
        <w:t xml:space="preserve"> </w:t>
      </w:r>
      <w:r w:rsidRPr="00A967DA">
        <w:t>большим объемом данных (не менее 20 000 строк). Это обязательно для</w:t>
      </w:r>
      <w:r w:rsidR="005F6D53">
        <w:t xml:space="preserve"> </w:t>
      </w:r>
      <w:r w:rsidRPr="00A967DA">
        <w:t>корректной демонстрации работы оптимизатора.</w:t>
      </w:r>
    </w:p>
    <w:p w14:paraId="29061489" w14:textId="77777777" w:rsidR="00A967DA" w:rsidRPr="00A967DA" w:rsidRDefault="00A967DA" w:rsidP="00A967DA">
      <w:pPr>
        <w:ind w:firstLine="0"/>
        <w:rPr>
          <w:b/>
          <w:bCs/>
        </w:rPr>
      </w:pPr>
      <w:r w:rsidRPr="00A967DA">
        <w:rPr>
          <w:b/>
          <w:bCs/>
        </w:rPr>
        <w:t>Задание №1: анализ и оптимизация (3 сценария)</w:t>
      </w:r>
    </w:p>
    <w:p w14:paraId="694E8E27" w14:textId="573B6C6B" w:rsidR="00A967DA" w:rsidRPr="00A967DA" w:rsidRDefault="00A967DA" w:rsidP="005F6D53">
      <w:r w:rsidRPr="00A967DA">
        <w:t>Определить три различных «медленных» запроса к вашей БД, которые</w:t>
      </w:r>
      <w:r w:rsidR="005F6D53">
        <w:t xml:space="preserve"> </w:t>
      </w:r>
      <w:r w:rsidRPr="00A967DA">
        <w:t>можно оптимизировать с помощью разных типов индексов (например,</w:t>
      </w:r>
      <w:r w:rsidR="005F6D53">
        <w:t xml:space="preserve"> </w:t>
      </w:r>
      <w:r w:rsidRPr="00A967DA">
        <w:t>стандартный B-</w:t>
      </w:r>
      <w:proofErr w:type="spellStart"/>
      <w:r w:rsidRPr="00A967DA">
        <w:t>Tree</w:t>
      </w:r>
      <w:proofErr w:type="spellEnd"/>
      <w:r w:rsidRPr="00A967DA">
        <w:t>, индекс по выражению, частичный/отфильтрованный</w:t>
      </w:r>
      <w:r w:rsidR="005F6D53">
        <w:t xml:space="preserve"> </w:t>
      </w:r>
      <w:r w:rsidRPr="00A967DA">
        <w:t>индекс).</w:t>
      </w:r>
    </w:p>
    <w:p w14:paraId="05B06BD4" w14:textId="6E920BB7" w:rsidR="00A967DA" w:rsidRPr="00A967DA" w:rsidRDefault="00A967DA" w:rsidP="00A967DA">
      <w:r w:rsidRPr="00A967DA">
        <w:t>Если в вашей базе недостаточно данных, выполните для одной из своих</w:t>
      </w:r>
      <w:r w:rsidR="005F6D53">
        <w:t xml:space="preserve"> </w:t>
      </w:r>
      <w:r w:rsidRPr="00A967DA">
        <w:t>таблиц действия по автоматической генерации содержимого, описанные в</w:t>
      </w:r>
      <w:r w:rsidR="005F6D53">
        <w:t xml:space="preserve"> </w:t>
      </w:r>
      <w:r w:rsidRPr="00A967DA">
        <w:t>разделе «Подготовка базы данных».</w:t>
      </w:r>
    </w:p>
    <w:p w14:paraId="5C254894" w14:textId="77777777" w:rsidR="00A967DA" w:rsidRPr="00A967DA" w:rsidRDefault="00A967DA" w:rsidP="00A967DA">
      <w:r w:rsidRPr="00A967DA">
        <w:t>Для каждого из 3-х сценариев:</w:t>
      </w:r>
    </w:p>
    <w:p w14:paraId="1D5E482F" w14:textId="4EDBFF03" w:rsidR="00A967DA" w:rsidRPr="00A967DA" w:rsidRDefault="00A967DA" w:rsidP="00A967DA">
      <w:pPr>
        <w:numPr>
          <w:ilvl w:val="0"/>
          <w:numId w:val="37"/>
        </w:numPr>
        <w:ind w:left="0" w:firstLine="720"/>
      </w:pPr>
      <w:r w:rsidRPr="00A967DA">
        <w:t>Выполнить анализ запроса «КАК ЕСТЬ» (без индекса) с помощью</w:t>
      </w:r>
      <w:r w:rsidR="005F6D53">
        <w:t xml:space="preserve"> </w:t>
      </w:r>
      <w:r w:rsidRPr="00A967DA">
        <w:t>EXPLAIN ANALYZE.</w:t>
      </w:r>
    </w:p>
    <w:p w14:paraId="4503F490" w14:textId="015C3757" w:rsidR="00A967DA" w:rsidRPr="00A967DA" w:rsidRDefault="00A967DA" w:rsidP="00A967DA">
      <w:pPr>
        <w:numPr>
          <w:ilvl w:val="0"/>
          <w:numId w:val="37"/>
        </w:numPr>
        <w:ind w:left="0" w:firstLine="720"/>
      </w:pPr>
      <w:r w:rsidRPr="00A967DA">
        <w:t>Привести план выполнения «ДО», письменно проанализировать его и</w:t>
      </w:r>
      <w:r w:rsidR="005F6D53">
        <w:t xml:space="preserve"> </w:t>
      </w:r>
      <w:r w:rsidRPr="00A967DA">
        <w:t xml:space="preserve">выявить причину низкой производительности (например, </w:t>
      </w:r>
      <w:proofErr w:type="spellStart"/>
      <w:r w:rsidRPr="00A967DA">
        <w:t>Seq</w:t>
      </w:r>
      <w:proofErr w:type="spellEnd"/>
      <w:r w:rsidRPr="00A967DA">
        <w:t xml:space="preserve"> </w:t>
      </w:r>
      <w:proofErr w:type="spellStart"/>
      <w:r w:rsidRPr="00A967DA">
        <w:t>Scan</w:t>
      </w:r>
      <w:proofErr w:type="spellEnd"/>
      <w:r w:rsidRPr="00A967DA">
        <w:t>).</w:t>
      </w:r>
    </w:p>
    <w:p w14:paraId="43CA08B6" w14:textId="77777777" w:rsidR="00A967DA" w:rsidRPr="00A967DA" w:rsidRDefault="00A967DA" w:rsidP="00A967DA">
      <w:pPr>
        <w:numPr>
          <w:ilvl w:val="0"/>
          <w:numId w:val="37"/>
        </w:numPr>
        <w:ind w:left="0" w:firstLine="720"/>
      </w:pPr>
      <w:r w:rsidRPr="00A967DA">
        <w:t>Создать необходимый INDEX для оптимизации.</w:t>
      </w:r>
    </w:p>
    <w:p w14:paraId="38BD0423" w14:textId="77777777" w:rsidR="00A967DA" w:rsidRPr="00A967DA" w:rsidRDefault="00A967DA" w:rsidP="00A967DA">
      <w:pPr>
        <w:numPr>
          <w:ilvl w:val="0"/>
          <w:numId w:val="37"/>
        </w:numPr>
        <w:ind w:left="0" w:firstLine="720"/>
      </w:pPr>
      <w:r w:rsidRPr="00A967DA">
        <w:t>Повторно выполнить EXPLAIN ANALYZE.</w:t>
      </w:r>
    </w:p>
    <w:p w14:paraId="46547A45" w14:textId="75C1808E" w:rsidR="00A967DA" w:rsidRPr="00A967DA" w:rsidRDefault="00A967DA" w:rsidP="00A967DA">
      <w:pPr>
        <w:numPr>
          <w:ilvl w:val="0"/>
          <w:numId w:val="37"/>
        </w:numPr>
        <w:ind w:left="0" w:firstLine="720"/>
      </w:pPr>
      <w:r w:rsidRPr="00A967DA">
        <w:t>Привести план выполнения «ПОСЛЕ», демонстрирующий</w:t>
      </w:r>
      <w:r w:rsidR="005F6D53">
        <w:t xml:space="preserve"> </w:t>
      </w:r>
      <w:r w:rsidRPr="00A967DA">
        <w:t xml:space="preserve">использование индекса (например, Index </w:t>
      </w:r>
      <w:proofErr w:type="spellStart"/>
      <w:r w:rsidRPr="00A967DA">
        <w:t>Scan</w:t>
      </w:r>
      <w:proofErr w:type="spellEnd"/>
      <w:r w:rsidRPr="00A967DA">
        <w:t>).</w:t>
      </w:r>
    </w:p>
    <w:p w14:paraId="31E394D1" w14:textId="0C2886CF" w:rsidR="00A967DA" w:rsidRPr="00A967DA" w:rsidRDefault="00A967DA" w:rsidP="00A967DA">
      <w:pPr>
        <w:numPr>
          <w:ilvl w:val="0"/>
          <w:numId w:val="37"/>
        </w:numPr>
        <w:ind w:left="0" w:firstLine="720"/>
      </w:pPr>
      <w:r w:rsidRPr="00A967DA">
        <w:lastRenderedPageBreak/>
        <w:t>Обязательно сформировать сравнительную таблицу (см. Таблица 1),</w:t>
      </w:r>
      <w:r w:rsidR="005F6D53">
        <w:t xml:space="preserve"> </w:t>
      </w:r>
      <w:r w:rsidRPr="00A967DA">
        <w:t xml:space="preserve">демонстрирующую разницу в производительности (план, </w:t>
      </w:r>
      <w:proofErr w:type="spellStart"/>
      <w:r w:rsidRPr="00A967DA">
        <w:t>Execution</w:t>
      </w:r>
      <w:proofErr w:type="spellEnd"/>
      <w:r w:rsidRPr="00A967DA">
        <w:t xml:space="preserve"> Time)</w:t>
      </w:r>
      <w:r w:rsidR="005F6D53">
        <w:t xml:space="preserve"> </w:t>
      </w:r>
      <w:r w:rsidRPr="00A967DA">
        <w:t>«ДО» и «ПОСЛЕ».</w:t>
      </w:r>
    </w:p>
    <w:p w14:paraId="02D0D10C" w14:textId="77777777" w:rsidR="00A967DA" w:rsidRPr="00A967DA" w:rsidRDefault="00A967DA" w:rsidP="00A967DA">
      <w:pPr>
        <w:ind w:firstLine="0"/>
        <w:rPr>
          <w:b/>
          <w:bCs/>
        </w:rPr>
      </w:pPr>
      <w:r w:rsidRPr="00A967DA">
        <w:rPr>
          <w:b/>
          <w:bCs/>
        </w:rPr>
        <w:t>Задание №2: демонстрация атомарной транзакции (COMMIT)</w:t>
      </w:r>
    </w:p>
    <w:p w14:paraId="1FF078E7" w14:textId="2B1C8BC4" w:rsidR="00A967DA" w:rsidRPr="00A967DA" w:rsidRDefault="00A967DA" w:rsidP="00A967DA">
      <w:r w:rsidRPr="00A967DA">
        <w:t>По примеру раздела 2.2 реализуйте в своей базе одну бизнес-операцию</w:t>
      </w:r>
      <w:r w:rsidR="005F6D53">
        <w:t xml:space="preserve"> </w:t>
      </w:r>
      <w:r w:rsidRPr="00A967DA">
        <w:t>(минимум две связанные операции изменения данных) внутри транзакции</w:t>
      </w:r>
      <w:r w:rsidR="005F6D53">
        <w:t xml:space="preserve"> </w:t>
      </w:r>
      <w:r w:rsidRPr="00A967DA">
        <w:t>BEGIN…COMMIT.</w:t>
      </w:r>
    </w:p>
    <w:p w14:paraId="675AEA98" w14:textId="77777777" w:rsidR="00A967DA" w:rsidRPr="00A967DA" w:rsidRDefault="00A967DA" w:rsidP="00A967DA">
      <w:r w:rsidRPr="00A967DA">
        <w:t>Задокументировать все шаги и результаты, сделать выводы.</w:t>
      </w:r>
    </w:p>
    <w:p w14:paraId="25E6AE4D" w14:textId="77777777" w:rsidR="00A967DA" w:rsidRPr="00A967DA" w:rsidRDefault="00A967DA" w:rsidP="00A967DA">
      <w:pPr>
        <w:ind w:firstLine="0"/>
        <w:rPr>
          <w:b/>
          <w:bCs/>
        </w:rPr>
      </w:pPr>
      <w:r w:rsidRPr="00A967DA">
        <w:rPr>
          <w:b/>
          <w:bCs/>
        </w:rPr>
        <w:t>Задание №3: демонстрация отката транзакции (ROLLBACK)</w:t>
      </w:r>
    </w:p>
    <w:p w14:paraId="1DB974B9" w14:textId="66689FEB" w:rsidR="00A967DA" w:rsidRPr="00A967DA" w:rsidRDefault="00A967DA" w:rsidP="00A967DA">
      <w:r w:rsidRPr="00A967DA">
        <w:t>Адаптировать приведённый в разделе 2.3 SQL-скрипт, моделирующий</w:t>
      </w:r>
      <w:r w:rsidR="005F6D53">
        <w:t xml:space="preserve"> </w:t>
      </w:r>
      <w:r w:rsidRPr="00A967DA">
        <w:t>сбой операции, под свою предметную область, повторив описанные действия.</w:t>
      </w:r>
    </w:p>
    <w:p w14:paraId="6EBFB240" w14:textId="77777777" w:rsidR="00A967DA" w:rsidRPr="00A967DA" w:rsidRDefault="00A967DA" w:rsidP="00A967DA">
      <w:r w:rsidRPr="00A967DA">
        <w:t>Задокументировать все шаги и результаты, сделать выводы.</w:t>
      </w:r>
    </w:p>
    <w:p w14:paraId="4B26214F" w14:textId="77777777" w:rsidR="00A967DA" w:rsidRPr="00A967DA" w:rsidRDefault="00A967DA" w:rsidP="00A967DA">
      <w:pPr>
        <w:ind w:firstLine="0"/>
        <w:rPr>
          <w:b/>
          <w:bCs/>
        </w:rPr>
      </w:pPr>
      <w:r w:rsidRPr="00A967DA">
        <w:rPr>
          <w:b/>
          <w:bCs/>
        </w:rPr>
        <w:t>Задание №4: моделирование аномалии «Неповторяемое чтение»</w:t>
      </w:r>
    </w:p>
    <w:p w14:paraId="10D8A872" w14:textId="61F4DB32" w:rsidR="00A967DA" w:rsidRPr="00A967DA" w:rsidRDefault="00A967DA" w:rsidP="00A967DA">
      <w:r w:rsidRPr="00A967DA">
        <w:t>Используя два редактора SQL, смоделировать проблему «неповторяемое</w:t>
      </w:r>
      <w:r w:rsidR="005F6D53">
        <w:t xml:space="preserve"> </w:t>
      </w:r>
      <w:r w:rsidRPr="00A967DA">
        <w:t>чтение» на уровне изоляции по умолчанию (READ COMMITTED) по</w:t>
      </w:r>
      <w:r w:rsidR="005F6D53">
        <w:t xml:space="preserve"> </w:t>
      </w:r>
      <w:r w:rsidRPr="00A967DA">
        <w:t>приведённому в разделе 2.4 образцу.</w:t>
      </w:r>
    </w:p>
    <w:p w14:paraId="62C2E199" w14:textId="77777777" w:rsidR="00A967DA" w:rsidRPr="00A967DA" w:rsidRDefault="00A967DA" w:rsidP="00A967DA">
      <w:r w:rsidRPr="00A967DA">
        <w:t>Задокументировать все шаги и результаты, сделать выводы.</w:t>
      </w:r>
    </w:p>
    <w:p w14:paraId="69558FA8" w14:textId="77777777" w:rsidR="00A967DA" w:rsidRPr="00A967DA" w:rsidRDefault="00A967DA" w:rsidP="00A967DA">
      <w:pPr>
        <w:ind w:firstLine="0"/>
        <w:rPr>
          <w:b/>
          <w:bCs/>
        </w:rPr>
      </w:pPr>
      <w:r w:rsidRPr="00A967DA">
        <w:rPr>
          <w:b/>
          <w:bCs/>
        </w:rPr>
        <w:t>Задание №5: устранение аномалии «Неповторяемое чтение»</w:t>
      </w:r>
    </w:p>
    <w:p w14:paraId="12752183" w14:textId="0F60AA23" w:rsidR="00A967DA" w:rsidRPr="00A967DA" w:rsidRDefault="00A967DA" w:rsidP="00A967DA">
      <w:r w:rsidRPr="00A967DA">
        <w:t>Повторить моделирование из Задания №4, но с использованием уровня</w:t>
      </w:r>
      <w:r w:rsidR="005F6D53">
        <w:t xml:space="preserve"> </w:t>
      </w:r>
      <w:r w:rsidRPr="00A967DA">
        <w:t>изоляции REPEATABLE READ. В качестве образца использовать раздел 2.5.</w:t>
      </w:r>
    </w:p>
    <w:p w14:paraId="32934D45" w14:textId="77777777" w:rsidR="00A967DA" w:rsidRPr="00A967DA" w:rsidRDefault="00A967DA" w:rsidP="00A967DA">
      <w:r w:rsidRPr="00A967DA">
        <w:t>Задокументировать все шаги и результаты, сделать выводы.</w:t>
      </w:r>
    </w:p>
    <w:p w14:paraId="365465C4" w14:textId="77777777" w:rsidR="00C450D6" w:rsidRDefault="00C450D6" w:rsidP="00C450D6"/>
    <w:p w14:paraId="5ED0E984" w14:textId="77777777" w:rsidR="009E241C" w:rsidRPr="00E44380" w:rsidRDefault="00E44380" w:rsidP="00E44380">
      <w:pPr>
        <w:pStyle w:val="a4"/>
      </w:pPr>
      <w:bookmarkStart w:id="2" w:name="_Toc215921936"/>
      <w:r w:rsidRPr="00E44380">
        <w:lastRenderedPageBreak/>
        <w:t>Ход выполнения работы</w:t>
      </w:r>
      <w:bookmarkEnd w:id="2"/>
    </w:p>
    <w:p w14:paraId="0F9B5A94" w14:textId="02B6E8F6" w:rsidR="00E44380" w:rsidRDefault="005F6D53" w:rsidP="00E44380">
      <w:pPr>
        <w:pStyle w:val="2"/>
      </w:pPr>
      <w:bookmarkStart w:id="3" w:name="_Toc215921937"/>
      <w:r>
        <w:t>Подготовка базы данных</w:t>
      </w:r>
      <w:bookmarkEnd w:id="3"/>
    </w:p>
    <w:p w14:paraId="633264A0" w14:textId="77777777" w:rsidR="0027521B" w:rsidRPr="0027521B" w:rsidRDefault="0027521B" w:rsidP="0027521B">
      <w:r w:rsidRPr="0027521B">
        <w:t>В данном разделе происходит первичное заполнение таблицы Product большим количеством записей, необходимым для дальнейшего анализа производительности SQL-запросов.</w:t>
      </w:r>
    </w:p>
    <w:p w14:paraId="55EE8946" w14:textId="5288BFC9" w:rsidR="00C450D6" w:rsidRPr="0027521B" w:rsidRDefault="0027521B" w:rsidP="0027521B">
      <w:r w:rsidRPr="0027521B">
        <w:t xml:space="preserve">Для корректной оценки планов выполнения </w:t>
      </w:r>
      <w:proofErr w:type="spellStart"/>
      <w:r w:rsidRPr="0027521B">
        <w:t>PostgreSQL</w:t>
      </w:r>
      <w:proofErr w:type="spellEnd"/>
      <w:r w:rsidRPr="0027521B">
        <w:t xml:space="preserve"> требуется значительный объём данных — в нашем случае создаётся 1 000 000 строк.</w:t>
      </w:r>
    </w:p>
    <w:p w14:paraId="18957D9D" w14:textId="1AE9FC41" w:rsidR="005F6D53" w:rsidRDefault="005F6D53" w:rsidP="005F6D53">
      <w:pPr>
        <w:pStyle w:val="af3"/>
      </w:pPr>
      <w:r w:rsidRPr="005F6D53">
        <w:t xml:space="preserve">Листинг 1.1 – </w:t>
      </w:r>
      <w:r w:rsidR="0027521B" w:rsidRPr="0027521B">
        <w:t>Скрипт генерации 1 000 000 записей в таблице Product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F6D53" w:rsidRPr="005F6D53" w14:paraId="05AAD62A" w14:textId="77777777" w:rsidTr="005F6D53">
        <w:tc>
          <w:tcPr>
            <w:tcW w:w="9628" w:type="dxa"/>
          </w:tcPr>
          <w:p w14:paraId="7653D625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>do</w:t>
            </w:r>
          </w:p>
          <w:p w14:paraId="094B392A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>$$</w:t>
            </w:r>
          </w:p>
          <w:p w14:paraId="25DCAD24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declare</w:t>
            </w:r>
          </w:p>
          <w:p w14:paraId="1DEB105A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</w:t>
            </w:r>
            <w:proofErr w:type="spellStart"/>
            <w:r w:rsidRPr="005F6D53">
              <w:rPr>
                <w:lang w:val="en-US"/>
              </w:rPr>
              <w:t>w_id</w:t>
            </w:r>
            <w:proofErr w:type="spellEnd"/>
            <w:r w:rsidRPr="005F6D53">
              <w:rPr>
                <w:lang w:val="en-US"/>
              </w:rPr>
              <w:t xml:space="preserve"> </w:t>
            </w:r>
            <w:proofErr w:type="spellStart"/>
            <w:proofErr w:type="gramStart"/>
            <w:r w:rsidRPr="005F6D53">
              <w:rPr>
                <w:lang w:val="en-US"/>
              </w:rPr>
              <w:t>bigint</w:t>
            </w:r>
            <w:proofErr w:type="spellEnd"/>
            <w:r w:rsidRPr="005F6D53">
              <w:rPr>
                <w:lang w:val="en-US"/>
              </w:rPr>
              <w:t>;</w:t>
            </w:r>
            <w:proofErr w:type="gramEnd"/>
          </w:p>
          <w:p w14:paraId="5DDF111A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</w:t>
            </w:r>
            <w:proofErr w:type="spellStart"/>
            <w:r w:rsidRPr="005F6D53">
              <w:rPr>
                <w:lang w:val="en-US"/>
              </w:rPr>
              <w:t>s_id</w:t>
            </w:r>
            <w:proofErr w:type="spellEnd"/>
            <w:r w:rsidRPr="005F6D53">
              <w:rPr>
                <w:lang w:val="en-US"/>
              </w:rPr>
              <w:t xml:space="preserve"> </w:t>
            </w:r>
            <w:proofErr w:type="spellStart"/>
            <w:proofErr w:type="gramStart"/>
            <w:r w:rsidRPr="005F6D53">
              <w:rPr>
                <w:lang w:val="en-US"/>
              </w:rPr>
              <w:t>bigint</w:t>
            </w:r>
            <w:proofErr w:type="spellEnd"/>
            <w:r w:rsidRPr="005F6D53">
              <w:rPr>
                <w:lang w:val="en-US"/>
              </w:rPr>
              <w:t>;</w:t>
            </w:r>
            <w:proofErr w:type="gramEnd"/>
          </w:p>
          <w:p w14:paraId="51A00C6E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begin</w:t>
            </w:r>
          </w:p>
          <w:p w14:paraId="0409A6B7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for </w:t>
            </w:r>
            <w:proofErr w:type="spellStart"/>
            <w:r w:rsidRPr="005F6D53">
              <w:rPr>
                <w:lang w:val="en-US"/>
              </w:rPr>
              <w:t>i</w:t>
            </w:r>
            <w:proofErr w:type="spellEnd"/>
            <w:r w:rsidRPr="005F6D53">
              <w:rPr>
                <w:lang w:val="en-US"/>
              </w:rPr>
              <w:t xml:space="preserve"> in </w:t>
            </w:r>
            <w:proofErr w:type="gramStart"/>
            <w:r w:rsidRPr="005F6D53">
              <w:rPr>
                <w:lang w:val="en-US"/>
              </w:rPr>
              <w:t>1..</w:t>
            </w:r>
            <w:proofErr w:type="gramEnd"/>
            <w:r w:rsidRPr="005F6D53">
              <w:rPr>
                <w:lang w:val="en-US"/>
              </w:rPr>
              <w:t>1000000</w:t>
            </w:r>
          </w:p>
          <w:p w14:paraId="014D6A4A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loop</w:t>
            </w:r>
          </w:p>
          <w:p w14:paraId="11F34804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</w:p>
          <w:p w14:paraId="3D1E7E99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</w:t>
            </w:r>
            <w:proofErr w:type="gramStart"/>
            <w:r w:rsidRPr="005F6D53">
              <w:rPr>
                <w:lang w:val="en-US"/>
              </w:rPr>
              <w:t>select</w:t>
            </w:r>
            <w:proofErr w:type="gramEnd"/>
            <w:r w:rsidRPr="005F6D53">
              <w:rPr>
                <w:lang w:val="en-US"/>
              </w:rPr>
              <w:t xml:space="preserve"> </w:t>
            </w:r>
            <w:proofErr w:type="spellStart"/>
            <w:r w:rsidRPr="005F6D53">
              <w:rPr>
                <w:lang w:val="en-US"/>
              </w:rPr>
              <w:t>warehouse_id</w:t>
            </w:r>
            <w:proofErr w:type="spellEnd"/>
          </w:p>
          <w:p w14:paraId="55EB7AF3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into </w:t>
            </w:r>
            <w:proofErr w:type="spellStart"/>
            <w:r w:rsidRPr="005F6D53">
              <w:rPr>
                <w:lang w:val="en-US"/>
              </w:rPr>
              <w:t>w_id</w:t>
            </w:r>
            <w:proofErr w:type="spellEnd"/>
          </w:p>
          <w:p w14:paraId="45D8A9D3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from "Warehouse"</w:t>
            </w:r>
          </w:p>
          <w:p w14:paraId="23F7CC8F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order </w:t>
            </w:r>
            <w:proofErr w:type="gramStart"/>
            <w:r w:rsidRPr="005F6D53">
              <w:rPr>
                <w:lang w:val="en-US"/>
              </w:rPr>
              <w:t>by</w:t>
            </w:r>
            <w:proofErr w:type="gramEnd"/>
            <w:r w:rsidRPr="005F6D53">
              <w:rPr>
                <w:lang w:val="en-US"/>
              </w:rPr>
              <w:t xml:space="preserve"> </w:t>
            </w:r>
            <w:proofErr w:type="gramStart"/>
            <w:r w:rsidRPr="005F6D53">
              <w:rPr>
                <w:lang w:val="en-US"/>
              </w:rPr>
              <w:t>random(</w:t>
            </w:r>
            <w:proofErr w:type="gramEnd"/>
            <w:r w:rsidRPr="005F6D53">
              <w:rPr>
                <w:lang w:val="en-US"/>
              </w:rPr>
              <w:t>)</w:t>
            </w:r>
          </w:p>
          <w:p w14:paraId="746F59AC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limit </w:t>
            </w:r>
            <w:proofErr w:type="gramStart"/>
            <w:r w:rsidRPr="005F6D53">
              <w:rPr>
                <w:lang w:val="en-US"/>
              </w:rPr>
              <w:t>1;</w:t>
            </w:r>
            <w:proofErr w:type="gramEnd"/>
          </w:p>
          <w:p w14:paraId="6ECFFF83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</w:p>
          <w:p w14:paraId="3C8A3150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select </w:t>
            </w:r>
            <w:proofErr w:type="spellStart"/>
            <w:r w:rsidRPr="005F6D53">
              <w:rPr>
                <w:lang w:val="en-US"/>
              </w:rPr>
              <w:t>subcategory_id</w:t>
            </w:r>
            <w:proofErr w:type="spellEnd"/>
          </w:p>
          <w:p w14:paraId="1C92931F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into </w:t>
            </w:r>
            <w:proofErr w:type="spellStart"/>
            <w:r w:rsidRPr="005F6D53">
              <w:rPr>
                <w:lang w:val="en-US"/>
              </w:rPr>
              <w:t>s_id</w:t>
            </w:r>
            <w:proofErr w:type="spellEnd"/>
          </w:p>
          <w:p w14:paraId="3E22C38F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from "Subcategory"</w:t>
            </w:r>
          </w:p>
          <w:p w14:paraId="56B520BC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order </w:t>
            </w:r>
            <w:proofErr w:type="gramStart"/>
            <w:r w:rsidRPr="005F6D53">
              <w:rPr>
                <w:lang w:val="en-US"/>
              </w:rPr>
              <w:t>by</w:t>
            </w:r>
            <w:proofErr w:type="gramEnd"/>
            <w:r w:rsidRPr="005F6D53">
              <w:rPr>
                <w:lang w:val="en-US"/>
              </w:rPr>
              <w:t xml:space="preserve"> </w:t>
            </w:r>
            <w:proofErr w:type="gramStart"/>
            <w:r w:rsidRPr="005F6D53">
              <w:rPr>
                <w:lang w:val="en-US"/>
              </w:rPr>
              <w:t>random(</w:t>
            </w:r>
            <w:proofErr w:type="gramEnd"/>
            <w:r w:rsidRPr="005F6D53">
              <w:rPr>
                <w:lang w:val="en-US"/>
              </w:rPr>
              <w:t>)</w:t>
            </w:r>
          </w:p>
          <w:p w14:paraId="7DB5B9B0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limit </w:t>
            </w:r>
            <w:proofErr w:type="gramStart"/>
            <w:r w:rsidRPr="005F6D53">
              <w:rPr>
                <w:lang w:val="en-US"/>
              </w:rPr>
              <w:t>1;</w:t>
            </w:r>
            <w:proofErr w:type="gramEnd"/>
          </w:p>
          <w:p w14:paraId="3FA19CA2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</w:p>
          <w:p w14:paraId="3602CAE5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insert into "Product" (</w:t>
            </w:r>
            <w:proofErr w:type="spellStart"/>
            <w:r w:rsidRPr="005F6D53">
              <w:rPr>
                <w:lang w:val="en-US"/>
              </w:rPr>
              <w:t>warehouse_id</w:t>
            </w:r>
            <w:proofErr w:type="spellEnd"/>
            <w:r w:rsidRPr="005F6D53">
              <w:rPr>
                <w:lang w:val="en-US"/>
              </w:rPr>
              <w:t xml:space="preserve">, </w:t>
            </w:r>
            <w:proofErr w:type="spellStart"/>
            <w:r w:rsidRPr="005F6D53">
              <w:rPr>
                <w:lang w:val="en-US"/>
              </w:rPr>
              <w:t>subcategory_id</w:t>
            </w:r>
            <w:proofErr w:type="spellEnd"/>
            <w:r w:rsidRPr="005F6D53">
              <w:rPr>
                <w:lang w:val="en-US"/>
              </w:rPr>
              <w:t>, name, description, price, status)</w:t>
            </w:r>
          </w:p>
          <w:p w14:paraId="242E7714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values (</w:t>
            </w:r>
            <w:proofErr w:type="spellStart"/>
            <w:r w:rsidRPr="005F6D53">
              <w:rPr>
                <w:lang w:val="en-US"/>
              </w:rPr>
              <w:t>w_id</w:t>
            </w:r>
            <w:proofErr w:type="spellEnd"/>
            <w:r w:rsidRPr="005F6D53">
              <w:rPr>
                <w:lang w:val="en-US"/>
              </w:rPr>
              <w:t>,</w:t>
            </w:r>
          </w:p>
          <w:p w14:paraId="259B0379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        </w:t>
            </w:r>
            <w:proofErr w:type="spellStart"/>
            <w:r w:rsidRPr="005F6D53">
              <w:rPr>
                <w:lang w:val="en-US"/>
              </w:rPr>
              <w:t>s_id</w:t>
            </w:r>
            <w:proofErr w:type="spellEnd"/>
            <w:r w:rsidRPr="005F6D53">
              <w:rPr>
                <w:lang w:val="en-US"/>
              </w:rPr>
              <w:t>,</w:t>
            </w:r>
          </w:p>
          <w:p w14:paraId="46E0FE31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        '</w:t>
            </w:r>
            <w:proofErr w:type="gramStart"/>
            <w:r w:rsidRPr="005F6D53">
              <w:rPr>
                <w:lang w:val="en-US"/>
              </w:rPr>
              <w:t>product #' ||</w:t>
            </w:r>
            <w:proofErr w:type="gramEnd"/>
            <w:r w:rsidRPr="005F6D53">
              <w:rPr>
                <w:lang w:val="en-US"/>
              </w:rPr>
              <w:t xml:space="preserve"> </w:t>
            </w:r>
            <w:proofErr w:type="spellStart"/>
            <w:r w:rsidRPr="005F6D53">
              <w:rPr>
                <w:lang w:val="en-US"/>
              </w:rPr>
              <w:t>i</w:t>
            </w:r>
            <w:proofErr w:type="spellEnd"/>
            <w:r w:rsidRPr="005F6D53">
              <w:rPr>
                <w:lang w:val="en-US"/>
              </w:rPr>
              <w:t>,</w:t>
            </w:r>
          </w:p>
          <w:p w14:paraId="40847159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        '</w:t>
            </w:r>
            <w:r>
              <w:t>описание</w:t>
            </w:r>
            <w:r w:rsidRPr="005F6D53">
              <w:rPr>
                <w:lang w:val="en-US"/>
              </w:rPr>
              <w:t xml:space="preserve"> </w:t>
            </w:r>
            <w:r>
              <w:t>товара</w:t>
            </w:r>
            <w:r w:rsidRPr="005F6D53">
              <w:rPr>
                <w:lang w:val="en-US"/>
              </w:rPr>
              <w:t xml:space="preserve"> №' || </w:t>
            </w:r>
            <w:proofErr w:type="spellStart"/>
            <w:r w:rsidRPr="005F6D53">
              <w:rPr>
                <w:lang w:val="en-US"/>
              </w:rPr>
              <w:t>i</w:t>
            </w:r>
            <w:proofErr w:type="spellEnd"/>
            <w:r w:rsidRPr="005F6D53">
              <w:rPr>
                <w:lang w:val="en-US"/>
              </w:rPr>
              <w:t>,</w:t>
            </w:r>
          </w:p>
          <w:p w14:paraId="33FD2B1D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        (</w:t>
            </w:r>
            <w:proofErr w:type="gramStart"/>
            <w:r w:rsidRPr="005F6D53">
              <w:rPr>
                <w:lang w:val="en-US"/>
              </w:rPr>
              <w:t>random(</w:t>
            </w:r>
            <w:proofErr w:type="gramEnd"/>
            <w:r w:rsidRPr="005F6D53">
              <w:rPr>
                <w:lang w:val="en-US"/>
              </w:rPr>
              <w:t>) * 900 + 100</w:t>
            </w:r>
            <w:proofErr w:type="gramStart"/>
            <w:r w:rsidRPr="005F6D53">
              <w:rPr>
                <w:lang w:val="en-US"/>
              </w:rPr>
              <w:t>)::numeric(</w:t>
            </w:r>
            <w:proofErr w:type="gramEnd"/>
            <w:r w:rsidRPr="005F6D53">
              <w:rPr>
                <w:lang w:val="en-US"/>
              </w:rPr>
              <w:t>10, 2),</w:t>
            </w:r>
          </w:p>
          <w:p w14:paraId="126BD1D4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        (</w:t>
            </w:r>
            <w:proofErr w:type="gramStart"/>
            <w:r w:rsidRPr="005F6D53">
              <w:rPr>
                <w:lang w:val="en-US"/>
              </w:rPr>
              <w:t>random(</w:t>
            </w:r>
            <w:proofErr w:type="gramEnd"/>
            <w:r w:rsidRPr="005F6D53">
              <w:rPr>
                <w:lang w:val="en-US"/>
              </w:rPr>
              <w:t>) &gt; 0.5)</w:t>
            </w:r>
          </w:p>
          <w:p w14:paraId="4D5D60C5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           );</w:t>
            </w:r>
          </w:p>
          <w:p w14:paraId="12564C99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        end </w:t>
            </w:r>
            <w:proofErr w:type="gramStart"/>
            <w:r w:rsidRPr="005F6D53">
              <w:rPr>
                <w:lang w:val="en-US"/>
              </w:rPr>
              <w:t>loop;</w:t>
            </w:r>
            <w:proofErr w:type="gramEnd"/>
          </w:p>
          <w:p w14:paraId="13C533B2" w14:textId="77777777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    </w:t>
            </w:r>
            <w:proofErr w:type="gramStart"/>
            <w:r w:rsidRPr="005F6D53">
              <w:rPr>
                <w:lang w:val="en-US"/>
              </w:rPr>
              <w:t>end;</w:t>
            </w:r>
            <w:proofErr w:type="gramEnd"/>
          </w:p>
          <w:p w14:paraId="584261B2" w14:textId="0F5CEA4A" w:rsidR="005F6D53" w:rsidRPr="005F6D53" w:rsidRDefault="005F6D53" w:rsidP="005F6D53">
            <w:pPr>
              <w:pStyle w:val="af4"/>
              <w:rPr>
                <w:lang w:val="en-US"/>
              </w:rPr>
            </w:pPr>
            <w:r w:rsidRPr="005F6D53">
              <w:rPr>
                <w:lang w:val="en-US"/>
              </w:rPr>
              <w:t xml:space="preserve">$$ language </w:t>
            </w:r>
            <w:proofErr w:type="spellStart"/>
            <w:r w:rsidRPr="005F6D53">
              <w:rPr>
                <w:lang w:val="en-US"/>
              </w:rPr>
              <w:t>plpgsql</w:t>
            </w:r>
            <w:proofErr w:type="spellEnd"/>
            <w:r w:rsidRPr="005F6D53">
              <w:rPr>
                <w:lang w:val="en-US"/>
              </w:rPr>
              <w:t>;</w:t>
            </w:r>
          </w:p>
        </w:tc>
      </w:tr>
    </w:tbl>
    <w:p w14:paraId="389B862E" w14:textId="2EF2E317" w:rsidR="005F6D53" w:rsidRDefault="005F6D53" w:rsidP="005F6D53">
      <w:pPr>
        <w:pStyle w:val="2"/>
      </w:pPr>
      <w:bookmarkStart w:id="4" w:name="_Toc215921938"/>
      <w:r>
        <w:lastRenderedPageBreak/>
        <w:t xml:space="preserve">Анализ и оптимизация </w:t>
      </w:r>
      <w:proofErr w:type="spellStart"/>
      <w:r>
        <w:rPr>
          <w:lang w:val="en-US"/>
        </w:rPr>
        <w:t>sql</w:t>
      </w:r>
      <w:proofErr w:type="spellEnd"/>
      <w:r w:rsidRPr="005F6D53">
        <w:t>-</w:t>
      </w:r>
      <w:r>
        <w:t>запросов</w:t>
      </w:r>
      <w:bookmarkEnd w:id="4"/>
    </w:p>
    <w:p w14:paraId="62DBB1A4" w14:textId="66C27FE9" w:rsidR="005F6D53" w:rsidRDefault="005F6D53" w:rsidP="005F6D53">
      <w:pPr>
        <w:pStyle w:val="3"/>
      </w:pPr>
      <w:bookmarkStart w:id="5" w:name="_Toc215921939"/>
      <w:r w:rsidRPr="005F6D53">
        <w:t>Сценарий 1. B-</w:t>
      </w:r>
      <w:proofErr w:type="spellStart"/>
      <w:r w:rsidRPr="005F6D53">
        <w:t>Tree</w:t>
      </w:r>
      <w:proofErr w:type="spellEnd"/>
      <w:r w:rsidRPr="005F6D53">
        <w:t xml:space="preserve"> (стандартный поиск)</w:t>
      </w:r>
      <w:bookmarkEnd w:id="5"/>
    </w:p>
    <w:p w14:paraId="4CEB1AFD" w14:textId="63A61F45" w:rsidR="0049262B" w:rsidRDefault="0027521B" w:rsidP="0027521B">
      <w:r w:rsidRPr="0027521B">
        <w:t>В данном сценарии рассматривается стандартный поиск по точному совпадению значения поля. Используется тип индекса B-</w:t>
      </w:r>
      <w:proofErr w:type="spellStart"/>
      <w:r w:rsidRPr="0027521B">
        <w:t>Tree</w:t>
      </w:r>
      <w:proofErr w:type="spellEnd"/>
      <w:r w:rsidRPr="0027521B">
        <w:t xml:space="preserve">, который применяется в </w:t>
      </w:r>
      <w:proofErr w:type="spellStart"/>
      <w:r w:rsidRPr="0027521B">
        <w:t>PostgreSQL</w:t>
      </w:r>
      <w:proofErr w:type="spellEnd"/>
      <w:r w:rsidRPr="0027521B">
        <w:t xml:space="preserve"> по умолчанию. Данный индекс особенно эффективен при операциях равенства (=) и сравнений.</w:t>
      </w:r>
      <w:r>
        <w:t xml:space="preserve"> </w:t>
      </w:r>
      <w:proofErr w:type="spellStart"/>
      <w:r>
        <w:t>П</w:t>
      </w:r>
      <w:r w:rsidRPr="0027521B">
        <w:t>роизвод</w:t>
      </w:r>
      <w:r>
        <w:t>ем</w:t>
      </w:r>
      <w:proofErr w:type="spellEnd"/>
      <w:r w:rsidRPr="0027521B">
        <w:t xml:space="preserve"> сравнение работы запроса до и после создания индекса по столбцу </w:t>
      </w:r>
      <w:proofErr w:type="spellStart"/>
      <w:r w:rsidRPr="0027521B">
        <w:t>name</w:t>
      </w:r>
      <w:proofErr w:type="spellEnd"/>
      <w:r>
        <w:t>. Д</w:t>
      </w:r>
      <w:r w:rsidRPr="0027521B">
        <w:t>емонстрируются планы выполнения и реальное ускорение выполнения запроса.</w:t>
      </w:r>
    </w:p>
    <w:p w14:paraId="678EB722" w14:textId="6BB5BFE5" w:rsidR="0027521B" w:rsidRPr="0027521B" w:rsidRDefault="0027521B" w:rsidP="0027521B">
      <w:r w:rsidRPr="0027521B">
        <w:t>Выполняем EXPLAIN ANALYZE для запроса.</w:t>
      </w:r>
    </w:p>
    <w:p w14:paraId="727749C1" w14:textId="2E014193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27521B" w:rsidRPr="0027521B">
        <w:t>Анализ запроса ДО оптимизации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53C4A" w:rsidRPr="0049262B" w14:paraId="15CCF182" w14:textId="77777777" w:rsidTr="00904B6E">
        <w:tc>
          <w:tcPr>
            <w:tcW w:w="9628" w:type="dxa"/>
          </w:tcPr>
          <w:p w14:paraId="655555E4" w14:textId="31770CA7" w:rsidR="00853C4A" w:rsidRPr="0049262B" w:rsidRDefault="00853C4A" w:rsidP="00853C4A">
            <w:pPr>
              <w:pStyle w:val="af4"/>
              <w:rPr>
                <w:lang w:val="en-US"/>
              </w:rPr>
            </w:pPr>
            <w:r w:rsidRPr="00853C4A">
              <w:rPr>
                <w:color w:val="CF8E6D"/>
                <w:lang w:val="en-US"/>
              </w:rPr>
              <w:t xml:space="preserve">explain </w:t>
            </w:r>
            <w:proofErr w:type="spellStart"/>
            <w:r w:rsidRPr="00853C4A">
              <w:rPr>
                <w:color w:val="CF8E6D"/>
                <w:lang w:val="en-US"/>
              </w:rPr>
              <w:t>analyse</w:t>
            </w:r>
            <w:proofErr w:type="spellEnd"/>
            <w:r w:rsidRPr="00853C4A">
              <w:rPr>
                <w:color w:val="CF8E6D"/>
                <w:lang w:val="en-US"/>
              </w:rPr>
              <w:br/>
              <w:t xml:space="preserve">select </w:t>
            </w:r>
            <w:proofErr w:type="spellStart"/>
            <w:r w:rsidRPr="00853C4A">
              <w:rPr>
                <w:color w:val="C77DBB"/>
                <w:lang w:val="en-US"/>
              </w:rPr>
              <w:t>product_id</w:t>
            </w:r>
            <w:proofErr w:type="spellEnd"/>
            <w:r w:rsidRPr="00853C4A">
              <w:rPr>
                <w:color w:val="C77DBB"/>
                <w:lang w:val="en-US"/>
              </w:rPr>
              <w:br/>
            </w:r>
            <w:r w:rsidRPr="00853C4A">
              <w:rPr>
                <w:color w:val="CF8E6D"/>
                <w:lang w:val="en-US"/>
              </w:rPr>
              <w:t xml:space="preserve">from </w:t>
            </w:r>
            <w:r w:rsidRPr="00853C4A">
              <w:rPr>
                <w:color w:val="BCBEC4"/>
                <w:lang w:val="en-US"/>
              </w:rPr>
              <w:t>"Product"</w:t>
            </w:r>
            <w:r w:rsidRPr="00853C4A">
              <w:rPr>
                <w:color w:val="BCBEC4"/>
                <w:lang w:val="en-US"/>
              </w:rPr>
              <w:br/>
            </w:r>
            <w:r w:rsidRPr="00853C4A">
              <w:rPr>
                <w:color w:val="CF8E6D"/>
                <w:lang w:val="en-US"/>
              </w:rPr>
              <w:t xml:space="preserve">WHERE </w:t>
            </w:r>
            <w:r w:rsidRPr="00853C4A">
              <w:rPr>
                <w:color w:val="C77DBB"/>
                <w:lang w:val="en-US"/>
              </w:rPr>
              <w:t xml:space="preserve">name </w:t>
            </w:r>
            <w:r w:rsidRPr="00853C4A">
              <w:rPr>
                <w:color w:val="BCBEC4"/>
                <w:lang w:val="en-US"/>
              </w:rPr>
              <w:t xml:space="preserve">= </w:t>
            </w:r>
            <w:r w:rsidRPr="00853C4A">
              <w:rPr>
                <w:color w:val="6AAB73"/>
                <w:lang w:val="en-US"/>
              </w:rPr>
              <w:t>'Product #471'</w:t>
            </w:r>
            <w:r w:rsidRPr="00853C4A">
              <w:rPr>
                <w:color w:val="BCBEC4"/>
                <w:lang w:val="en-US"/>
              </w:rPr>
              <w:t>;</w:t>
            </w:r>
          </w:p>
        </w:tc>
      </w:tr>
    </w:tbl>
    <w:p w14:paraId="7259CE5B" w14:textId="631ABE53" w:rsidR="0049262B" w:rsidRPr="0049262B" w:rsidRDefault="00853C4A" w:rsidP="0049262B">
      <w:pPr>
        <w:pStyle w:val="af5"/>
        <w:rPr>
          <w:lang w:val="en-US"/>
        </w:rPr>
      </w:pPr>
      <w:r w:rsidRPr="00853C4A">
        <w:rPr>
          <w:lang w:val="en-US"/>
        </w:rPr>
        <w:drawing>
          <wp:inline distT="0" distB="0" distL="0" distR="0" wp14:anchorId="14046460" wp14:editId="5E4241EF">
            <wp:extent cx="6120130" cy="1395730"/>
            <wp:effectExtent l="0" t="0" r="0" b="0"/>
            <wp:docPr id="35739079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9079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79DB" w14:textId="308A29DD" w:rsidR="0049262B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27521B" w:rsidRPr="0027521B">
        <w:t>План выполнения до создания индекса (</w:t>
      </w:r>
      <w:proofErr w:type="spellStart"/>
      <w:r w:rsidR="0027521B" w:rsidRPr="0027521B">
        <w:t>Seq</w:t>
      </w:r>
      <w:proofErr w:type="spellEnd"/>
      <w:r w:rsidR="0027521B" w:rsidRPr="0027521B">
        <w:t xml:space="preserve"> </w:t>
      </w:r>
      <w:proofErr w:type="spellStart"/>
      <w:r w:rsidR="0027521B" w:rsidRPr="0027521B">
        <w:t>Scan</w:t>
      </w:r>
      <w:proofErr w:type="spellEnd"/>
      <w:r w:rsidR="0027521B" w:rsidRPr="0027521B">
        <w:t>)</w:t>
      </w:r>
    </w:p>
    <w:p w14:paraId="6511219B" w14:textId="77777777" w:rsidR="0027521B" w:rsidRDefault="0027521B" w:rsidP="0027521B">
      <w:r w:rsidRPr="0027521B">
        <w:t>Проводим анализ:</w:t>
      </w:r>
    </w:p>
    <w:p w14:paraId="5D43180A" w14:textId="54689130" w:rsidR="0027521B" w:rsidRPr="0027521B" w:rsidRDefault="0027521B" w:rsidP="0027521B">
      <w:r w:rsidRPr="0027521B">
        <w:t xml:space="preserve">Тип плана – </w:t>
      </w:r>
      <w:proofErr w:type="spellStart"/>
      <w:r w:rsidRPr="0027521B">
        <w:t>Seq</w:t>
      </w:r>
      <w:proofErr w:type="spellEnd"/>
      <w:r w:rsidRPr="0027521B">
        <w:t xml:space="preserve"> </w:t>
      </w:r>
      <w:proofErr w:type="spellStart"/>
      <w:r w:rsidRPr="0027521B">
        <w:t>Scan</w:t>
      </w:r>
      <w:proofErr w:type="spellEnd"/>
      <w:r w:rsidRPr="0027521B">
        <w:t>.</w:t>
      </w:r>
    </w:p>
    <w:p w14:paraId="6B922D2D" w14:textId="3ED5C1AD" w:rsidR="0027521B" w:rsidRDefault="0027521B" w:rsidP="0027521B">
      <w:proofErr w:type="spellStart"/>
      <w:r w:rsidRPr="0027521B">
        <w:t>PostgreSQL</w:t>
      </w:r>
      <w:proofErr w:type="spellEnd"/>
      <w:r w:rsidRPr="0027521B">
        <w:t xml:space="preserve"> прочитал ВСЕ </w:t>
      </w:r>
      <w:r>
        <w:t>340010</w:t>
      </w:r>
      <w:r w:rsidRPr="0027521B">
        <w:t xml:space="preserve"> строк</w:t>
      </w:r>
    </w:p>
    <w:p w14:paraId="3DCE1FA7" w14:textId="31CEFDBD" w:rsidR="0027521B" w:rsidRPr="0027521B" w:rsidRDefault="0027521B" w:rsidP="0027521B">
      <w:r w:rsidRPr="0027521B">
        <w:t xml:space="preserve">Время выполнения – </w:t>
      </w:r>
      <w:r w:rsidRPr="0027521B">
        <w:rPr>
          <w:lang w:val="en-US"/>
        </w:rPr>
        <w:t>Execution</w:t>
      </w:r>
      <w:r w:rsidRPr="0027521B">
        <w:t xml:space="preserve"> </w:t>
      </w:r>
      <w:r w:rsidRPr="0027521B">
        <w:rPr>
          <w:lang w:val="en-US"/>
        </w:rPr>
        <w:t>Time</w:t>
      </w:r>
      <w:r w:rsidRPr="0027521B">
        <w:t xml:space="preserve">: </w:t>
      </w:r>
      <w:r w:rsidRPr="0027521B">
        <w:t>2</w:t>
      </w:r>
      <w:r w:rsidR="0036536E">
        <w:t>24</w:t>
      </w:r>
      <w:r w:rsidRPr="0027521B">
        <w:t xml:space="preserve"> </w:t>
      </w:r>
      <w:proofErr w:type="spellStart"/>
      <w:r w:rsidRPr="0027521B">
        <w:rPr>
          <w:lang w:val="en-US"/>
        </w:rPr>
        <w:t>ms</w:t>
      </w:r>
      <w:proofErr w:type="spellEnd"/>
      <w:r w:rsidRPr="0027521B">
        <w:t>.</w:t>
      </w:r>
    </w:p>
    <w:p w14:paraId="27A11413" w14:textId="77777777" w:rsidR="0027521B" w:rsidRPr="0027521B" w:rsidRDefault="0027521B" w:rsidP="0027521B">
      <w:r w:rsidRPr="0027521B">
        <w:t>Это время будет незначительно расти с увеличением таблицы.</w:t>
      </w:r>
    </w:p>
    <w:p w14:paraId="16640A8A" w14:textId="3C3F3195" w:rsidR="0049262B" w:rsidRPr="00B575BD" w:rsidRDefault="0027521B" w:rsidP="0049262B">
      <w:r w:rsidRPr="0027521B">
        <w:t>Создаём индекс по выражению.</w:t>
      </w:r>
    </w:p>
    <w:p w14:paraId="16F50470" w14:textId="02B721B1" w:rsidR="0049262B" w:rsidRPr="0027521B" w:rsidRDefault="0049262B" w:rsidP="0049262B">
      <w:pPr>
        <w:pStyle w:val="af3"/>
        <w:rPr>
          <w:lang w:val="en-US"/>
        </w:rPr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27521B">
        <w:t xml:space="preserve">Создание </w:t>
      </w:r>
      <w:r w:rsidR="0027521B">
        <w:rPr>
          <w:lang w:val="en-US"/>
        </w:rPr>
        <w:t>index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49262B" w14:paraId="3A491B28" w14:textId="77777777" w:rsidTr="00904B6E">
        <w:tc>
          <w:tcPr>
            <w:tcW w:w="9628" w:type="dxa"/>
          </w:tcPr>
          <w:p w14:paraId="50B7E7EC" w14:textId="2EDBA550" w:rsidR="0049262B" w:rsidRPr="0027521B" w:rsidRDefault="0049262B" w:rsidP="00904B6E">
            <w:pPr>
              <w:pStyle w:val="af4"/>
              <w:rPr>
                <w:lang w:val="en-US"/>
              </w:rPr>
            </w:pPr>
            <w:r w:rsidRPr="0049262B">
              <w:rPr>
                <w:lang w:val="en-US"/>
              </w:rPr>
              <w:t xml:space="preserve">CREATE INDEX </w:t>
            </w:r>
            <w:proofErr w:type="spellStart"/>
            <w:r w:rsidRPr="0049262B">
              <w:rPr>
                <w:lang w:val="en-US"/>
              </w:rPr>
              <w:t>idx_product_name</w:t>
            </w:r>
            <w:proofErr w:type="spellEnd"/>
            <w:r w:rsidRPr="0049262B">
              <w:rPr>
                <w:lang w:val="en-US"/>
              </w:rPr>
              <w:t xml:space="preserve"> ON "Product"(name);</w:t>
            </w:r>
          </w:p>
        </w:tc>
      </w:tr>
    </w:tbl>
    <w:p w14:paraId="21A39FE1" w14:textId="6C0875EB" w:rsidR="0049262B" w:rsidRPr="0049262B" w:rsidRDefault="0049262B" w:rsidP="0049262B">
      <w:pPr>
        <w:pStyle w:val="af5"/>
        <w:rPr>
          <w:lang w:val="en-US"/>
        </w:rPr>
      </w:pPr>
      <w:r w:rsidRPr="0049262B">
        <w:rPr>
          <w:lang w:val="en-US"/>
        </w:rPr>
        <w:drawing>
          <wp:inline distT="0" distB="0" distL="0" distR="0" wp14:anchorId="1BA09AAE" wp14:editId="44C75535">
            <wp:extent cx="6120130" cy="351155"/>
            <wp:effectExtent l="0" t="0" r="0" b="0"/>
            <wp:docPr id="284170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70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461E" w14:textId="40F2036A" w:rsidR="0049262B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27521B" w:rsidRPr="0027521B">
        <w:t>Подтверждение успешного создания индекса</w:t>
      </w:r>
    </w:p>
    <w:p w14:paraId="3943BC66" w14:textId="140BA1D9" w:rsidR="0049262B" w:rsidRDefault="0027521B" w:rsidP="0049262B">
      <w:r w:rsidRPr="0027521B">
        <w:t>Выполняем тот же самый запрос EXPLAIN ANALYZE ещё раз.</w:t>
      </w:r>
    </w:p>
    <w:p w14:paraId="7326CD2D" w14:textId="6D5399A9" w:rsidR="0049262B" w:rsidRPr="0069445A" w:rsidRDefault="0049262B" w:rsidP="0049262B">
      <w:pPr>
        <w:pStyle w:val="af3"/>
      </w:pPr>
      <w:proofErr w:type="gramStart"/>
      <w:r w:rsidRPr="0069445A">
        <w:lastRenderedPageBreak/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27521B" w:rsidRPr="0027521B">
        <w:t>Анализ запроса ПОСЛЕ оптимизации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49262B" w14:paraId="5DF67490" w14:textId="77777777" w:rsidTr="00904B6E">
        <w:tc>
          <w:tcPr>
            <w:tcW w:w="9628" w:type="dxa"/>
          </w:tcPr>
          <w:p w14:paraId="329A2126" w14:textId="747AB0B9" w:rsidR="0049262B" w:rsidRPr="0049262B" w:rsidRDefault="0030587B" w:rsidP="00904B6E">
            <w:pPr>
              <w:pStyle w:val="af4"/>
              <w:rPr>
                <w:lang w:val="en-US"/>
              </w:rPr>
            </w:pPr>
            <w:r w:rsidRPr="0030587B">
              <w:rPr>
                <w:lang w:val="en-US"/>
              </w:rPr>
              <w:t xml:space="preserve">explain </w:t>
            </w:r>
            <w:proofErr w:type="spellStart"/>
            <w:r w:rsidRPr="0030587B">
              <w:rPr>
                <w:lang w:val="en-US"/>
              </w:rPr>
              <w:t>analyse</w:t>
            </w:r>
            <w:proofErr w:type="spellEnd"/>
            <w:r w:rsidRPr="0030587B">
              <w:rPr>
                <w:lang w:val="en-US"/>
              </w:rPr>
              <w:br/>
              <w:t xml:space="preserve">select </w:t>
            </w:r>
            <w:proofErr w:type="spellStart"/>
            <w:r w:rsidRPr="0030587B">
              <w:rPr>
                <w:lang w:val="en-US"/>
              </w:rPr>
              <w:t>product_id</w:t>
            </w:r>
            <w:proofErr w:type="spellEnd"/>
            <w:r w:rsidRPr="0030587B">
              <w:rPr>
                <w:lang w:val="en-US"/>
              </w:rPr>
              <w:br/>
              <w:t>from "Product"</w:t>
            </w:r>
            <w:r w:rsidRPr="0030587B">
              <w:rPr>
                <w:lang w:val="en-US"/>
              </w:rPr>
              <w:br/>
              <w:t>WHERE name = 'Product #471';</w:t>
            </w:r>
          </w:p>
        </w:tc>
      </w:tr>
    </w:tbl>
    <w:p w14:paraId="52E29646" w14:textId="5E98A407" w:rsidR="0049262B" w:rsidRPr="0049262B" w:rsidRDefault="0030587B" w:rsidP="0049262B">
      <w:pPr>
        <w:pStyle w:val="af5"/>
        <w:rPr>
          <w:lang w:val="en-US"/>
        </w:rPr>
      </w:pPr>
      <w:r w:rsidRPr="0030587B">
        <w:rPr>
          <w:lang w:val="en-US"/>
        </w:rPr>
        <w:drawing>
          <wp:inline distT="0" distB="0" distL="0" distR="0" wp14:anchorId="20D99A14" wp14:editId="20B31D27">
            <wp:extent cx="6120130" cy="995680"/>
            <wp:effectExtent l="0" t="0" r="0" b="0"/>
            <wp:docPr id="167204247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4247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CCBA" w14:textId="03D78065" w:rsidR="0049262B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27521B" w:rsidRPr="0027521B">
        <w:t xml:space="preserve">План выполнения после создания индекса (Index </w:t>
      </w:r>
      <w:proofErr w:type="spellStart"/>
      <w:r w:rsidR="0027521B" w:rsidRPr="0027521B">
        <w:t>Scan</w:t>
      </w:r>
      <w:proofErr w:type="spellEnd"/>
      <w:r w:rsidR="0027521B" w:rsidRPr="0027521B">
        <w:t>)</w:t>
      </w:r>
    </w:p>
    <w:p w14:paraId="70F75993" w14:textId="77777777" w:rsidR="0027521B" w:rsidRDefault="0027521B" w:rsidP="0049262B">
      <w:r w:rsidRPr="0027521B">
        <w:t>Проводим анализ:</w:t>
      </w:r>
    </w:p>
    <w:p w14:paraId="35B70444" w14:textId="77777777" w:rsidR="0027521B" w:rsidRPr="0027521B" w:rsidRDefault="0027521B" w:rsidP="0049262B">
      <w:pPr>
        <w:rPr>
          <w:lang w:val="en-US"/>
        </w:rPr>
      </w:pPr>
      <w:r w:rsidRPr="0027521B">
        <w:t>Тип</w:t>
      </w:r>
      <w:r w:rsidRPr="0027521B">
        <w:rPr>
          <w:lang w:val="en-US"/>
        </w:rPr>
        <w:t xml:space="preserve"> </w:t>
      </w:r>
      <w:r w:rsidRPr="0027521B">
        <w:t>плана</w:t>
      </w:r>
      <w:r w:rsidRPr="0027521B">
        <w:rPr>
          <w:lang w:val="en-US"/>
        </w:rPr>
        <w:t xml:space="preserve"> – Bitmap Index Scan.</w:t>
      </w:r>
    </w:p>
    <w:p w14:paraId="6AC15F79" w14:textId="77777777" w:rsidR="0027521B" w:rsidRDefault="0027521B" w:rsidP="0049262B">
      <w:proofErr w:type="spellStart"/>
      <w:r w:rsidRPr="0027521B">
        <w:t>PostgreSQL</w:t>
      </w:r>
      <w:proofErr w:type="spellEnd"/>
      <w:r w:rsidRPr="0027521B">
        <w:t xml:space="preserve"> использовал наш индекс.</w:t>
      </w:r>
    </w:p>
    <w:p w14:paraId="1B7E645B" w14:textId="00027C0B" w:rsidR="0027521B" w:rsidRPr="0027521B" w:rsidRDefault="0027521B" w:rsidP="0049262B">
      <w:pPr>
        <w:rPr>
          <w:lang w:val="en-US"/>
        </w:rPr>
      </w:pPr>
      <w:r w:rsidRPr="0027521B">
        <w:t>Время</w:t>
      </w:r>
      <w:r w:rsidRPr="0027521B">
        <w:rPr>
          <w:lang w:val="en-US"/>
        </w:rPr>
        <w:t xml:space="preserve"> </w:t>
      </w:r>
      <w:r w:rsidRPr="0027521B">
        <w:t>выполнения</w:t>
      </w:r>
      <w:r w:rsidRPr="0027521B">
        <w:rPr>
          <w:lang w:val="en-US"/>
        </w:rPr>
        <w:t xml:space="preserve"> – Execution Time: </w:t>
      </w:r>
      <w:r w:rsidR="0030587B">
        <w:rPr>
          <w:lang w:val="en-US"/>
        </w:rPr>
        <w:t>0.105</w:t>
      </w:r>
      <w:r w:rsidRPr="0027521B">
        <w:rPr>
          <w:lang w:val="en-US"/>
        </w:rPr>
        <w:t xml:space="preserve"> </w:t>
      </w:r>
      <w:proofErr w:type="spellStart"/>
      <w:r w:rsidRPr="0027521B">
        <w:rPr>
          <w:lang w:val="en-US"/>
        </w:rPr>
        <w:t>ms.</w:t>
      </w:r>
      <w:proofErr w:type="spellEnd"/>
    </w:p>
    <w:p w14:paraId="2ED9D87C" w14:textId="0800A31E" w:rsidR="0049262B" w:rsidRPr="0027521B" w:rsidRDefault="0027521B" w:rsidP="0049262B">
      <w:r w:rsidRPr="0027521B">
        <w:t>Это время будет незначительно расти с увеличением таблицы.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262B" w14:paraId="1DA47ACF" w14:textId="77777777" w:rsidTr="0049262B">
        <w:tc>
          <w:tcPr>
            <w:tcW w:w="2407" w:type="dxa"/>
          </w:tcPr>
          <w:p w14:paraId="75C5A5F9" w14:textId="4C5ABC05" w:rsidR="0049262B" w:rsidRDefault="0049262B" w:rsidP="0049262B">
            <w:pPr>
              <w:ind w:firstLine="0"/>
              <w:rPr>
                <w:lang w:val="en-US"/>
              </w:rPr>
            </w:pPr>
            <w:r w:rsidRPr="0049262B">
              <w:t>Метрика</w:t>
            </w:r>
          </w:p>
        </w:tc>
        <w:tc>
          <w:tcPr>
            <w:tcW w:w="2407" w:type="dxa"/>
          </w:tcPr>
          <w:p w14:paraId="3A7D4375" w14:textId="151C09F4" w:rsidR="0049262B" w:rsidRDefault="0049262B" w:rsidP="0049262B">
            <w:pPr>
              <w:ind w:firstLine="0"/>
              <w:rPr>
                <w:lang w:val="en-US"/>
              </w:rPr>
            </w:pPr>
            <w:r w:rsidRPr="0049262B">
              <w:t>До оптимизации</w:t>
            </w:r>
          </w:p>
        </w:tc>
        <w:tc>
          <w:tcPr>
            <w:tcW w:w="2407" w:type="dxa"/>
          </w:tcPr>
          <w:p w14:paraId="7291BF09" w14:textId="0E94D8B3" w:rsidR="0049262B" w:rsidRDefault="0049262B" w:rsidP="0049262B">
            <w:pPr>
              <w:ind w:firstLine="0"/>
              <w:rPr>
                <w:lang w:val="en-US"/>
              </w:rPr>
            </w:pPr>
            <w:r w:rsidRPr="0049262B">
              <w:t>После оптимизации</w:t>
            </w:r>
          </w:p>
        </w:tc>
        <w:tc>
          <w:tcPr>
            <w:tcW w:w="2407" w:type="dxa"/>
          </w:tcPr>
          <w:p w14:paraId="5C5AACCF" w14:textId="72D511D4" w:rsidR="0049262B" w:rsidRDefault="0049262B" w:rsidP="0049262B">
            <w:pPr>
              <w:ind w:firstLine="0"/>
              <w:rPr>
                <w:lang w:val="en-US"/>
              </w:rPr>
            </w:pPr>
            <w:r w:rsidRPr="0049262B">
              <w:t>Вывод</w:t>
            </w:r>
          </w:p>
        </w:tc>
      </w:tr>
      <w:tr w:rsidR="0049262B" w14:paraId="558A6598" w14:textId="77777777" w:rsidTr="0049262B">
        <w:tc>
          <w:tcPr>
            <w:tcW w:w="2407" w:type="dxa"/>
          </w:tcPr>
          <w:p w14:paraId="4A082978" w14:textId="637396F3" w:rsidR="0049262B" w:rsidRDefault="0049262B" w:rsidP="0049262B">
            <w:pPr>
              <w:ind w:firstLine="0"/>
              <w:rPr>
                <w:lang w:val="en-US"/>
              </w:rPr>
            </w:pPr>
            <w:r w:rsidRPr="0049262B">
              <w:t>План (Оператор)</w:t>
            </w:r>
          </w:p>
        </w:tc>
        <w:tc>
          <w:tcPr>
            <w:tcW w:w="2407" w:type="dxa"/>
          </w:tcPr>
          <w:p w14:paraId="362BCB5E" w14:textId="0A97E66A" w:rsidR="0049262B" w:rsidRDefault="0049262B" w:rsidP="0049262B">
            <w:pPr>
              <w:ind w:firstLine="0"/>
              <w:rPr>
                <w:lang w:val="en-US"/>
              </w:rPr>
            </w:pPr>
            <w:proofErr w:type="spellStart"/>
            <w:r w:rsidRPr="0049262B">
              <w:t>Seq</w:t>
            </w:r>
            <w:proofErr w:type="spellEnd"/>
            <w:r w:rsidRPr="0049262B">
              <w:t xml:space="preserve"> Scan</w:t>
            </w:r>
          </w:p>
        </w:tc>
        <w:tc>
          <w:tcPr>
            <w:tcW w:w="2407" w:type="dxa"/>
          </w:tcPr>
          <w:p w14:paraId="4925A8C5" w14:textId="7635DDC1" w:rsidR="0049262B" w:rsidRDefault="0049262B" w:rsidP="0049262B">
            <w:pPr>
              <w:ind w:firstLine="0"/>
              <w:rPr>
                <w:lang w:val="en-US"/>
              </w:rPr>
            </w:pPr>
            <w:r w:rsidRPr="0049262B">
              <w:t>Index Scan</w:t>
            </w:r>
          </w:p>
        </w:tc>
        <w:tc>
          <w:tcPr>
            <w:tcW w:w="2407" w:type="dxa"/>
          </w:tcPr>
          <w:p w14:paraId="44C85C51" w14:textId="0D1A7F62" w:rsidR="0049262B" w:rsidRDefault="0049262B" w:rsidP="0049262B">
            <w:pPr>
              <w:ind w:firstLine="0"/>
              <w:rPr>
                <w:lang w:val="en-US"/>
              </w:rPr>
            </w:pPr>
            <w:r w:rsidRPr="0049262B">
              <w:t>Выбор отличается</w:t>
            </w:r>
          </w:p>
        </w:tc>
      </w:tr>
      <w:tr w:rsidR="0049262B" w14:paraId="28756A7D" w14:textId="77777777" w:rsidTr="0049262B">
        <w:tc>
          <w:tcPr>
            <w:tcW w:w="2407" w:type="dxa"/>
          </w:tcPr>
          <w:p w14:paraId="39684DB6" w14:textId="26088AE9" w:rsidR="0049262B" w:rsidRDefault="0049262B" w:rsidP="0049262B">
            <w:pPr>
              <w:ind w:firstLine="0"/>
              <w:rPr>
                <w:lang w:val="en-US"/>
              </w:rPr>
            </w:pPr>
            <w:proofErr w:type="spellStart"/>
            <w:r w:rsidRPr="0049262B">
              <w:t>Execution</w:t>
            </w:r>
            <w:proofErr w:type="spellEnd"/>
            <w:r w:rsidRPr="0049262B">
              <w:t xml:space="preserve"> Time</w:t>
            </w:r>
          </w:p>
        </w:tc>
        <w:tc>
          <w:tcPr>
            <w:tcW w:w="2407" w:type="dxa"/>
          </w:tcPr>
          <w:p w14:paraId="717A229F" w14:textId="440FD085" w:rsidR="0049262B" w:rsidRDefault="0049262B" w:rsidP="0049262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299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  <w:tc>
          <w:tcPr>
            <w:tcW w:w="2407" w:type="dxa"/>
          </w:tcPr>
          <w:p w14:paraId="758F0FFD" w14:textId="51BF5C3A" w:rsidR="0049262B" w:rsidRDefault="0030587B" w:rsidP="0049262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0.105</w:t>
            </w:r>
            <w:r w:rsidR="0049262B">
              <w:rPr>
                <w:lang w:val="en-US"/>
              </w:rPr>
              <w:t xml:space="preserve"> </w:t>
            </w:r>
            <w:proofErr w:type="spellStart"/>
            <w:r w:rsidR="0049262B">
              <w:rPr>
                <w:lang w:val="en-US"/>
              </w:rPr>
              <w:t>ms</w:t>
            </w:r>
            <w:proofErr w:type="spellEnd"/>
          </w:p>
        </w:tc>
        <w:tc>
          <w:tcPr>
            <w:tcW w:w="2407" w:type="dxa"/>
          </w:tcPr>
          <w:p w14:paraId="0C656236" w14:textId="376DE85E" w:rsidR="0049262B" w:rsidRDefault="0049262B" w:rsidP="0049262B">
            <w:pPr>
              <w:ind w:firstLine="0"/>
              <w:rPr>
                <w:lang w:val="en-US"/>
              </w:rPr>
            </w:pPr>
            <w:r w:rsidRPr="0049262B">
              <w:t>Запрос ускорился</w:t>
            </w:r>
          </w:p>
        </w:tc>
      </w:tr>
    </w:tbl>
    <w:p w14:paraId="4EC037DC" w14:textId="1C5A28B9" w:rsidR="0049262B" w:rsidRPr="0049262B" w:rsidRDefault="0049262B" w:rsidP="0049262B">
      <w:pPr>
        <w:pStyle w:val="3"/>
      </w:pPr>
      <w:bookmarkStart w:id="6" w:name="_Toc215921940"/>
      <w:r w:rsidRPr="0049262B">
        <w:t>Сценарий 2. Индекс по выражению (</w:t>
      </w:r>
      <w:r w:rsidRPr="0049262B">
        <w:rPr>
          <w:lang w:val="en-US"/>
        </w:rPr>
        <w:t>Function</w:t>
      </w:r>
      <w:r w:rsidRPr="0049262B">
        <w:t>-</w:t>
      </w:r>
      <w:r w:rsidRPr="0049262B">
        <w:rPr>
          <w:lang w:val="en-US"/>
        </w:rPr>
        <w:t>based</w:t>
      </w:r>
      <w:r w:rsidRPr="0049262B">
        <w:t>)</w:t>
      </w:r>
      <w:bookmarkEnd w:id="6"/>
    </w:p>
    <w:p w14:paraId="06D8BDD6" w14:textId="3DE15E63" w:rsidR="0049262B" w:rsidRPr="00B575BD" w:rsidRDefault="00DF4819" w:rsidP="0049262B">
      <w:r w:rsidRPr="00DF4819">
        <w:t>Выполняем EXPLAIN ANALYZE для запроса.</w:t>
      </w:r>
    </w:p>
    <w:p w14:paraId="43F76407" w14:textId="669BD005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F4819" w:rsidRPr="00DF4819">
        <w:t>Анализ запроса ДО оптимизации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005891" w14:paraId="1DD92DB7" w14:textId="77777777" w:rsidTr="00904B6E">
        <w:tc>
          <w:tcPr>
            <w:tcW w:w="9628" w:type="dxa"/>
          </w:tcPr>
          <w:p w14:paraId="4DD44D1E" w14:textId="77777777" w:rsidR="00005891" w:rsidRPr="00005891" w:rsidRDefault="00005891" w:rsidP="00005891">
            <w:pPr>
              <w:pStyle w:val="af4"/>
              <w:rPr>
                <w:lang w:val="en-US"/>
              </w:rPr>
            </w:pPr>
            <w:r w:rsidRPr="00005891">
              <w:rPr>
                <w:lang w:val="en-US"/>
              </w:rPr>
              <w:t xml:space="preserve">explain </w:t>
            </w:r>
            <w:proofErr w:type="spellStart"/>
            <w:r w:rsidRPr="00005891">
              <w:rPr>
                <w:lang w:val="en-US"/>
              </w:rPr>
              <w:t>analyse</w:t>
            </w:r>
            <w:proofErr w:type="spellEnd"/>
            <w:r w:rsidRPr="00005891">
              <w:rPr>
                <w:lang w:val="en-US"/>
              </w:rPr>
              <w:br/>
              <w:t xml:space="preserve">    select *</w:t>
            </w:r>
            <w:r w:rsidRPr="00005891">
              <w:rPr>
                <w:lang w:val="en-US"/>
              </w:rPr>
              <w:br/>
              <w:t xml:space="preserve">    from "Product"</w:t>
            </w:r>
            <w:r w:rsidRPr="00005891">
              <w:rPr>
                <w:lang w:val="en-US"/>
              </w:rPr>
              <w:br/>
              <w:t xml:space="preserve">    WHERE </w:t>
            </w:r>
            <w:r w:rsidRPr="00005891">
              <w:rPr>
                <w:i/>
                <w:iCs/>
                <w:lang w:val="en-US"/>
              </w:rPr>
              <w:t>lower</w:t>
            </w:r>
            <w:r w:rsidRPr="00005891">
              <w:rPr>
                <w:lang w:val="en-US"/>
              </w:rPr>
              <w:t>(name) = 'Product #471</w:t>
            </w:r>
            <w:proofErr w:type="gramStart"/>
            <w:r w:rsidRPr="00005891">
              <w:rPr>
                <w:lang w:val="en-US"/>
              </w:rPr>
              <w:t>';</w:t>
            </w:r>
            <w:proofErr w:type="gramEnd"/>
          </w:p>
          <w:p w14:paraId="04C53D9C" w14:textId="77777777" w:rsidR="0049262B" w:rsidRPr="00005891" w:rsidRDefault="0049262B" w:rsidP="00904B6E">
            <w:pPr>
              <w:pStyle w:val="af4"/>
              <w:rPr>
                <w:lang w:val="en-US"/>
              </w:rPr>
            </w:pPr>
          </w:p>
        </w:tc>
      </w:tr>
    </w:tbl>
    <w:p w14:paraId="2FBB871E" w14:textId="16156538" w:rsidR="0049262B" w:rsidRPr="0049262B" w:rsidRDefault="00005891" w:rsidP="0049262B">
      <w:pPr>
        <w:pStyle w:val="af5"/>
      </w:pPr>
      <w:r w:rsidRPr="00005891">
        <w:drawing>
          <wp:inline distT="0" distB="0" distL="0" distR="0" wp14:anchorId="4DD8E225" wp14:editId="17ABD8D5">
            <wp:extent cx="6120130" cy="1472565"/>
            <wp:effectExtent l="0" t="0" r="0" b="0"/>
            <wp:docPr id="55637618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7618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683C" w14:textId="61F90D92" w:rsidR="0049262B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DF4819" w:rsidRPr="00DF4819">
        <w:t>План выполнения до оптимизации (</w:t>
      </w:r>
      <w:proofErr w:type="spellStart"/>
      <w:r w:rsidR="00DF4819" w:rsidRPr="00DF4819">
        <w:t>Seq</w:t>
      </w:r>
      <w:proofErr w:type="spellEnd"/>
      <w:r w:rsidR="00DF4819" w:rsidRPr="00DF4819">
        <w:t xml:space="preserve"> </w:t>
      </w:r>
      <w:proofErr w:type="spellStart"/>
      <w:r w:rsidR="00DF4819" w:rsidRPr="00DF4819">
        <w:t>Scan</w:t>
      </w:r>
      <w:proofErr w:type="spellEnd"/>
      <w:r w:rsidR="00DF4819" w:rsidRPr="00DF4819">
        <w:t>)</w:t>
      </w:r>
    </w:p>
    <w:p w14:paraId="69E87756" w14:textId="77777777" w:rsidR="00DF4819" w:rsidRDefault="00DF4819" w:rsidP="00DF4819">
      <w:r w:rsidRPr="0027521B">
        <w:t>Проводим анализ:</w:t>
      </w:r>
    </w:p>
    <w:p w14:paraId="1636FE4E" w14:textId="77777777" w:rsidR="00DF4819" w:rsidRPr="0027521B" w:rsidRDefault="00DF4819" w:rsidP="00DF4819">
      <w:r w:rsidRPr="0027521B">
        <w:t xml:space="preserve">Тип плана – </w:t>
      </w:r>
      <w:proofErr w:type="spellStart"/>
      <w:r w:rsidRPr="0027521B">
        <w:t>Seq</w:t>
      </w:r>
      <w:proofErr w:type="spellEnd"/>
      <w:r w:rsidRPr="0027521B">
        <w:t xml:space="preserve"> </w:t>
      </w:r>
      <w:proofErr w:type="spellStart"/>
      <w:r w:rsidRPr="0027521B">
        <w:t>Scan</w:t>
      </w:r>
      <w:proofErr w:type="spellEnd"/>
      <w:r w:rsidRPr="0027521B">
        <w:t>.</w:t>
      </w:r>
    </w:p>
    <w:p w14:paraId="56C6A491" w14:textId="6D8D2EF4" w:rsidR="00DF4819" w:rsidRDefault="00DF4819" w:rsidP="00DF4819">
      <w:proofErr w:type="spellStart"/>
      <w:r w:rsidRPr="0027521B">
        <w:lastRenderedPageBreak/>
        <w:t>PostgreSQL</w:t>
      </w:r>
      <w:proofErr w:type="spellEnd"/>
      <w:r w:rsidRPr="0027521B">
        <w:t xml:space="preserve"> прочитал</w:t>
      </w:r>
      <w:r w:rsidRPr="00DF4819">
        <w:t xml:space="preserve"> </w:t>
      </w:r>
      <w:r>
        <w:t>34001</w:t>
      </w:r>
      <w:r w:rsidRPr="00DF4819">
        <w:t>1</w:t>
      </w:r>
      <w:r w:rsidRPr="0027521B">
        <w:t xml:space="preserve"> строк</w:t>
      </w:r>
    </w:p>
    <w:p w14:paraId="1DA42B4A" w14:textId="5503233F" w:rsidR="00DF4819" w:rsidRPr="0027521B" w:rsidRDefault="00DF4819" w:rsidP="00DF4819">
      <w:r w:rsidRPr="0027521B">
        <w:t xml:space="preserve">Время выполнения – </w:t>
      </w:r>
      <w:r w:rsidRPr="0027521B">
        <w:rPr>
          <w:lang w:val="en-US"/>
        </w:rPr>
        <w:t>Execution</w:t>
      </w:r>
      <w:r w:rsidRPr="0027521B">
        <w:t xml:space="preserve"> </w:t>
      </w:r>
      <w:r w:rsidRPr="0027521B">
        <w:rPr>
          <w:lang w:val="en-US"/>
        </w:rPr>
        <w:t>Time</w:t>
      </w:r>
      <w:r w:rsidRPr="0027521B">
        <w:t xml:space="preserve">: </w:t>
      </w:r>
      <w:r w:rsidRPr="00DF4819">
        <w:t>440</w:t>
      </w:r>
      <w:r w:rsidRPr="0027521B">
        <w:t xml:space="preserve"> </w:t>
      </w:r>
      <w:proofErr w:type="spellStart"/>
      <w:r w:rsidRPr="0027521B">
        <w:rPr>
          <w:lang w:val="en-US"/>
        </w:rPr>
        <w:t>ms</w:t>
      </w:r>
      <w:proofErr w:type="spellEnd"/>
      <w:r w:rsidRPr="0027521B">
        <w:t>.</w:t>
      </w:r>
    </w:p>
    <w:p w14:paraId="3E1D7CD7" w14:textId="77777777" w:rsidR="00DF4819" w:rsidRPr="0027521B" w:rsidRDefault="00DF4819" w:rsidP="00DF4819">
      <w:r w:rsidRPr="0027521B">
        <w:t>Это время будет незначительно расти с увеличением таблицы.</w:t>
      </w:r>
    </w:p>
    <w:p w14:paraId="0C4B1E79" w14:textId="77777777" w:rsidR="00DF4819" w:rsidRPr="00B575BD" w:rsidRDefault="00DF4819" w:rsidP="00DF4819">
      <w:r w:rsidRPr="0027521B">
        <w:t>Создаём индекс по выражению.</w:t>
      </w:r>
    </w:p>
    <w:p w14:paraId="709CCB41" w14:textId="5A349E2D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F4819" w:rsidRPr="00DF4819">
        <w:t>Создание индекса по выражению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005891" w14:paraId="743232C6" w14:textId="77777777" w:rsidTr="00904B6E">
        <w:tc>
          <w:tcPr>
            <w:tcW w:w="9628" w:type="dxa"/>
          </w:tcPr>
          <w:p w14:paraId="4A2E7B04" w14:textId="7E7BC6BF" w:rsidR="0049262B" w:rsidRPr="00005891" w:rsidRDefault="00005891" w:rsidP="00904B6E">
            <w:pPr>
              <w:pStyle w:val="af4"/>
              <w:rPr>
                <w:lang w:val="en-US"/>
              </w:rPr>
            </w:pPr>
            <w:r w:rsidRPr="00005891">
              <w:rPr>
                <w:lang w:val="en-US"/>
              </w:rPr>
              <w:t xml:space="preserve">CREATE INDEX </w:t>
            </w:r>
            <w:proofErr w:type="spellStart"/>
            <w:r w:rsidRPr="00005891">
              <w:rPr>
                <w:lang w:val="en-US"/>
              </w:rPr>
              <w:t>idx_product_name_lower</w:t>
            </w:r>
            <w:proofErr w:type="spellEnd"/>
            <w:r w:rsidRPr="00005891">
              <w:rPr>
                <w:lang w:val="en-US"/>
              </w:rPr>
              <w:t xml:space="preserve"> ON "Product" (</w:t>
            </w:r>
            <w:proofErr w:type="gramStart"/>
            <w:r w:rsidRPr="00005891">
              <w:rPr>
                <w:i/>
                <w:iCs/>
                <w:lang w:val="en-US"/>
              </w:rPr>
              <w:t>LOWER</w:t>
            </w:r>
            <w:r w:rsidRPr="00005891">
              <w:rPr>
                <w:lang w:val="en-US"/>
              </w:rPr>
              <w:t>(</w:t>
            </w:r>
            <w:proofErr w:type="gramEnd"/>
            <w:r w:rsidRPr="00005891">
              <w:rPr>
                <w:lang w:val="en-US"/>
              </w:rPr>
              <w:t>name));</w:t>
            </w:r>
          </w:p>
        </w:tc>
      </w:tr>
    </w:tbl>
    <w:p w14:paraId="44D2CC77" w14:textId="59E97510" w:rsidR="0049262B" w:rsidRPr="0049262B" w:rsidRDefault="00005891" w:rsidP="0049262B">
      <w:pPr>
        <w:pStyle w:val="af5"/>
      </w:pPr>
      <w:r w:rsidRPr="00005891">
        <w:drawing>
          <wp:inline distT="0" distB="0" distL="0" distR="0" wp14:anchorId="6C3CD27B" wp14:editId="44EF913C">
            <wp:extent cx="6120130" cy="306705"/>
            <wp:effectExtent l="0" t="0" r="0" b="0"/>
            <wp:docPr id="701244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44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D8DB" w14:textId="36C05DEA" w:rsidR="0049262B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DF4819" w:rsidRPr="00DF4819">
        <w:t xml:space="preserve">Создание индекса на </w:t>
      </w:r>
      <w:proofErr w:type="gramStart"/>
      <w:r w:rsidR="00DF4819" w:rsidRPr="00DF4819">
        <w:t>LOWER(</w:t>
      </w:r>
      <w:proofErr w:type="spellStart"/>
      <w:proofErr w:type="gramEnd"/>
      <w:r w:rsidR="00DF4819" w:rsidRPr="00DF4819">
        <w:t>name</w:t>
      </w:r>
      <w:proofErr w:type="spellEnd"/>
      <w:r w:rsidR="00DF4819" w:rsidRPr="00DF4819">
        <w:t>)</w:t>
      </w:r>
    </w:p>
    <w:p w14:paraId="635E2B6A" w14:textId="000C0928" w:rsidR="0049262B" w:rsidRDefault="00DF4819" w:rsidP="0049262B">
      <w:r w:rsidRPr="00DF4819">
        <w:t>Выполняем тот же самый запрос EXPLAIN ANALYZE ещё раз.</w:t>
      </w:r>
    </w:p>
    <w:p w14:paraId="06864BE8" w14:textId="05527B1B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F4819" w:rsidRPr="00DF4819">
        <w:t>Анализ запроса ПОСЛЕ оптимизации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005891" w14:paraId="43C7A0C8" w14:textId="77777777" w:rsidTr="00904B6E">
        <w:tc>
          <w:tcPr>
            <w:tcW w:w="9628" w:type="dxa"/>
          </w:tcPr>
          <w:p w14:paraId="0C65C9C0" w14:textId="77777777" w:rsidR="00005891" w:rsidRPr="00005891" w:rsidRDefault="00005891" w:rsidP="00005891">
            <w:pPr>
              <w:pStyle w:val="af4"/>
              <w:rPr>
                <w:lang w:val="en-US"/>
              </w:rPr>
            </w:pPr>
            <w:r w:rsidRPr="00005891">
              <w:rPr>
                <w:lang w:val="en-US"/>
              </w:rPr>
              <w:t xml:space="preserve">explain </w:t>
            </w:r>
            <w:proofErr w:type="spellStart"/>
            <w:r w:rsidRPr="00005891">
              <w:rPr>
                <w:lang w:val="en-US"/>
              </w:rPr>
              <w:t>analyse</w:t>
            </w:r>
            <w:proofErr w:type="spellEnd"/>
            <w:r w:rsidRPr="00005891">
              <w:rPr>
                <w:lang w:val="en-US"/>
              </w:rPr>
              <w:br/>
              <w:t xml:space="preserve">    select *</w:t>
            </w:r>
            <w:r w:rsidRPr="00005891">
              <w:rPr>
                <w:lang w:val="en-US"/>
              </w:rPr>
              <w:br/>
              <w:t xml:space="preserve">    from "Product"</w:t>
            </w:r>
            <w:r w:rsidRPr="00005891">
              <w:rPr>
                <w:lang w:val="en-US"/>
              </w:rPr>
              <w:br/>
              <w:t xml:space="preserve">    WHERE </w:t>
            </w:r>
            <w:r w:rsidRPr="00005891">
              <w:rPr>
                <w:i/>
                <w:iCs/>
                <w:lang w:val="en-US"/>
              </w:rPr>
              <w:t>lower</w:t>
            </w:r>
            <w:r w:rsidRPr="00005891">
              <w:rPr>
                <w:lang w:val="en-US"/>
              </w:rPr>
              <w:t>(name) = 'Product #471</w:t>
            </w:r>
            <w:proofErr w:type="gramStart"/>
            <w:r w:rsidRPr="00005891">
              <w:rPr>
                <w:lang w:val="en-US"/>
              </w:rPr>
              <w:t>';</w:t>
            </w:r>
            <w:proofErr w:type="gramEnd"/>
          </w:p>
          <w:p w14:paraId="691ACA16" w14:textId="77777777" w:rsidR="0049262B" w:rsidRPr="00005891" w:rsidRDefault="0049262B" w:rsidP="00904B6E">
            <w:pPr>
              <w:pStyle w:val="af4"/>
              <w:rPr>
                <w:lang w:val="en-US"/>
              </w:rPr>
            </w:pPr>
          </w:p>
        </w:tc>
      </w:tr>
    </w:tbl>
    <w:p w14:paraId="5C6FFCFC" w14:textId="55CE12C6" w:rsidR="0049262B" w:rsidRPr="0049262B" w:rsidRDefault="00005891" w:rsidP="0049262B">
      <w:pPr>
        <w:pStyle w:val="af5"/>
      </w:pPr>
      <w:r w:rsidRPr="00005891">
        <w:drawing>
          <wp:inline distT="0" distB="0" distL="0" distR="0" wp14:anchorId="5DB31F0D" wp14:editId="1104A1DE">
            <wp:extent cx="6120130" cy="1164590"/>
            <wp:effectExtent l="0" t="0" r="0" b="0"/>
            <wp:docPr id="79230539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0539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31B4" w14:textId="6A85FD84" w:rsidR="0049262B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DF4819" w:rsidRPr="00DF4819">
        <w:t>План выполнения после индекса (</w:t>
      </w:r>
      <w:proofErr w:type="spellStart"/>
      <w:r w:rsidR="00DF4819" w:rsidRPr="00DF4819">
        <w:t>Bitmap</w:t>
      </w:r>
      <w:proofErr w:type="spellEnd"/>
      <w:r w:rsidR="00DF4819" w:rsidRPr="00DF4819">
        <w:t xml:space="preserve"> Index </w:t>
      </w:r>
      <w:proofErr w:type="spellStart"/>
      <w:r w:rsidR="00DF4819" w:rsidRPr="00DF4819">
        <w:t>Scan</w:t>
      </w:r>
      <w:proofErr w:type="spellEnd"/>
      <w:r w:rsidR="00DF4819" w:rsidRPr="00DF4819">
        <w:t>)</w:t>
      </w:r>
    </w:p>
    <w:p w14:paraId="50EC311F" w14:textId="77777777" w:rsidR="00DF4819" w:rsidRDefault="00DF4819" w:rsidP="00DF4819">
      <w:r w:rsidRPr="0027521B">
        <w:t>Проводим анализ:</w:t>
      </w:r>
    </w:p>
    <w:p w14:paraId="10254ECD" w14:textId="77777777" w:rsidR="00DF4819" w:rsidRPr="00DF4819" w:rsidRDefault="00DF4819" w:rsidP="00DF4819">
      <w:r w:rsidRPr="0027521B">
        <w:t>Тип</w:t>
      </w:r>
      <w:r w:rsidRPr="00DF4819">
        <w:t xml:space="preserve"> </w:t>
      </w:r>
      <w:r w:rsidRPr="0027521B">
        <w:t>плана</w:t>
      </w:r>
      <w:r w:rsidRPr="00DF4819">
        <w:t xml:space="preserve"> – </w:t>
      </w:r>
      <w:r w:rsidRPr="0027521B">
        <w:rPr>
          <w:lang w:val="en-US"/>
        </w:rPr>
        <w:t>Bitmap</w:t>
      </w:r>
      <w:r w:rsidRPr="00DF4819">
        <w:t xml:space="preserve"> </w:t>
      </w:r>
      <w:r w:rsidRPr="0027521B">
        <w:rPr>
          <w:lang w:val="en-US"/>
        </w:rPr>
        <w:t>Index</w:t>
      </w:r>
      <w:r w:rsidRPr="00DF4819">
        <w:t xml:space="preserve"> </w:t>
      </w:r>
      <w:r w:rsidRPr="0027521B">
        <w:rPr>
          <w:lang w:val="en-US"/>
        </w:rPr>
        <w:t>Scan</w:t>
      </w:r>
      <w:r w:rsidRPr="00DF4819">
        <w:t>.</w:t>
      </w:r>
    </w:p>
    <w:p w14:paraId="024CCE77" w14:textId="77777777" w:rsidR="00DF4819" w:rsidRDefault="00DF4819" w:rsidP="00DF4819">
      <w:proofErr w:type="spellStart"/>
      <w:r w:rsidRPr="0027521B">
        <w:t>PostgreSQL</w:t>
      </w:r>
      <w:proofErr w:type="spellEnd"/>
      <w:r w:rsidRPr="0027521B">
        <w:t xml:space="preserve"> использовал наш индекс.</w:t>
      </w:r>
    </w:p>
    <w:p w14:paraId="5799635A" w14:textId="706CF614" w:rsidR="00DF4819" w:rsidRPr="00DF4819" w:rsidRDefault="00DF4819" w:rsidP="00DF4819">
      <w:pPr>
        <w:rPr>
          <w:lang w:val="en-US"/>
        </w:rPr>
      </w:pPr>
      <w:r w:rsidRPr="0027521B">
        <w:t>Время</w:t>
      </w:r>
      <w:r w:rsidRPr="00DF4819">
        <w:rPr>
          <w:lang w:val="en-US"/>
        </w:rPr>
        <w:t xml:space="preserve"> </w:t>
      </w:r>
      <w:r w:rsidRPr="0027521B">
        <w:t>выполнения</w:t>
      </w:r>
      <w:r w:rsidRPr="00DF4819">
        <w:rPr>
          <w:lang w:val="en-US"/>
        </w:rPr>
        <w:t xml:space="preserve"> – </w:t>
      </w:r>
      <w:r w:rsidRPr="0027521B">
        <w:rPr>
          <w:lang w:val="en-US"/>
        </w:rPr>
        <w:t>Execution</w:t>
      </w:r>
      <w:r w:rsidRPr="00DF4819">
        <w:rPr>
          <w:lang w:val="en-US"/>
        </w:rPr>
        <w:t xml:space="preserve"> </w:t>
      </w:r>
      <w:r w:rsidRPr="0027521B">
        <w:rPr>
          <w:lang w:val="en-US"/>
        </w:rPr>
        <w:t>Time</w:t>
      </w:r>
      <w:r w:rsidRPr="00DF4819">
        <w:rPr>
          <w:lang w:val="en-US"/>
        </w:rPr>
        <w:t xml:space="preserve">: </w:t>
      </w:r>
      <w:r>
        <w:rPr>
          <w:lang w:val="en-US"/>
        </w:rPr>
        <w:t>0.263</w:t>
      </w:r>
      <w:r w:rsidRPr="00DF4819">
        <w:rPr>
          <w:lang w:val="en-US"/>
        </w:rPr>
        <w:t xml:space="preserve"> </w:t>
      </w:r>
      <w:proofErr w:type="spellStart"/>
      <w:r w:rsidRPr="0027521B">
        <w:rPr>
          <w:lang w:val="en-US"/>
        </w:rPr>
        <w:t>ms</w:t>
      </w:r>
      <w:r w:rsidRPr="00DF4819">
        <w:rPr>
          <w:lang w:val="en-US"/>
        </w:rPr>
        <w:t>.</w:t>
      </w:r>
      <w:proofErr w:type="spellEnd"/>
    </w:p>
    <w:p w14:paraId="32854F69" w14:textId="77777777" w:rsidR="00DF4819" w:rsidRPr="0027521B" w:rsidRDefault="00DF4819" w:rsidP="00DF4819">
      <w:r w:rsidRPr="0027521B">
        <w:t>Это время будет незначительно расти с увеличением таблицы.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05891" w14:paraId="38936172" w14:textId="77777777" w:rsidTr="00904B6E">
        <w:tc>
          <w:tcPr>
            <w:tcW w:w="2407" w:type="dxa"/>
          </w:tcPr>
          <w:p w14:paraId="157EB63D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Метрика</w:t>
            </w:r>
          </w:p>
        </w:tc>
        <w:tc>
          <w:tcPr>
            <w:tcW w:w="2407" w:type="dxa"/>
          </w:tcPr>
          <w:p w14:paraId="39220213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До оптимизации</w:t>
            </w:r>
          </w:p>
        </w:tc>
        <w:tc>
          <w:tcPr>
            <w:tcW w:w="2407" w:type="dxa"/>
          </w:tcPr>
          <w:p w14:paraId="68B66A6B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После оптимизации</w:t>
            </w:r>
          </w:p>
        </w:tc>
        <w:tc>
          <w:tcPr>
            <w:tcW w:w="2407" w:type="dxa"/>
          </w:tcPr>
          <w:p w14:paraId="391D6AB5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Вывод</w:t>
            </w:r>
          </w:p>
        </w:tc>
      </w:tr>
      <w:tr w:rsidR="00005891" w14:paraId="7292AA3E" w14:textId="77777777" w:rsidTr="00904B6E">
        <w:tc>
          <w:tcPr>
            <w:tcW w:w="2407" w:type="dxa"/>
          </w:tcPr>
          <w:p w14:paraId="090E1507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План (Оператор)</w:t>
            </w:r>
          </w:p>
        </w:tc>
        <w:tc>
          <w:tcPr>
            <w:tcW w:w="2407" w:type="dxa"/>
          </w:tcPr>
          <w:p w14:paraId="7C49735F" w14:textId="77777777" w:rsidR="00005891" w:rsidRDefault="00005891" w:rsidP="00904B6E">
            <w:pPr>
              <w:ind w:firstLine="0"/>
              <w:rPr>
                <w:lang w:val="en-US"/>
              </w:rPr>
            </w:pPr>
            <w:proofErr w:type="spellStart"/>
            <w:r w:rsidRPr="0049262B">
              <w:t>Seq</w:t>
            </w:r>
            <w:proofErr w:type="spellEnd"/>
            <w:r w:rsidRPr="0049262B">
              <w:t xml:space="preserve"> </w:t>
            </w:r>
            <w:proofErr w:type="spellStart"/>
            <w:r w:rsidRPr="0049262B">
              <w:t>Scan</w:t>
            </w:r>
            <w:proofErr w:type="spellEnd"/>
          </w:p>
        </w:tc>
        <w:tc>
          <w:tcPr>
            <w:tcW w:w="2407" w:type="dxa"/>
          </w:tcPr>
          <w:p w14:paraId="28DC0ECE" w14:textId="546362FE" w:rsidR="00005891" w:rsidRDefault="00005891" w:rsidP="00904B6E">
            <w:pPr>
              <w:ind w:firstLine="0"/>
              <w:rPr>
                <w:lang w:val="en-US"/>
              </w:rPr>
            </w:pPr>
            <w:proofErr w:type="spellStart"/>
            <w:r w:rsidRPr="00005891">
              <w:t>Bitmap</w:t>
            </w:r>
            <w:proofErr w:type="spellEnd"/>
            <w:r w:rsidRPr="00005891">
              <w:t xml:space="preserve"> Index </w:t>
            </w:r>
            <w:proofErr w:type="spellStart"/>
            <w:r w:rsidRPr="00005891">
              <w:t>Scan</w:t>
            </w:r>
            <w:proofErr w:type="spellEnd"/>
          </w:p>
        </w:tc>
        <w:tc>
          <w:tcPr>
            <w:tcW w:w="2407" w:type="dxa"/>
          </w:tcPr>
          <w:p w14:paraId="1D30C217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Выбор отличается</w:t>
            </w:r>
          </w:p>
        </w:tc>
      </w:tr>
      <w:tr w:rsidR="00005891" w14:paraId="1559674A" w14:textId="77777777" w:rsidTr="00904B6E">
        <w:tc>
          <w:tcPr>
            <w:tcW w:w="2407" w:type="dxa"/>
          </w:tcPr>
          <w:p w14:paraId="7F9A0E12" w14:textId="77777777" w:rsidR="00005891" w:rsidRDefault="00005891" w:rsidP="00904B6E">
            <w:pPr>
              <w:ind w:firstLine="0"/>
              <w:rPr>
                <w:lang w:val="en-US"/>
              </w:rPr>
            </w:pPr>
            <w:proofErr w:type="spellStart"/>
            <w:r w:rsidRPr="0049262B">
              <w:t>Execution</w:t>
            </w:r>
            <w:proofErr w:type="spellEnd"/>
            <w:r w:rsidRPr="0049262B">
              <w:t xml:space="preserve"> Time</w:t>
            </w:r>
          </w:p>
        </w:tc>
        <w:tc>
          <w:tcPr>
            <w:tcW w:w="2407" w:type="dxa"/>
          </w:tcPr>
          <w:p w14:paraId="541ACAFD" w14:textId="6ADDEE8E" w:rsidR="00005891" w:rsidRDefault="00005891" w:rsidP="00904B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DF4819">
              <w:rPr>
                <w:lang w:val="en-US"/>
              </w:rPr>
              <w:t>40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  <w:tc>
          <w:tcPr>
            <w:tcW w:w="2407" w:type="dxa"/>
          </w:tcPr>
          <w:p w14:paraId="22EA2EE4" w14:textId="5D9DBCE5" w:rsidR="00005891" w:rsidRDefault="00DF4819" w:rsidP="00904B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005891">
              <w:rPr>
                <w:lang w:val="en-US"/>
              </w:rPr>
              <w:t>263</w:t>
            </w:r>
            <w:r w:rsidR="00005891">
              <w:rPr>
                <w:lang w:val="en-US"/>
              </w:rPr>
              <w:t xml:space="preserve"> </w:t>
            </w:r>
            <w:proofErr w:type="spellStart"/>
            <w:r w:rsidR="00005891">
              <w:rPr>
                <w:lang w:val="en-US"/>
              </w:rPr>
              <w:t>ms</w:t>
            </w:r>
            <w:proofErr w:type="spellEnd"/>
          </w:p>
        </w:tc>
        <w:tc>
          <w:tcPr>
            <w:tcW w:w="2407" w:type="dxa"/>
          </w:tcPr>
          <w:p w14:paraId="0D15B8A6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Запрос ускорился</w:t>
            </w:r>
          </w:p>
        </w:tc>
      </w:tr>
    </w:tbl>
    <w:p w14:paraId="46049E48" w14:textId="76C19B3E" w:rsidR="0049262B" w:rsidRDefault="00005891" w:rsidP="00005891">
      <w:pPr>
        <w:pStyle w:val="3"/>
      </w:pPr>
      <w:bookmarkStart w:id="7" w:name="_Toc215921941"/>
      <w:r w:rsidRPr="00005891">
        <w:t>Сценарий 3. Частичный (отфильтрованный) индекс</w:t>
      </w:r>
      <w:bookmarkEnd w:id="7"/>
    </w:p>
    <w:p w14:paraId="70BD5A7F" w14:textId="4C45C06B" w:rsidR="0049262B" w:rsidRPr="00B575BD" w:rsidRDefault="00DF4819" w:rsidP="0049262B">
      <w:r w:rsidRPr="00DF4819">
        <w:t>Выполняем EXPLAIN ANALYZE для запроса.</w:t>
      </w:r>
    </w:p>
    <w:p w14:paraId="2B45A31D" w14:textId="6A370FF6" w:rsidR="0049262B" w:rsidRPr="0069445A" w:rsidRDefault="0049262B" w:rsidP="0049262B">
      <w:pPr>
        <w:pStyle w:val="af3"/>
      </w:pPr>
      <w:proofErr w:type="gramStart"/>
      <w:r w:rsidRPr="0069445A">
        <w:lastRenderedPageBreak/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F4819" w:rsidRPr="00DF4819">
        <w:t>Анализ запроса ДО оптимизации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005891" w14:paraId="7ACDBBF2" w14:textId="77777777" w:rsidTr="00904B6E">
        <w:tc>
          <w:tcPr>
            <w:tcW w:w="9628" w:type="dxa"/>
          </w:tcPr>
          <w:p w14:paraId="571ACE33" w14:textId="77777777" w:rsidR="00005891" w:rsidRPr="00005891" w:rsidRDefault="00005891" w:rsidP="00005891">
            <w:pPr>
              <w:pStyle w:val="af4"/>
              <w:rPr>
                <w:lang w:val="en-US"/>
              </w:rPr>
            </w:pPr>
            <w:r w:rsidRPr="00005891">
              <w:rPr>
                <w:lang w:val="en-US"/>
              </w:rPr>
              <w:t xml:space="preserve">explain </w:t>
            </w:r>
            <w:proofErr w:type="spellStart"/>
            <w:r w:rsidRPr="00005891">
              <w:rPr>
                <w:lang w:val="en-US"/>
              </w:rPr>
              <w:t>analyse</w:t>
            </w:r>
            <w:proofErr w:type="spellEnd"/>
            <w:r w:rsidRPr="00005891">
              <w:rPr>
                <w:lang w:val="en-US"/>
              </w:rPr>
              <w:br/>
              <w:t xml:space="preserve">    select *</w:t>
            </w:r>
            <w:r w:rsidRPr="00005891">
              <w:rPr>
                <w:lang w:val="en-US"/>
              </w:rPr>
              <w:br/>
              <w:t xml:space="preserve">    from "Product"</w:t>
            </w:r>
            <w:r w:rsidRPr="00005891">
              <w:rPr>
                <w:lang w:val="en-US"/>
              </w:rPr>
              <w:br/>
              <w:t xml:space="preserve">    WHERE status = </w:t>
            </w:r>
            <w:proofErr w:type="gramStart"/>
            <w:r w:rsidRPr="00005891">
              <w:rPr>
                <w:lang w:val="en-US"/>
              </w:rPr>
              <w:t>true;</w:t>
            </w:r>
            <w:proofErr w:type="gramEnd"/>
          </w:p>
          <w:p w14:paraId="298F5572" w14:textId="77777777" w:rsidR="0049262B" w:rsidRPr="00005891" w:rsidRDefault="0049262B" w:rsidP="00904B6E">
            <w:pPr>
              <w:pStyle w:val="af4"/>
              <w:rPr>
                <w:lang w:val="en-US"/>
              </w:rPr>
            </w:pPr>
          </w:p>
        </w:tc>
      </w:tr>
    </w:tbl>
    <w:p w14:paraId="41B02255" w14:textId="496CFCD1" w:rsidR="0049262B" w:rsidRPr="0049262B" w:rsidRDefault="00005891" w:rsidP="0049262B">
      <w:pPr>
        <w:pStyle w:val="af5"/>
      </w:pPr>
      <w:r w:rsidRPr="00005891">
        <w:drawing>
          <wp:inline distT="0" distB="0" distL="0" distR="0" wp14:anchorId="752BC7DF" wp14:editId="304972F7">
            <wp:extent cx="6120130" cy="1006475"/>
            <wp:effectExtent l="0" t="0" r="0" b="3175"/>
            <wp:docPr id="78221939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1939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F49E" w14:textId="632A0C31" w:rsidR="0049262B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DF4819" w:rsidRPr="00DF4819">
        <w:t>План выполнения до оптимизации (</w:t>
      </w:r>
      <w:proofErr w:type="spellStart"/>
      <w:r w:rsidR="00DF4819" w:rsidRPr="00DF4819">
        <w:t>Seq</w:t>
      </w:r>
      <w:proofErr w:type="spellEnd"/>
      <w:r w:rsidR="00DF4819" w:rsidRPr="00DF4819">
        <w:t xml:space="preserve"> </w:t>
      </w:r>
      <w:proofErr w:type="spellStart"/>
      <w:r w:rsidR="00DF4819" w:rsidRPr="00DF4819">
        <w:t>Scan</w:t>
      </w:r>
      <w:proofErr w:type="spellEnd"/>
      <w:r w:rsidR="00DF4819" w:rsidRPr="00DF4819">
        <w:t>)</w:t>
      </w:r>
    </w:p>
    <w:p w14:paraId="08E4EF3C" w14:textId="77777777" w:rsidR="00DF4819" w:rsidRDefault="00DF4819" w:rsidP="00DF4819">
      <w:r w:rsidRPr="0027521B">
        <w:t>Проводим анализ:</w:t>
      </w:r>
    </w:p>
    <w:p w14:paraId="51BA82C6" w14:textId="77777777" w:rsidR="00DF4819" w:rsidRPr="0027521B" w:rsidRDefault="00DF4819" w:rsidP="00DF4819">
      <w:r w:rsidRPr="0027521B">
        <w:t xml:space="preserve">Тип плана – </w:t>
      </w:r>
      <w:proofErr w:type="spellStart"/>
      <w:r w:rsidRPr="0027521B">
        <w:t>Seq</w:t>
      </w:r>
      <w:proofErr w:type="spellEnd"/>
      <w:r w:rsidRPr="0027521B">
        <w:t xml:space="preserve"> </w:t>
      </w:r>
      <w:proofErr w:type="spellStart"/>
      <w:r w:rsidRPr="0027521B">
        <w:t>Scan</w:t>
      </w:r>
      <w:proofErr w:type="spellEnd"/>
      <w:r w:rsidRPr="0027521B">
        <w:t>.</w:t>
      </w:r>
    </w:p>
    <w:p w14:paraId="7B37C5AF" w14:textId="4E05A711" w:rsidR="00DF4819" w:rsidRDefault="00DF4819" w:rsidP="00DF4819">
      <w:proofErr w:type="spellStart"/>
      <w:r w:rsidRPr="0027521B">
        <w:t>PostgreSQL</w:t>
      </w:r>
      <w:proofErr w:type="spellEnd"/>
      <w:r w:rsidRPr="0027521B">
        <w:t xml:space="preserve"> прочитал</w:t>
      </w:r>
      <w:r w:rsidRPr="00DF4819">
        <w:t xml:space="preserve"> </w:t>
      </w:r>
      <w:r w:rsidRPr="00DF4819">
        <w:t>509932</w:t>
      </w:r>
      <w:r w:rsidRPr="0027521B">
        <w:t xml:space="preserve"> строк</w:t>
      </w:r>
    </w:p>
    <w:p w14:paraId="25A7D006" w14:textId="0C549A4A" w:rsidR="00DF4819" w:rsidRPr="00DF4819" w:rsidRDefault="00DF4819" w:rsidP="00DF4819">
      <w:pPr>
        <w:rPr>
          <w:lang w:val="en-US"/>
        </w:rPr>
      </w:pPr>
      <w:r w:rsidRPr="0027521B">
        <w:t>Время</w:t>
      </w:r>
      <w:r w:rsidRPr="00DF4819">
        <w:rPr>
          <w:lang w:val="en-US"/>
        </w:rPr>
        <w:t xml:space="preserve"> </w:t>
      </w:r>
      <w:r w:rsidRPr="0027521B">
        <w:t>выполнения</w:t>
      </w:r>
      <w:r w:rsidRPr="00DF4819">
        <w:rPr>
          <w:lang w:val="en-US"/>
        </w:rPr>
        <w:t xml:space="preserve"> – </w:t>
      </w:r>
      <w:r w:rsidRPr="0027521B">
        <w:rPr>
          <w:lang w:val="en-US"/>
        </w:rPr>
        <w:t>Execution</w:t>
      </w:r>
      <w:r w:rsidRPr="00DF4819">
        <w:rPr>
          <w:lang w:val="en-US"/>
        </w:rPr>
        <w:t xml:space="preserve"> </w:t>
      </w:r>
      <w:r w:rsidRPr="0027521B">
        <w:rPr>
          <w:lang w:val="en-US"/>
        </w:rPr>
        <w:t>Time</w:t>
      </w:r>
      <w:r w:rsidRPr="00DF4819">
        <w:rPr>
          <w:lang w:val="en-US"/>
        </w:rPr>
        <w:t>: 4</w:t>
      </w:r>
      <w:r w:rsidRPr="00DF4819">
        <w:rPr>
          <w:lang w:val="en-US"/>
        </w:rPr>
        <w:t>5</w:t>
      </w:r>
      <w:r>
        <w:rPr>
          <w:lang w:val="en-US"/>
        </w:rPr>
        <w:t>3</w:t>
      </w:r>
      <w:r w:rsidRPr="00DF4819">
        <w:rPr>
          <w:lang w:val="en-US"/>
        </w:rPr>
        <w:t xml:space="preserve"> </w:t>
      </w:r>
      <w:proofErr w:type="spellStart"/>
      <w:r w:rsidRPr="0027521B">
        <w:rPr>
          <w:lang w:val="en-US"/>
        </w:rPr>
        <w:t>ms</w:t>
      </w:r>
      <w:r w:rsidRPr="00DF4819">
        <w:rPr>
          <w:lang w:val="en-US"/>
        </w:rPr>
        <w:t>.</w:t>
      </w:r>
      <w:proofErr w:type="spellEnd"/>
    </w:p>
    <w:p w14:paraId="31E43CFD" w14:textId="77777777" w:rsidR="00DF4819" w:rsidRDefault="00DF4819" w:rsidP="00DF4819">
      <w:pPr>
        <w:rPr>
          <w:lang w:val="en-US"/>
        </w:rPr>
      </w:pPr>
      <w:r w:rsidRPr="0027521B">
        <w:t>Это время будет незначительно расти с увеличением таблицы.</w:t>
      </w:r>
    </w:p>
    <w:p w14:paraId="548A8463" w14:textId="3C48B0D5" w:rsidR="00DF4819" w:rsidRPr="00DF4819" w:rsidRDefault="00DF4819" w:rsidP="00DF4819">
      <w:pPr>
        <w:rPr>
          <w:lang w:val="en-US"/>
        </w:rPr>
      </w:pPr>
      <w:r w:rsidRPr="00DF4819">
        <w:t>Создаём частичный (отфильтрованный) индекс.</w:t>
      </w:r>
    </w:p>
    <w:p w14:paraId="184E7DA5" w14:textId="5D2D445D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F4819" w:rsidRPr="00DF4819">
        <w:t xml:space="preserve">Создание частичного индекса для </w:t>
      </w:r>
      <w:proofErr w:type="spellStart"/>
      <w:r w:rsidR="00DF4819" w:rsidRPr="00DF4819">
        <w:t>status</w:t>
      </w:r>
      <w:proofErr w:type="spellEnd"/>
      <w:r w:rsidR="00DF4819" w:rsidRPr="00DF4819">
        <w:t xml:space="preserve"> = </w:t>
      </w:r>
      <w:proofErr w:type="spellStart"/>
      <w:r w:rsidR="00DF4819" w:rsidRPr="00DF4819">
        <w:t>true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005891" w14:paraId="525946B2" w14:textId="77777777" w:rsidTr="00904B6E">
        <w:tc>
          <w:tcPr>
            <w:tcW w:w="9628" w:type="dxa"/>
          </w:tcPr>
          <w:p w14:paraId="1636E0C3" w14:textId="2FF1DBA9" w:rsidR="0049262B" w:rsidRPr="00005891" w:rsidRDefault="00005891" w:rsidP="00904B6E">
            <w:pPr>
              <w:pStyle w:val="af4"/>
              <w:rPr>
                <w:lang w:val="en-US"/>
              </w:rPr>
            </w:pPr>
            <w:r w:rsidRPr="00005891">
              <w:rPr>
                <w:lang w:val="en-US"/>
              </w:rPr>
              <w:t xml:space="preserve">CREATE INDEX </w:t>
            </w:r>
            <w:proofErr w:type="spellStart"/>
            <w:r w:rsidRPr="00005891">
              <w:rPr>
                <w:lang w:val="en-US"/>
              </w:rPr>
              <w:t>idx_product_out_of_stock</w:t>
            </w:r>
            <w:proofErr w:type="spellEnd"/>
            <w:r w:rsidRPr="00005891">
              <w:rPr>
                <w:lang w:val="en-US"/>
              </w:rPr>
              <w:t xml:space="preserve"> ON "Product" (</w:t>
            </w:r>
            <w:proofErr w:type="spellStart"/>
            <w:r w:rsidRPr="00005891">
              <w:rPr>
                <w:lang w:val="en-US"/>
              </w:rPr>
              <w:t>product_id</w:t>
            </w:r>
            <w:proofErr w:type="spellEnd"/>
            <w:r w:rsidRPr="00005891">
              <w:rPr>
                <w:lang w:val="en-US"/>
              </w:rPr>
              <w:t>)</w:t>
            </w:r>
            <w:r w:rsidRPr="00005891">
              <w:rPr>
                <w:lang w:val="en-US"/>
              </w:rPr>
              <w:br/>
              <w:t xml:space="preserve">    WHERE status = </w:t>
            </w:r>
            <w:r>
              <w:rPr>
                <w:lang w:val="en-US"/>
              </w:rPr>
              <w:t>true</w:t>
            </w:r>
            <w:r w:rsidRPr="00005891">
              <w:rPr>
                <w:lang w:val="en-US"/>
              </w:rPr>
              <w:t>;</w:t>
            </w:r>
          </w:p>
        </w:tc>
      </w:tr>
    </w:tbl>
    <w:p w14:paraId="45F9FACC" w14:textId="11F6635C" w:rsidR="0049262B" w:rsidRPr="00005891" w:rsidRDefault="00005891" w:rsidP="0049262B">
      <w:pPr>
        <w:pStyle w:val="af5"/>
        <w:rPr>
          <w:lang w:val="en-US"/>
        </w:rPr>
      </w:pPr>
      <w:r w:rsidRPr="00005891">
        <w:rPr>
          <w:lang w:val="en-US"/>
        </w:rPr>
        <w:drawing>
          <wp:inline distT="0" distB="0" distL="0" distR="0" wp14:anchorId="344E7DA4" wp14:editId="575C22C5">
            <wp:extent cx="6120130" cy="448945"/>
            <wp:effectExtent l="0" t="0" r="0" b="8255"/>
            <wp:docPr id="192594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448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3FAD" w14:textId="66B3D576" w:rsidR="0049262B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DF4819" w:rsidRPr="00DF4819">
        <w:t>Создание частичного индекса</w:t>
      </w:r>
    </w:p>
    <w:p w14:paraId="52CE1A98" w14:textId="5D9B330D" w:rsidR="0049262B" w:rsidRPr="00B575BD" w:rsidRDefault="00DF4819" w:rsidP="0049262B">
      <w:r w:rsidRPr="00DF4819">
        <w:t>Выполняем тот же самый запрос EXPLAIN ANALYZE ещё раз.</w:t>
      </w:r>
    </w:p>
    <w:p w14:paraId="47DF0BF0" w14:textId="40829D0A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F4819" w:rsidRPr="00DF4819">
        <w:t>Анализ запроса ПОСЛЕ оптимизации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853C4A" w14:paraId="0C1C4B0B" w14:textId="77777777" w:rsidTr="00904B6E">
        <w:tc>
          <w:tcPr>
            <w:tcW w:w="9628" w:type="dxa"/>
          </w:tcPr>
          <w:p w14:paraId="52D9E468" w14:textId="6E0BF6B7" w:rsidR="0049262B" w:rsidRPr="00853C4A" w:rsidRDefault="00853C4A" w:rsidP="00904B6E">
            <w:pPr>
              <w:pStyle w:val="af4"/>
              <w:rPr>
                <w:lang w:val="en-US"/>
              </w:rPr>
            </w:pPr>
            <w:r w:rsidRPr="00853C4A">
              <w:rPr>
                <w:lang w:val="en-US"/>
              </w:rPr>
              <w:t xml:space="preserve">explain </w:t>
            </w:r>
            <w:proofErr w:type="spellStart"/>
            <w:r w:rsidRPr="00853C4A">
              <w:rPr>
                <w:lang w:val="en-US"/>
              </w:rPr>
              <w:t>analyse</w:t>
            </w:r>
            <w:proofErr w:type="spellEnd"/>
            <w:r w:rsidRPr="00853C4A">
              <w:rPr>
                <w:lang w:val="en-US"/>
              </w:rPr>
              <w:br/>
              <w:t xml:space="preserve">select </w:t>
            </w:r>
            <w:proofErr w:type="spellStart"/>
            <w:r w:rsidRPr="00853C4A">
              <w:rPr>
                <w:lang w:val="en-US"/>
              </w:rPr>
              <w:t>product_id</w:t>
            </w:r>
            <w:proofErr w:type="spellEnd"/>
            <w:r w:rsidRPr="00853C4A">
              <w:rPr>
                <w:lang w:val="en-US"/>
              </w:rPr>
              <w:br/>
              <w:t>from "Product"</w:t>
            </w:r>
            <w:r w:rsidRPr="00853C4A">
              <w:rPr>
                <w:lang w:val="en-US"/>
              </w:rPr>
              <w:br/>
              <w:t>WHERE status = true;</w:t>
            </w:r>
          </w:p>
        </w:tc>
      </w:tr>
    </w:tbl>
    <w:p w14:paraId="34778FA2" w14:textId="356B6EC1" w:rsidR="0049262B" w:rsidRPr="0049262B" w:rsidRDefault="00853C4A" w:rsidP="0049262B">
      <w:pPr>
        <w:pStyle w:val="af5"/>
      </w:pPr>
      <w:r w:rsidRPr="00853C4A">
        <w:drawing>
          <wp:inline distT="0" distB="0" distL="0" distR="0" wp14:anchorId="7584C577" wp14:editId="12451755">
            <wp:extent cx="6120130" cy="955675"/>
            <wp:effectExtent l="0" t="0" r="0" b="0"/>
            <wp:docPr id="179200760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0760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FAE3" w14:textId="5BA0982B" w:rsidR="0049262B" w:rsidRPr="00853C4A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DF4819" w:rsidRPr="00DF4819">
        <w:t xml:space="preserve">План выполнения после индекса (Index </w:t>
      </w:r>
      <w:proofErr w:type="spellStart"/>
      <w:r w:rsidR="00DF4819" w:rsidRPr="00DF4819">
        <w:t>Scan</w:t>
      </w:r>
      <w:proofErr w:type="spellEnd"/>
      <w:r w:rsidR="00DF4819" w:rsidRPr="00DF4819">
        <w:t>)</w:t>
      </w:r>
    </w:p>
    <w:p w14:paraId="5ED57AFA" w14:textId="77777777" w:rsidR="00DF4819" w:rsidRDefault="00DF4819" w:rsidP="00DF4819">
      <w:r>
        <w:t>П</w:t>
      </w:r>
      <w:r w:rsidRPr="00DF4819">
        <w:t xml:space="preserve">роводим анализ: Тип плана – Index </w:t>
      </w:r>
      <w:proofErr w:type="spellStart"/>
      <w:r w:rsidRPr="00DF4819">
        <w:t>Scan</w:t>
      </w:r>
      <w:proofErr w:type="spellEnd"/>
      <w:r w:rsidRPr="00DF4819">
        <w:t>.</w:t>
      </w:r>
    </w:p>
    <w:p w14:paraId="37A7CC11" w14:textId="0C0905F2" w:rsidR="00DF4819" w:rsidRPr="00DF4819" w:rsidRDefault="00DF4819" w:rsidP="00DF4819">
      <w:pPr>
        <w:rPr>
          <w:lang w:val="en-US"/>
        </w:rPr>
      </w:pPr>
      <w:proofErr w:type="spellStart"/>
      <w:r w:rsidRPr="00DF4819">
        <w:t>PostgreSQL</w:t>
      </w:r>
      <w:proofErr w:type="spellEnd"/>
      <w:r w:rsidRPr="00DF4819">
        <w:t xml:space="preserve"> использовал наш индекс. Время</w:t>
      </w:r>
      <w:r w:rsidRPr="00DF4819">
        <w:rPr>
          <w:lang w:val="en-US"/>
        </w:rPr>
        <w:t xml:space="preserve"> </w:t>
      </w:r>
      <w:r w:rsidRPr="00DF4819">
        <w:t>выполнения</w:t>
      </w:r>
      <w:r w:rsidRPr="00DF4819">
        <w:rPr>
          <w:lang w:val="en-US"/>
        </w:rPr>
        <w:t xml:space="preserve"> – Execution Time: </w:t>
      </w:r>
      <w:r w:rsidR="00853C4A">
        <w:rPr>
          <w:lang w:val="en-US"/>
        </w:rPr>
        <w:t>118</w:t>
      </w:r>
      <w:r w:rsidRPr="00DF4819">
        <w:rPr>
          <w:lang w:val="en-US"/>
        </w:rPr>
        <w:t xml:space="preserve"> </w:t>
      </w:r>
      <w:proofErr w:type="spellStart"/>
      <w:r w:rsidRPr="00DF4819">
        <w:rPr>
          <w:lang w:val="en-US"/>
        </w:rPr>
        <w:t>ms.</w:t>
      </w:r>
      <w:proofErr w:type="spellEnd"/>
    </w:p>
    <w:p w14:paraId="31B93EA0" w14:textId="7D9B2DDC" w:rsidR="00DF4819" w:rsidRPr="00DF4819" w:rsidRDefault="00DF4819" w:rsidP="00DF4819">
      <w:r w:rsidRPr="00DF4819">
        <w:t>Это время будет незначительно расти с увеличением таблицы.</w:t>
      </w:r>
    </w:p>
    <w:p w14:paraId="083D5E21" w14:textId="64BBBD57" w:rsidR="00005891" w:rsidRPr="00DF4819" w:rsidRDefault="00DF4819" w:rsidP="00005891">
      <w:r w:rsidRPr="00DF4819">
        <w:lastRenderedPageBreak/>
        <w:t>Составим сравнительную таблицу для наглядной демонстрации времени выполнения запросов.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05891" w14:paraId="5B2398A9" w14:textId="77777777" w:rsidTr="00904B6E">
        <w:tc>
          <w:tcPr>
            <w:tcW w:w="2407" w:type="dxa"/>
          </w:tcPr>
          <w:p w14:paraId="3550BCA1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Метрика</w:t>
            </w:r>
          </w:p>
        </w:tc>
        <w:tc>
          <w:tcPr>
            <w:tcW w:w="2407" w:type="dxa"/>
          </w:tcPr>
          <w:p w14:paraId="75613F82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До оптимизации</w:t>
            </w:r>
          </w:p>
        </w:tc>
        <w:tc>
          <w:tcPr>
            <w:tcW w:w="2407" w:type="dxa"/>
          </w:tcPr>
          <w:p w14:paraId="2ECE41F5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После оптимизации</w:t>
            </w:r>
          </w:p>
        </w:tc>
        <w:tc>
          <w:tcPr>
            <w:tcW w:w="2407" w:type="dxa"/>
          </w:tcPr>
          <w:p w14:paraId="39C524DA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Вывод</w:t>
            </w:r>
          </w:p>
        </w:tc>
      </w:tr>
      <w:tr w:rsidR="00005891" w14:paraId="44D1EFF4" w14:textId="77777777" w:rsidTr="00904B6E">
        <w:tc>
          <w:tcPr>
            <w:tcW w:w="2407" w:type="dxa"/>
          </w:tcPr>
          <w:p w14:paraId="7FA46096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План (Оператор)</w:t>
            </w:r>
          </w:p>
        </w:tc>
        <w:tc>
          <w:tcPr>
            <w:tcW w:w="2407" w:type="dxa"/>
          </w:tcPr>
          <w:p w14:paraId="601A487C" w14:textId="77777777" w:rsidR="00005891" w:rsidRDefault="00005891" w:rsidP="00904B6E">
            <w:pPr>
              <w:ind w:firstLine="0"/>
              <w:rPr>
                <w:lang w:val="en-US"/>
              </w:rPr>
            </w:pPr>
            <w:proofErr w:type="spellStart"/>
            <w:r w:rsidRPr="0049262B">
              <w:t>Seq</w:t>
            </w:r>
            <w:proofErr w:type="spellEnd"/>
            <w:r w:rsidRPr="0049262B">
              <w:t xml:space="preserve"> </w:t>
            </w:r>
            <w:proofErr w:type="spellStart"/>
            <w:r w:rsidRPr="0049262B">
              <w:t>Scan</w:t>
            </w:r>
            <w:proofErr w:type="spellEnd"/>
          </w:p>
        </w:tc>
        <w:tc>
          <w:tcPr>
            <w:tcW w:w="2407" w:type="dxa"/>
          </w:tcPr>
          <w:p w14:paraId="6B5BAFC3" w14:textId="707D6122" w:rsidR="00005891" w:rsidRDefault="00005891" w:rsidP="00904B6E">
            <w:pPr>
              <w:ind w:firstLine="0"/>
              <w:rPr>
                <w:lang w:val="en-US"/>
              </w:rPr>
            </w:pPr>
            <w:r w:rsidRPr="00005891">
              <w:t xml:space="preserve">Index </w:t>
            </w:r>
            <w:proofErr w:type="spellStart"/>
            <w:r w:rsidRPr="00005891">
              <w:t>Scan</w:t>
            </w:r>
            <w:proofErr w:type="spellEnd"/>
          </w:p>
        </w:tc>
        <w:tc>
          <w:tcPr>
            <w:tcW w:w="2407" w:type="dxa"/>
          </w:tcPr>
          <w:p w14:paraId="3772A934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Выбор отличается</w:t>
            </w:r>
          </w:p>
        </w:tc>
      </w:tr>
      <w:tr w:rsidR="00005891" w14:paraId="21A46350" w14:textId="77777777" w:rsidTr="00904B6E">
        <w:tc>
          <w:tcPr>
            <w:tcW w:w="2407" w:type="dxa"/>
          </w:tcPr>
          <w:p w14:paraId="44EF4918" w14:textId="77777777" w:rsidR="00005891" w:rsidRDefault="00005891" w:rsidP="00904B6E">
            <w:pPr>
              <w:ind w:firstLine="0"/>
              <w:rPr>
                <w:lang w:val="en-US"/>
              </w:rPr>
            </w:pPr>
            <w:proofErr w:type="spellStart"/>
            <w:r w:rsidRPr="0049262B">
              <w:t>Execution</w:t>
            </w:r>
            <w:proofErr w:type="spellEnd"/>
            <w:r w:rsidRPr="0049262B">
              <w:t xml:space="preserve"> Time</w:t>
            </w:r>
          </w:p>
        </w:tc>
        <w:tc>
          <w:tcPr>
            <w:tcW w:w="2407" w:type="dxa"/>
          </w:tcPr>
          <w:p w14:paraId="2AD3F550" w14:textId="5E41B4D6" w:rsidR="00005891" w:rsidRDefault="00005891" w:rsidP="00904B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1257C0">
              <w:rPr>
                <w:lang w:val="en-US"/>
              </w:rPr>
              <w:t>5</w:t>
            </w:r>
            <w:r w:rsidR="00DF4819">
              <w:rPr>
                <w:lang w:val="en-US"/>
              </w:rPr>
              <w:t>3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  <w:tc>
          <w:tcPr>
            <w:tcW w:w="2407" w:type="dxa"/>
          </w:tcPr>
          <w:p w14:paraId="2076BE81" w14:textId="6089F298" w:rsidR="00005891" w:rsidRDefault="00853C4A" w:rsidP="00904B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118</w:t>
            </w:r>
            <w:r w:rsidR="001257C0">
              <w:rPr>
                <w:lang w:val="en-US"/>
              </w:rPr>
              <w:t xml:space="preserve"> </w:t>
            </w:r>
            <w:proofErr w:type="spellStart"/>
            <w:r w:rsidR="00005891">
              <w:rPr>
                <w:lang w:val="en-US"/>
              </w:rPr>
              <w:t>ms</w:t>
            </w:r>
            <w:proofErr w:type="spellEnd"/>
          </w:p>
        </w:tc>
        <w:tc>
          <w:tcPr>
            <w:tcW w:w="2407" w:type="dxa"/>
          </w:tcPr>
          <w:p w14:paraId="0677166F" w14:textId="77777777" w:rsidR="00005891" w:rsidRDefault="00005891" w:rsidP="00904B6E">
            <w:pPr>
              <w:ind w:firstLine="0"/>
              <w:rPr>
                <w:lang w:val="en-US"/>
              </w:rPr>
            </w:pPr>
            <w:r w:rsidRPr="0049262B">
              <w:t>Запрос ускорился</w:t>
            </w:r>
          </w:p>
        </w:tc>
      </w:tr>
    </w:tbl>
    <w:p w14:paraId="1E1EC9C8" w14:textId="112E4FB8" w:rsidR="0049262B" w:rsidRDefault="001257C0" w:rsidP="001257C0">
      <w:pPr>
        <w:pStyle w:val="2"/>
      </w:pPr>
      <w:bookmarkStart w:id="8" w:name="_Toc215921942"/>
      <w:r>
        <w:t>Управление транзакциями</w:t>
      </w:r>
      <w:bookmarkEnd w:id="8"/>
    </w:p>
    <w:p w14:paraId="456B9624" w14:textId="32334FDB" w:rsidR="00D07EA2" w:rsidRPr="00D07EA2" w:rsidRDefault="00D07EA2" w:rsidP="00D07EA2">
      <w:pPr>
        <w:pStyle w:val="3"/>
      </w:pPr>
      <w:bookmarkStart w:id="9" w:name="_Toc215921943"/>
      <w:r w:rsidRPr="00D07EA2">
        <w:t>Демонстрация атомарности. Успешный COMMIT</w:t>
      </w:r>
      <w:bookmarkEnd w:id="9"/>
    </w:p>
    <w:p w14:paraId="4AF63A9C" w14:textId="21CDBF71" w:rsidR="00D07EA2" w:rsidRDefault="00D07EA2" w:rsidP="00D07EA2">
      <w:r w:rsidRPr="00D07EA2">
        <w:t>Для начала</w:t>
      </w:r>
      <w:r w:rsidRPr="00D07EA2">
        <w:t xml:space="preserve"> проверим исходные данные.</w:t>
      </w:r>
    </w:p>
    <w:p w14:paraId="22150734" w14:textId="024923FC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="0030587B">
        <w:t>запрос на получение данных.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C12107" w14:paraId="7DF3EC8F" w14:textId="77777777" w:rsidTr="00904B6E">
        <w:tc>
          <w:tcPr>
            <w:tcW w:w="9628" w:type="dxa"/>
          </w:tcPr>
          <w:p w14:paraId="1BC20985" w14:textId="3AB9BB09" w:rsidR="0049262B" w:rsidRPr="00D07EA2" w:rsidRDefault="00D07EA2" w:rsidP="00904B6E">
            <w:pPr>
              <w:pStyle w:val="af4"/>
            </w:pPr>
            <w:r w:rsidRPr="00D07EA2">
              <w:rPr>
                <w:lang w:val="en-US"/>
              </w:rPr>
              <w:t>select "</w:t>
            </w:r>
            <w:proofErr w:type="spellStart"/>
            <w:r w:rsidRPr="00D07EA2">
              <w:rPr>
                <w:lang w:val="en-US"/>
              </w:rPr>
              <w:t>currentLoad</w:t>
            </w:r>
            <w:proofErr w:type="spellEnd"/>
            <w:r w:rsidRPr="00D07EA2">
              <w:rPr>
                <w:lang w:val="en-US"/>
              </w:rPr>
              <w:t>" from "Warehouse"</w:t>
            </w:r>
            <w:r w:rsidRPr="00D07EA2">
              <w:rPr>
                <w:lang w:val="en-US"/>
              </w:rPr>
              <w:br/>
              <w:t xml:space="preserve">where </w:t>
            </w:r>
            <w:proofErr w:type="spellStart"/>
            <w:r w:rsidRPr="00D07EA2">
              <w:rPr>
                <w:lang w:val="en-US"/>
              </w:rPr>
              <w:t>warehouse_id</w:t>
            </w:r>
            <w:proofErr w:type="spellEnd"/>
            <w:r w:rsidRPr="00D07EA2">
              <w:rPr>
                <w:lang w:val="en-US"/>
              </w:rPr>
              <w:t xml:space="preserve"> = (select </w:t>
            </w:r>
            <w:proofErr w:type="spellStart"/>
            <w:r w:rsidRPr="00D07EA2">
              <w:rPr>
                <w:lang w:val="en-US"/>
              </w:rPr>
              <w:t>warehouse_id</w:t>
            </w:r>
            <w:proofErr w:type="spellEnd"/>
            <w:r w:rsidRPr="00D07EA2">
              <w:rPr>
                <w:lang w:val="en-US"/>
              </w:rPr>
              <w:t xml:space="preserve"> from "Product" where </w:t>
            </w:r>
            <w:proofErr w:type="spellStart"/>
            <w:r w:rsidRPr="00D07EA2">
              <w:rPr>
                <w:lang w:val="en-US"/>
              </w:rPr>
              <w:t>product_id</w:t>
            </w:r>
            <w:proofErr w:type="spellEnd"/>
            <w:r w:rsidRPr="00D07EA2">
              <w:rPr>
                <w:lang w:val="en-US"/>
              </w:rPr>
              <w:t xml:space="preserve"> = 1);</w:t>
            </w:r>
            <w:r w:rsidRPr="00D07EA2">
              <w:rPr>
                <w:lang w:val="en-US"/>
              </w:rPr>
              <w:br/>
            </w:r>
            <w:r w:rsidRPr="00D07EA2">
              <w:rPr>
                <w:lang w:val="en-US"/>
              </w:rPr>
              <w:br/>
              <w:t>select * from "</w:t>
            </w:r>
            <w:proofErr w:type="spellStart"/>
            <w:r w:rsidRPr="00D07EA2">
              <w:rPr>
                <w:lang w:val="en-US"/>
              </w:rPr>
              <w:t>relation_Order_Product</w:t>
            </w:r>
            <w:proofErr w:type="spellEnd"/>
            <w:r w:rsidRPr="00D07EA2">
              <w:rPr>
                <w:lang w:val="en-US"/>
              </w:rPr>
              <w:t xml:space="preserve">" where </w:t>
            </w:r>
            <w:proofErr w:type="spellStart"/>
            <w:r w:rsidRPr="00D07EA2">
              <w:rPr>
                <w:lang w:val="en-US"/>
              </w:rPr>
              <w:t>product_id</w:t>
            </w:r>
            <w:proofErr w:type="spellEnd"/>
            <w:r w:rsidRPr="00D07EA2">
              <w:rPr>
                <w:lang w:val="en-US"/>
              </w:rPr>
              <w:t xml:space="preserve"> = 1;</w:t>
            </w:r>
          </w:p>
        </w:tc>
      </w:tr>
    </w:tbl>
    <w:p w14:paraId="11C72177" w14:textId="6481A4A9" w:rsidR="0049262B" w:rsidRPr="0049262B" w:rsidRDefault="00D07EA2" w:rsidP="0049262B">
      <w:pPr>
        <w:pStyle w:val="af5"/>
      </w:pPr>
      <w:r w:rsidRPr="00D07EA2">
        <w:drawing>
          <wp:inline distT="0" distB="0" distL="0" distR="0" wp14:anchorId="5C96D2D7" wp14:editId="21236E14">
            <wp:extent cx="3572374" cy="1095528"/>
            <wp:effectExtent l="0" t="0" r="9525" b="9525"/>
            <wp:docPr id="143549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9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7AEB" w14:textId="652F8F46" w:rsidR="0049262B" w:rsidRDefault="0049262B" w:rsidP="0049262B">
      <w:pPr>
        <w:pStyle w:val="af5"/>
      </w:pPr>
      <w:r w:rsidRPr="00EB39A3">
        <w:t xml:space="preserve">Рисунок – </w:t>
      </w:r>
      <w:r w:rsidR="00D07EA2">
        <w:t xml:space="preserve">Текущая загрузка </w:t>
      </w:r>
      <w:proofErr w:type="gramStart"/>
      <w:r w:rsidR="00D07EA2">
        <w:t>склада</w:t>
      </w:r>
      <w:proofErr w:type="gramEnd"/>
      <w:r w:rsidR="00D07EA2">
        <w:t xml:space="preserve"> на котором храниться </w:t>
      </w:r>
      <w:proofErr w:type="gramStart"/>
      <w:r w:rsidR="00D07EA2">
        <w:t>1-ый</w:t>
      </w:r>
      <w:proofErr w:type="gramEnd"/>
      <w:r w:rsidR="00D07EA2">
        <w:t xml:space="preserve"> товар</w:t>
      </w:r>
    </w:p>
    <w:p w14:paraId="3992A8A1" w14:textId="7829DAB6" w:rsidR="00C12107" w:rsidRPr="0049262B" w:rsidRDefault="00D07EA2" w:rsidP="00C12107">
      <w:pPr>
        <w:pStyle w:val="af5"/>
      </w:pPr>
      <w:r w:rsidRPr="00D07EA2">
        <w:drawing>
          <wp:inline distT="0" distB="0" distL="0" distR="0" wp14:anchorId="78B87ADD" wp14:editId="59FC07C7">
            <wp:extent cx="6120130" cy="1004570"/>
            <wp:effectExtent l="0" t="0" r="0" b="5080"/>
            <wp:docPr id="113901650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1650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EEC5" w14:textId="6C32BC86" w:rsidR="00C12107" w:rsidRDefault="00C12107" w:rsidP="00C12107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30587B">
        <w:t xml:space="preserve">все </w:t>
      </w:r>
      <w:r w:rsidR="00D07EA2">
        <w:t xml:space="preserve">заказы </w:t>
      </w:r>
      <w:proofErr w:type="gramStart"/>
      <w:r w:rsidR="00D07EA2">
        <w:t>1го</w:t>
      </w:r>
      <w:proofErr w:type="gramEnd"/>
      <w:r w:rsidR="00D07EA2">
        <w:t xml:space="preserve"> продукта</w:t>
      </w:r>
    </w:p>
    <w:p w14:paraId="68922121" w14:textId="04CFE894" w:rsidR="0049262B" w:rsidRPr="00B575BD" w:rsidRDefault="0030587B" w:rsidP="0049262B">
      <w:r>
        <w:t xml:space="preserve">Уменьшим загрузку </w:t>
      </w:r>
      <w:r w:rsidR="00D07EA2">
        <w:t>склада,</w:t>
      </w:r>
      <w:r>
        <w:t xml:space="preserve"> на котором лежал </w:t>
      </w:r>
      <w:proofErr w:type="gramStart"/>
      <w:r>
        <w:t>1ый</w:t>
      </w:r>
      <w:proofErr w:type="gramEnd"/>
      <w:r>
        <w:t xml:space="preserve"> товар и вставим новый заказ.</w:t>
      </w:r>
      <w:r w:rsidRPr="0030587B">
        <w:t xml:space="preserve"> Здесь мы выполняем сразу две операции, и чтобы показать, что они или должны быть выполнены обе, или никто из них – помещаем их в транзакцию. Для этого мы помещаем их код между операторами BEGIN; и </w:t>
      </w:r>
      <w:proofErr w:type="gramStart"/>
      <w:r w:rsidRPr="0030587B">
        <w:t>COMMIT;.</w:t>
      </w:r>
      <w:proofErr w:type="gramEnd"/>
    </w:p>
    <w:p w14:paraId="490DE154" w14:textId="3E07CB7E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07EA2" w:rsidRPr="00D07EA2">
        <w:t>Начало транзакции: списание товара и добавление в заказ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C12107" w14:paraId="35090193" w14:textId="77777777" w:rsidTr="00904B6E">
        <w:tc>
          <w:tcPr>
            <w:tcW w:w="9628" w:type="dxa"/>
          </w:tcPr>
          <w:p w14:paraId="33C227FE" w14:textId="77777777" w:rsidR="00C12107" w:rsidRPr="00C12107" w:rsidRDefault="00C12107" w:rsidP="00C12107">
            <w:pPr>
              <w:pStyle w:val="af4"/>
              <w:rPr>
                <w:lang w:val="en-US"/>
              </w:rPr>
            </w:pPr>
            <w:r w:rsidRPr="00C12107">
              <w:rPr>
                <w:lang w:val="en-US"/>
              </w:rPr>
              <w:t>begin;</w:t>
            </w:r>
            <w:r w:rsidRPr="00C12107">
              <w:rPr>
                <w:lang w:val="en-US"/>
              </w:rPr>
              <w:br/>
            </w:r>
            <w:r w:rsidRPr="00C12107">
              <w:rPr>
                <w:lang w:val="en-US"/>
              </w:rPr>
              <w:br/>
            </w:r>
            <w:r w:rsidRPr="00C12107">
              <w:rPr>
                <w:lang w:val="en-US"/>
              </w:rPr>
              <w:lastRenderedPageBreak/>
              <w:t>update "Warehouse"</w:t>
            </w:r>
            <w:r w:rsidRPr="00C12107">
              <w:rPr>
                <w:lang w:val="en-US"/>
              </w:rPr>
              <w:br/>
              <w:t>set "</w:t>
            </w:r>
            <w:proofErr w:type="spellStart"/>
            <w:r w:rsidRPr="00C12107">
              <w:rPr>
                <w:lang w:val="en-US"/>
              </w:rPr>
              <w:t>currentLoad</w:t>
            </w:r>
            <w:proofErr w:type="spellEnd"/>
            <w:r w:rsidRPr="00C12107">
              <w:rPr>
                <w:lang w:val="en-US"/>
              </w:rPr>
              <w:t>" = "</w:t>
            </w:r>
            <w:proofErr w:type="spellStart"/>
            <w:r w:rsidRPr="00C12107">
              <w:rPr>
                <w:lang w:val="en-US"/>
              </w:rPr>
              <w:t>currentLoad</w:t>
            </w:r>
            <w:proofErr w:type="spellEnd"/>
            <w:r w:rsidRPr="00C12107">
              <w:rPr>
                <w:lang w:val="en-US"/>
              </w:rPr>
              <w:t>" - 5</w:t>
            </w:r>
            <w:r w:rsidRPr="00C12107">
              <w:rPr>
                <w:lang w:val="en-US"/>
              </w:rPr>
              <w:br/>
              <w:t>where "</w:t>
            </w:r>
            <w:proofErr w:type="spellStart"/>
            <w:r w:rsidRPr="00C12107">
              <w:rPr>
                <w:lang w:val="en-US"/>
              </w:rPr>
              <w:t>warehouse_id</w:t>
            </w:r>
            <w:proofErr w:type="spellEnd"/>
            <w:r w:rsidRPr="00C12107">
              <w:rPr>
                <w:lang w:val="en-US"/>
              </w:rPr>
              <w:t>" = (</w:t>
            </w:r>
            <w:r w:rsidRPr="00C12107">
              <w:rPr>
                <w:lang w:val="en-US"/>
              </w:rPr>
              <w:br/>
              <w:t xml:space="preserve">    select </w:t>
            </w:r>
            <w:proofErr w:type="spellStart"/>
            <w:r w:rsidRPr="00C12107">
              <w:rPr>
                <w:lang w:val="en-US"/>
              </w:rPr>
              <w:t>warehouse_id</w:t>
            </w:r>
            <w:proofErr w:type="spellEnd"/>
            <w:r w:rsidRPr="00C12107">
              <w:rPr>
                <w:lang w:val="en-US"/>
              </w:rPr>
              <w:t xml:space="preserve"> from "Product" where </w:t>
            </w:r>
            <w:proofErr w:type="spellStart"/>
            <w:r w:rsidRPr="00C12107">
              <w:rPr>
                <w:lang w:val="en-US"/>
              </w:rPr>
              <w:t>product_id</w:t>
            </w:r>
            <w:proofErr w:type="spellEnd"/>
            <w:r w:rsidRPr="00C12107">
              <w:rPr>
                <w:lang w:val="en-US"/>
              </w:rPr>
              <w:t xml:space="preserve"> = 1</w:t>
            </w:r>
            <w:r w:rsidRPr="00C12107">
              <w:rPr>
                <w:lang w:val="en-US"/>
              </w:rPr>
              <w:br/>
              <w:t>);</w:t>
            </w:r>
            <w:r w:rsidRPr="00C12107">
              <w:rPr>
                <w:lang w:val="en-US"/>
              </w:rPr>
              <w:br/>
            </w:r>
            <w:r w:rsidRPr="00C12107">
              <w:rPr>
                <w:lang w:val="en-US"/>
              </w:rPr>
              <w:br/>
              <w:t>insert into "</w:t>
            </w:r>
            <w:proofErr w:type="spellStart"/>
            <w:r w:rsidRPr="00C12107">
              <w:rPr>
                <w:lang w:val="en-US"/>
              </w:rPr>
              <w:t>relation_Order_Product</w:t>
            </w:r>
            <w:proofErr w:type="spellEnd"/>
            <w:r w:rsidRPr="00C12107">
              <w:rPr>
                <w:lang w:val="en-US"/>
              </w:rPr>
              <w:t>" (</w:t>
            </w:r>
            <w:proofErr w:type="spellStart"/>
            <w:r w:rsidRPr="00C12107">
              <w:rPr>
                <w:lang w:val="en-US"/>
              </w:rPr>
              <w:t>order_id</w:t>
            </w:r>
            <w:proofErr w:type="spellEnd"/>
            <w:r w:rsidRPr="00C12107">
              <w:rPr>
                <w:lang w:val="en-US"/>
              </w:rPr>
              <w:t xml:space="preserve">, </w:t>
            </w:r>
            <w:proofErr w:type="spellStart"/>
            <w:r w:rsidRPr="00C12107">
              <w:rPr>
                <w:lang w:val="en-US"/>
              </w:rPr>
              <w:t>product_id</w:t>
            </w:r>
            <w:proofErr w:type="spellEnd"/>
            <w:r w:rsidRPr="00C12107">
              <w:rPr>
                <w:lang w:val="en-US"/>
              </w:rPr>
              <w:t>)</w:t>
            </w:r>
            <w:r w:rsidRPr="00C12107">
              <w:rPr>
                <w:lang w:val="en-US"/>
              </w:rPr>
              <w:br/>
              <w:t>values (1, 1);</w:t>
            </w:r>
            <w:r w:rsidRPr="00C12107">
              <w:rPr>
                <w:lang w:val="en-US"/>
              </w:rPr>
              <w:br/>
            </w:r>
            <w:r w:rsidRPr="00C12107">
              <w:rPr>
                <w:lang w:val="en-US"/>
              </w:rPr>
              <w:br/>
            </w:r>
            <w:proofErr w:type="gramStart"/>
            <w:r w:rsidRPr="00C12107">
              <w:rPr>
                <w:lang w:val="en-US"/>
              </w:rPr>
              <w:t>commit;</w:t>
            </w:r>
            <w:proofErr w:type="gramEnd"/>
          </w:p>
          <w:p w14:paraId="348A3466" w14:textId="77777777" w:rsidR="0049262B" w:rsidRPr="00C12107" w:rsidRDefault="0049262B" w:rsidP="00904B6E">
            <w:pPr>
              <w:pStyle w:val="af4"/>
              <w:rPr>
                <w:lang w:val="en-US"/>
              </w:rPr>
            </w:pPr>
          </w:p>
        </w:tc>
      </w:tr>
    </w:tbl>
    <w:p w14:paraId="358E3A0C" w14:textId="6BF5E53A" w:rsidR="0049262B" w:rsidRPr="0049262B" w:rsidRDefault="00C12107" w:rsidP="0049262B">
      <w:pPr>
        <w:pStyle w:val="af5"/>
      </w:pPr>
      <w:r w:rsidRPr="00C12107">
        <w:lastRenderedPageBreak/>
        <w:drawing>
          <wp:inline distT="0" distB="0" distL="0" distR="0" wp14:anchorId="5367D71C" wp14:editId="7CE7AFE0">
            <wp:extent cx="6120130" cy="1960880"/>
            <wp:effectExtent l="0" t="0" r="0" b="1270"/>
            <wp:docPr id="20835057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057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A970" w14:textId="453730BA" w:rsidR="0049262B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D07EA2">
        <w:t>Успешно выполненная транзакция.</w:t>
      </w:r>
    </w:p>
    <w:p w14:paraId="6D5207AD" w14:textId="41138A74" w:rsidR="0049262B" w:rsidRDefault="00D07EA2" w:rsidP="0049262B">
      <w:r w:rsidRPr="00D07EA2">
        <w:t>Теперь проверим, каков результат. Если оба оператора выполнились без ошибок, COMMIT фиксирует изменения окончательно, и мы их увидим.</w:t>
      </w:r>
    </w:p>
    <w:p w14:paraId="4773DE5B" w14:textId="7343C013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07EA2" w:rsidRPr="00D07EA2">
        <w:t>Проверка данных после успешного COMMIT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A73855" w14:paraId="2A4375A6" w14:textId="77777777" w:rsidTr="00904B6E">
        <w:tc>
          <w:tcPr>
            <w:tcW w:w="9628" w:type="dxa"/>
          </w:tcPr>
          <w:p w14:paraId="43262AC4" w14:textId="7E8C9CA5" w:rsidR="0049262B" w:rsidRPr="00A73855" w:rsidRDefault="00A73855" w:rsidP="00904B6E">
            <w:pPr>
              <w:pStyle w:val="af4"/>
              <w:rPr>
                <w:lang w:val="en-US"/>
              </w:rPr>
            </w:pPr>
            <w:r w:rsidRPr="00A73855">
              <w:rPr>
                <w:lang w:val="en-US"/>
              </w:rPr>
              <w:t>select "</w:t>
            </w:r>
            <w:proofErr w:type="spellStart"/>
            <w:r w:rsidRPr="00A73855">
              <w:rPr>
                <w:lang w:val="en-US"/>
              </w:rPr>
              <w:t>currentLoad</w:t>
            </w:r>
            <w:proofErr w:type="spellEnd"/>
            <w:r w:rsidRPr="00A73855">
              <w:rPr>
                <w:lang w:val="en-US"/>
              </w:rPr>
              <w:t>" from "Warehouse"</w:t>
            </w:r>
            <w:r w:rsidRPr="00A73855">
              <w:rPr>
                <w:lang w:val="en-US"/>
              </w:rPr>
              <w:br/>
              <w:t xml:space="preserve">where </w:t>
            </w:r>
            <w:proofErr w:type="spellStart"/>
            <w:r w:rsidRPr="00A73855">
              <w:rPr>
                <w:lang w:val="en-US"/>
              </w:rPr>
              <w:t>warehouse_id</w:t>
            </w:r>
            <w:proofErr w:type="spellEnd"/>
            <w:r w:rsidRPr="00A73855">
              <w:rPr>
                <w:lang w:val="en-US"/>
              </w:rPr>
              <w:t xml:space="preserve"> = (select </w:t>
            </w:r>
            <w:proofErr w:type="spellStart"/>
            <w:r w:rsidRPr="00A73855">
              <w:rPr>
                <w:lang w:val="en-US"/>
              </w:rPr>
              <w:t>warehouse_id</w:t>
            </w:r>
            <w:proofErr w:type="spellEnd"/>
            <w:r w:rsidRPr="00A73855">
              <w:rPr>
                <w:lang w:val="en-US"/>
              </w:rPr>
              <w:t xml:space="preserve"> from "Product" where </w:t>
            </w:r>
            <w:proofErr w:type="spellStart"/>
            <w:r w:rsidRPr="00A73855">
              <w:rPr>
                <w:lang w:val="en-US"/>
              </w:rPr>
              <w:t>product_id</w:t>
            </w:r>
            <w:proofErr w:type="spellEnd"/>
            <w:r w:rsidRPr="00A73855">
              <w:rPr>
                <w:lang w:val="en-US"/>
              </w:rPr>
              <w:t xml:space="preserve"> = 1);</w:t>
            </w:r>
            <w:r w:rsidRPr="00A73855">
              <w:rPr>
                <w:lang w:val="en-US"/>
              </w:rPr>
              <w:br/>
            </w:r>
            <w:r w:rsidRPr="00A73855">
              <w:rPr>
                <w:lang w:val="en-US"/>
              </w:rPr>
              <w:br/>
              <w:t>select * from "</w:t>
            </w:r>
            <w:proofErr w:type="spellStart"/>
            <w:r w:rsidRPr="00A73855">
              <w:rPr>
                <w:lang w:val="en-US"/>
              </w:rPr>
              <w:t>relation_Order_Product</w:t>
            </w:r>
            <w:proofErr w:type="spellEnd"/>
            <w:r w:rsidRPr="00A73855">
              <w:rPr>
                <w:lang w:val="en-US"/>
              </w:rPr>
              <w:t xml:space="preserve">" where </w:t>
            </w:r>
            <w:proofErr w:type="spellStart"/>
            <w:r w:rsidRPr="00A73855">
              <w:rPr>
                <w:lang w:val="en-US"/>
              </w:rPr>
              <w:t>product_id</w:t>
            </w:r>
            <w:proofErr w:type="spellEnd"/>
            <w:r w:rsidRPr="00A73855">
              <w:rPr>
                <w:lang w:val="en-US"/>
              </w:rPr>
              <w:t xml:space="preserve"> = 1;</w:t>
            </w:r>
          </w:p>
        </w:tc>
      </w:tr>
    </w:tbl>
    <w:p w14:paraId="79052FFA" w14:textId="039A36A1" w:rsidR="0049262B" w:rsidRPr="0049262B" w:rsidRDefault="00C12107" w:rsidP="0049262B">
      <w:pPr>
        <w:pStyle w:val="af5"/>
      </w:pPr>
      <w:r w:rsidRPr="00C12107">
        <w:drawing>
          <wp:inline distT="0" distB="0" distL="0" distR="0" wp14:anchorId="4E2E6500" wp14:editId="5722D3B9">
            <wp:extent cx="3505689" cy="1114581"/>
            <wp:effectExtent l="0" t="0" r="0" b="9525"/>
            <wp:docPr id="1463833987" name="Рисунок 1" descr="Изображение выглядит как текст, снимок экрана, Шрифт, ча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33987" name="Рисунок 1" descr="Изображение выглядит как текст, снимок экрана, Шрифт, час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7F62" w14:textId="6417F1E4" w:rsidR="0049262B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D07EA2">
        <w:t xml:space="preserve">Текущая загрузка </w:t>
      </w:r>
      <w:proofErr w:type="gramStart"/>
      <w:r w:rsidR="00D07EA2">
        <w:t>склада</w:t>
      </w:r>
      <w:proofErr w:type="gramEnd"/>
      <w:r w:rsidR="00D07EA2">
        <w:t xml:space="preserve"> на котором храниться </w:t>
      </w:r>
      <w:proofErr w:type="gramStart"/>
      <w:r w:rsidR="00D07EA2">
        <w:t>1-ый</w:t>
      </w:r>
      <w:proofErr w:type="gramEnd"/>
      <w:r w:rsidR="00D07EA2">
        <w:t xml:space="preserve"> товар</w:t>
      </w:r>
    </w:p>
    <w:p w14:paraId="6747BE63" w14:textId="58F5A7ED" w:rsidR="00C12107" w:rsidRPr="0049262B" w:rsidRDefault="00D07EA2" w:rsidP="00C12107">
      <w:pPr>
        <w:pStyle w:val="af5"/>
      </w:pPr>
      <w:r w:rsidRPr="00D07EA2">
        <w:drawing>
          <wp:inline distT="0" distB="0" distL="0" distR="0" wp14:anchorId="633803D7" wp14:editId="1A082D76">
            <wp:extent cx="6120130" cy="1211580"/>
            <wp:effectExtent l="0" t="0" r="0" b="7620"/>
            <wp:docPr id="10086554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54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B7C0" w14:textId="3DA3DC52" w:rsidR="00C12107" w:rsidRDefault="00C12107" w:rsidP="00C12107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D07EA2">
        <w:t xml:space="preserve">все заказы </w:t>
      </w:r>
      <w:proofErr w:type="gramStart"/>
      <w:r w:rsidR="00D07EA2">
        <w:t>1го</w:t>
      </w:r>
      <w:proofErr w:type="gramEnd"/>
      <w:r w:rsidR="00D07EA2">
        <w:t xml:space="preserve"> продукта</w:t>
      </w:r>
    </w:p>
    <w:p w14:paraId="108699E4" w14:textId="2F3BE412" w:rsidR="00D07EA2" w:rsidRDefault="00D07EA2" w:rsidP="00D07EA2">
      <w:pPr>
        <w:rPr>
          <w:b/>
        </w:rPr>
      </w:pPr>
      <w:r>
        <w:t>В таблице записи подменись, а значит транзакция выполнилась успешно.</w:t>
      </w:r>
    </w:p>
    <w:p w14:paraId="6239AC4A" w14:textId="1031C0BF" w:rsidR="0049262B" w:rsidRDefault="00A73855" w:rsidP="00A73855">
      <w:pPr>
        <w:pStyle w:val="3"/>
      </w:pPr>
      <w:bookmarkStart w:id="10" w:name="_Toc215921944"/>
      <w:r w:rsidRPr="00A73855">
        <w:lastRenderedPageBreak/>
        <w:t>Демонстрация атомарности. Аварийный ROLLBACK</w:t>
      </w:r>
      <w:bookmarkEnd w:id="10"/>
    </w:p>
    <w:p w14:paraId="7789317B" w14:textId="1A7579AC" w:rsidR="0049262B" w:rsidRDefault="00D04C1C" w:rsidP="0049262B">
      <w:r w:rsidRPr="00D04C1C">
        <w:t>Задача</w:t>
      </w:r>
      <w:proofErr w:type="gramStart"/>
      <w:r w:rsidRPr="00D04C1C">
        <w:t>: Показать</w:t>
      </w:r>
      <w:proofErr w:type="gramEnd"/>
      <w:r w:rsidRPr="00D04C1C">
        <w:t>, что при ошибке внутри транзакции она целиком считается неуспешной и должна быть полностью отменена с помощью ROLLBACK, а сервер до явного решения владельца соединения не завершает её автоматически.</w:t>
      </w:r>
    </w:p>
    <w:p w14:paraId="73CA87D5" w14:textId="7B5A528A" w:rsidR="00D04C1C" w:rsidRPr="00B575BD" w:rsidRDefault="00D04C1C" w:rsidP="0049262B">
      <w:r>
        <w:t>Допустим в запросе ошибку.</w:t>
      </w:r>
    </w:p>
    <w:p w14:paraId="653C293A" w14:textId="5F4F6ECE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04C1C" w:rsidRPr="00D04C1C">
        <w:t>Транзакция с намеренной ошибкой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A73855" w14:paraId="253BEA13" w14:textId="77777777" w:rsidTr="00904B6E">
        <w:tc>
          <w:tcPr>
            <w:tcW w:w="9628" w:type="dxa"/>
          </w:tcPr>
          <w:p w14:paraId="3C129BAE" w14:textId="77777777" w:rsidR="00A73855" w:rsidRPr="00A73855" w:rsidRDefault="00A73855" w:rsidP="00A73855">
            <w:pPr>
              <w:pStyle w:val="af4"/>
              <w:rPr>
                <w:lang w:val="en-US"/>
              </w:rPr>
            </w:pPr>
            <w:r w:rsidRPr="00A73855">
              <w:rPr>
                <w:lang w:val="en-US"/>
              </w:rPr>
              <w:t>begin;</w:t>
            </w:r>
            <w:r w:rsidRPr="00A73855">
              <w:rPr>
                <w:lang w:val="en-US"/>
              </w:rPr>
              <w:br/>
            </w:r>
            <w:r w:rsidRPr="00A73855">
              <w:rPr>
                <w:lang w:val="en-US"/>
              </w:rPr>
              <w:br/>
              <w:t>update "Warehouse"</w:t>
            </w:r>
            <w:r w:rsidRPr="00A73855">
              <w:rPr>
                <w:lang w:val="en-US"/>
              </w:rPr>
              <w:br/>
              <w:t>set "</w:t>
            </w:r>
            <w:proofErr w:type="spellStart"/>
            <w:r w:rsidRPr="00A73855">
              <w:rPr>
                <w:lang w:val="en-US"/>
              </w:rPr>
              <w:t>currentLoad</w:t>
            </w:r>
            <w:proofErr w:type="spellEnd"/>
            <w:r w:rsidRPr="00A73855">
              <w:rPr>
                <w:lang w:val="en-US"/>
              </w:rPr>
              <w:t>" = "</w:t>
            </w:r>
            <w:proofErr w:type="spellStart"/>
            <w:r w:rsidRPr="00A73855">
              <w:rPr>
                <w:lang w:val="en-US"/>
              </w:rPr>
              <w:t>currentLoad</w:t>
            </w:r>
            <w:proofErr w:type="spellEnd"/>
            <w:r w:rsidRPr="00A73855">
              <w:rPr>
                <w:lang w:val="en-US"/>
              </w:rPr>
              <w:t>" - 5</w:t>
            </w:r>
            <w:r w:rsidRPr="00A73855">
              <w:rPr>
                <w:lang w:val="en-US"/>
              </w:rPr>
              <w:br/>
              <w:t>where "</w:t>
            </w:r>
            <w:proofErr w:type="spellStart"/>
            <w:r w:rsidRPr="00A73855">
              <w:rPr>
                <w:lang w:val="en-US"/>
              </w:rPr>
              <w:t>warehouse_id</w:t>
            </w:r>
            <w:proofErr w:type="spellEnd"/>
            <w:r w:rsidRPr="00A73855">
              <w:rPr>
                <w:lang w:val="en-US"/>
              </w:rPr>
              <w:t>" = (</w:t>
            </w:r>
            <w:r w:rsidRPr="00A73855">
              <w:rPr>
                <w:lang w:val="en-US"/>
              </w:rPr>
              <w:br/>
              <w:t xml:space="preserve">    select </w:t>
            </w:r>
            <w:proofErr w:type="spellStart"/>
            <w:r w:rsidRPr="00A73855">
              <w:rPr>
                <w:lang w:val="en-US"/>
              </w:rPr>
              <w:t>warehouse_id</w:t>
            </w:r>
            <w:proofErr w:type="spellEnd"/>
            <w:r w:rsidRPr="00A73855">
              <w:rPr>
                <w:lang w:val="en-US"/>
              </w:rPr>
              <w:t xml:space="preserve"> from "Product" where </w:t>
            </w:r>
            <w:proofErr w:type="spellStart"/>
            <w:r w:rsidRPr="00A73855">
              <w:rPr>
                <w:lang w:val="en-US"/>
              </w:rPr>
              <w:t>product_id</w:t>
            </w:r>
            <w:proofErr w:type="spellEnd"/>
            <w:r w:rsidRPr="00A73855">
              <w:rPr>
                <w:lang w:val="en-US"/>
              </w:rPr>
              <w:t xml:space="preserve"> = 1</w:t>
            </w:r>
            <w:r w:rsidRPr="00A73855">
              <w:rPr>
                <w:lang w:val="en-US"/>
              </w:rPr>
              <w:br/>
              <w:t>);</w:t>
            </w:r>
            <w:r w:rsidRPr="00A73855">
              <w:rPr>
                <w:lang w:val="en-US"/>
              </w:rPr>
              <w:br/>
            </w:r>
            <w:r w:rsidRPr="00A73855">
              <w:rPr>
                <w:lang w:val="en-US"/>
              </w:rPr>
              <w:br/>
              <w:t>insert into "</w:t>
            </w:r>
            <w:proofErr w:type="spellStart"/>
            <w:r w:rsidRPr="00A73855">
              <w:rPr>
                <w:lang w:val="en-US"/>
              </w:rPr>
              <w:t>relation_Order_Product</w:t>
            </w:r>
            <w:proofErr w:type="spellEnd"/>
            <w:r w:rsidRPr="00A73855">
              <w:rPr>
                <w:lang w:val="en-US"/>
              </w:rPr>
              <w:t>" (</w:t>
            </w:r>
            <w:r w:rsidRPr="00A73855">
              <w:rPr>
                <w:lang w:val="en-US"/>
              </w:rPr>
              <w:br/>
              <w:t xml:space="preserve">    "</w:t>
            </w:r>
            <w:proofErr w:type="spellStart"/>
            <w:r w:rsidRPr="00A73855">
              <w:rPr>
                <w:lang w:val="en-US"/>
              </w:rPr>
              <w:t>relation_Order_Product_id</w:t>
            </w:r>
            <w:proofErr w:type="spellEnd"/>
            <w:r w:rsidRPr="00A73855">
              <w:rPr>
                <w:lang w:val="en-US"/>
              </w:rPr>
              <w:t xml:space="preserve">", </w:t>
            </w:r>
            <w:proofErr w:type="spellStart"/>
            <w:r w:rsidRPr="00A73855">
              <w:rPr>
                <w:lang w:val="en-US"/>
              </w:rPr>
              <w:t>order_id</w:t>
            </w:r>
            <w:proofErr w:type="spellEnd"/>
            <w:r w:rsidRPr="00A73855">
              <w:rPr>
                <w:lang w:val="en-US"/>
              </w:rPr>
              <w:t xml:space="preserve">, </w:t>
            </w:r>
            <w:proofErr w:type="spellStart"/>
            <w:r w:rsidRPr="00A73855">
              <w:rPr>
                <w:lang w:val="en-US"/>
              </w:rPr>
              <w:t>product_id</w:t>
            </w:r>
            <w:proofErr w:type="spellEnd"/>
            <w:r w:rsidRPr="00A73855">
              <w:rPr>
                <w:lang w:val="en-US"/>
              </w:rPr>
              <w:br/>
              <w:t>)</w:t>
            </w:r>
            <w:r w:rsidRPr="00A73855">
              <w:rPr>
                <w:lang w:val="en-US"/>
              </w:rPr>
              <w:br/>
              <w:t>values (1, 1, 1);</w:t>
            </w:r>
            <w:r w:rsidRPr="00A73855">
              <w:rPr>
                <w:lang w:val="en-US"/>
              </w:rPr>
              <w:br/>
            </w:r>
            <w:r w:rsidRPr="00A73855">
              <w:rPr>
                <w:lang w:val="en-US"/>
              </w:rPr>
              <w:br/>
            </w:r>
            <w:proofErr w:type="gramStart"/>
            <w:r w:rsidRPr="00A73855">
              <w:rPr>
                <w:lang w:val="en-US"/>
              </w:rPr>
              <w:t>commit;</w:t>
            </w:r>
            <w:proofErr w:type="gramEnd"/>
          </w:p>
          <w:p w14:paraId="5006857D" w14:textId="77777777" w:rsidR="0049262B" w:rsidRPr="00A73855" w:rsidRDefault="0049262B" w:rsidP="00904B6E">
            <w:pPr>
              <w:pStyle w:val="af4"/>
              <w:rPr>
                <w:lang w:val="en-US"/>
              </w:rPr>
            </w:pPr>
          </w:p>
        </w:tc>
      </w:tr>
    </w:tbl>
    <w:p w14:paraId="068F9054" w14:textId="33636C1F" w:rsidR="0049262B" w:rsidRPr="00A73855" w:rsidRDefault="00A73855" w:rsidP="0049262B">
      <w:pPr>
        <w:pStyle w:val="af5"/>
        <w:rPr>
          <w:lang w:val="en-US"/>
        </w:rPr>
      </w:pPr>
      <w:r w:rsidRPr="00A73855">
        <w:rPr>
          <w:lang w:val="en-US"/>
        </w:rPr>
        <w:drawing>
          <wp:inline distT="0" distB="0" distL="0" distR="0" wp14:anchorId="0837B662" wp14:editId="5ADCCCF8">
            <wp:extent cx="6120130" cy="2117725"/>
            <wp:effectExtent l="0" t="0" r="0" b="0"/>
            <wp:docPr id="1199540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404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D1DA" w14:textId="7A2AC509" w:rsidR="0049262B" w:rsidRPr="00BC5D4B" w:rsidRDefault="0049262B" w:rsidP="00A73855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BC5D4B" w:rsidRPr="00BC5D4B">
        <w:t>Ошибка при попытке добавить запись</w:t>
      </w:r>
    </w:p>
    <w:p w14:paraId="3D58A8DC" w14:textId="0815CBD5" w:rsidR="0049262B" w:rsidRPr="00B575BD" w:rsidRDefault="00BC5D4B" w:rsidP="0049262B">
      <w:r w:rsidRPr="00BC5D4B">
        <w:t>Попробуем, не выполняя ROLLBACK, запросить данные.</w:t>
      </w:r>
    </w:p>
    <w:p w14:paraId="0D52E587" w14:textId="3ECA8D00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04C1C" w:rsidRPr="00D04C1C">
        <w:t>Проверка данных до ROLLBACK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49262B" w14:paraId="5F526ED0" w14:textId="77777777" w:rsidTr="00904B6E">
        <w:tc>
          <w:tcPr>
            <w:tcW w:w="9628" w:type="dxa"/>
          </w:tcPr>
          <w:p w14:paraId="403C2B35" w14:textId="5B0FFCA9" w:rsidR="0049262B" w:rsidRPr="00A73855" w:rsidRDefault="00A73855" w:rsidP="00904B6E">
            <w:pPr>
              <w:pStyle w:val="af4"/>
              <w:rPr>
                <w:lang w:val="en-US"/>
              </w:rPr>
            </w:pPr>
            <w:proofErr w:type="spellStart"/>
            <w:r w:rsidRPr="00A73855">
              <w:t>select</w:t>
            </w:r>
            <w:proofErr w:type="spellEnd"/>
            <w:r w:rsidRPr="00A73855">
              <w:t xml:space="preserve"> *</w:t>
            </w:r>
            <w:r w:rsidRPr="00A73855">
              <w:br/>
            </w:r>
            <w:proofErr w:type="spellStart"/>
            <w:r w:rsidRPr="00A73855">
              <w:t>from</w:t>
            </w:r>
            <w:proofErr w:type="spellEnd"/>
            <w:r w:rsidRPr="00A73855">
              <w:t xml:space="preserve"> "Product";</w:t>
            </w:r>
          </w:p>
        </w:tc>
      </w:tr>
    </w:tbl>
    <w:p w14:paraId="7872043D" w14:textId="26CB63C8" w:rsidR="0049262B" w:rsidRPr="0049262B" w:rsidRDefault="00A73855" w:rsidP="0049262B">
      <w:pPr>
        <w:pStyle w:val="af5"/>
      </w:pPr>
      <w:r w:rsidRPr="00A73855">
        <w:drawing>
          <wp:inline distT="0" distB="0" distL="0" distR="0" wp14:anchorId="63BFA621" wp14:editId="31FD9CBF">
            <wp:extent cx="6120130" cy="785495"/>
            <wp:effectExtent l="0" t="0" r="0" b="0"/>
            <wp:docPr id="9442323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323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A0D4" w14:textId="228C0617" w:rsidR="0049262B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BC5D4B" w:rsidRPr="00BC5D4B">
        <w:t xml:space="preserve">Ошибка при попытке </w:t>
      </w:r>
      <w:r w:rsidR="00BC5D4B">
        <w:t>выполнить запрос</w:t>
      </w:r>
    </w:p>
    <w:p w14:paraId="773BCAD7" w14:textId="683E3438" w:rsidR="0049262B" w:rsidRDefault="00BC5D4B" w:rsidP="0049262B">
      <w:r w:rsidRPr="00BC5D4B">
        <w:lastRenderedPageBreak/>
        <w:t>Как мы видим, предыдущий запрос ещё не завершился – транзакция находится в состоянии ошибки (</w:t>
      </w:r>
      <w:proofErr w:type="spellStart"/>
      <w:r w:rsidRPr="00BC5D4B">
        <w:t>aborted</w:t>
      </w:r>
      <w:proofErr w:type="spellEnd"/>
      <w:r w:rsidRPr="00BC5D4B">
        <w:t xml:space="preserve">). </w:t>
      </w:r>
      <w:proofErr w:type="gramStart"/>
      <w:r w:rsidRPr="00BC5D4B">
        <w:t>Перед выполнением следующего запроса,</w:t>
      </w:r>
      <w:proofErr w:type="gramEnd"/>
      <w:r w:rsidRPr="00BC5D4B">
        <w:t xml:space="preserve"> её нужно вывести из этого состояния.</w:t>
      </w:r>
    </w:p>
    <w:p w14:paraId="1FFD4738" w14:textId="77777777" w:rsidR="0049262B" w:rsidRPr="00B575BD" w:rsidRDefault="0049262B" w:rsidP="0049262B"/>
    <w:p w14:paraId="52A1F8C6" w14:textId="376ED2B8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04C1C" w:rsidRPr="00D04C1C">
        <w:t>Откат транзакции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49262B" w14:paraId="46A9DFB9" w14:textId="77777777" w:rsidTr="00904B6E">
        <w:tc>
          <w:tcPr>
            <w:tcW w:w="9628" w:type="dxa"/>
          </w:tcPr>
          <w:p w14:paraId="2AD19E12" w14:textId="6571EE0B" w:rsidR="0049262B" w:rsidRPr="0049262B" w:rsidRDefault="00A73855" w:rsidP="00904B6E">
            <w:pPr>
              <w:pStyle w:val="af4"/>
            </w:pPr>
            <w:proofErr w:type="spellStart"/>
            <w:r w:rsidRPr="00A73855">
              <w:t>rollback</w:t>
            </w:r>
            <w:proofErr w:type="spellEnd"/>
            <w:r w:rsidRPr="00A73855">
              <w:t>;</w:t>
            </w:r>
          </w:p>
        </w:tc>
      </w:tr>
    </w:tbl>
    <w:p w14:paraId="7DF8851C" w14:textId="72C53EA5" w:rsidR="0049262B" w:rsidRPr="0049262B" w:rsidRDefault="00A73855" w:rsidP="0049262B">
      <w:pPr>
        <w:pStyle w:val="af5"/>
      </w:pPr>
      <w:r w:rsidRPr="00A73855">
        <w:drawing>
          <wp:inline distT="0" distB="0" distL="0" distR="0" wp14:anchorId="140129D1" wp14:editId="0B5C7883">
            <wp:extent cx="6120130" cy="473075"/>
            <wp:effectExtent l="0" t="0" r="0" b="3175"/>
            <wp:docPr id="131630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046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7942" w14:textId="5D75E30D" w:rsidR="0049262B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BC5D4B" w:rsidRPr="00D04C1C">
        <w:t>Откат транзакции</w:t>
      </w:r>
    </w:p>
    <w:p w14:paraId="1993BD02" w14:textId="52ED64BB" w:rsidR="0049262B" w:rsidRDefault="00BC5D4B" w:rsidP="0049262B">
      <w:r w:rsidRPr="00BC5D4B">
        <w:t xml:space="preserve">Эту команду мы выполняем отдельным запросом (например, в </w:t>
      </w:r>
      <w:proofErr w:type="spellStart"/>
      <w:r w:rsidRPr="00BC5D4B">
        <w:t>DBeaver</w:t>
      </w:r>
      <w:proofErr w:type="spellEnd"/>
      <w:r w:rsidRPr="00BC5D4B">
        <w:t xml:space="preserve"> — в той же вкладке, где у нас выполнялся BEGIN/COMMIT). После этого соединение «очищено», и мы можем снова выполнять любые запросы.</w:t>
      </w:r>
    </w:p>
    <w:p w14:paraId="17207064" w14:textId="639A65A7" w:rsidR="00BC5D4B" w:rsidRDefault="00BC5D4B" w:rsidP="0049262B">
      <w:r w:rsidRPr="00BC5D4B">
        <w:t>Снова запросим актуальные данные.</w:t>
      </w:r>
    </w:p>
    <w:p w14:paraId="0E82714B" w14:textId="44B3D924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04C1C" w:rsidRPr="00D04C1C">
        <w:t>Проверка данных после ROLLBACK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A73855" w14:paraId="01FEEC20" w14:textId="77777777" w:rsidTr="00904B6E">
        <w:tc>
          <w:tcPr>
            <w:tcW w:w="9628" w:type="dxa"/>
          </w:tcPr>
          <w:p w14:paraId="3D410238" w14:textId="49643EE4" w:rsidR="0049262B" w:rsidRPr="00A73855" w:rsidRDefault="00A73855" w:rsidP="00904B6E">
            <w:pPr>
              <w:pStyle w:val="af4"/>
              <w:rPr>
                <w:lang w:val="en-US"/>
              </w:rPr>
            </w:pPr>
            <w:r w:rsidRPr="00A73855">
              <w:rPr>
                <w:lang w:val="en-US"/>
              </w:rPr>
              <w:t>select "</w:t>
            </w:r>
            <w:proofErr w:type="spellStart"/>
            <w:r w:rsidRPr="00A73855">
              <w:rPr>
                <w:lang w:val="en-US"/>
              </w:rPr>
              <w:t>currentLoad</w:t>
            </w:r>
            <w:proofErr w:type="spellEnd"/>
            <w:r w:rsidRPr="00A73855">
              <w:rPr>
                <w:lang w:val="en-US"/>
              </w:rPr>
              <w:t xml:space="preserve">" from "Warehouse" where </w:t>
            </w:r>
            <w:proofErr w:type="spellStart"/>
            <w:r w:rsidRPr="00A73855">
              <w:rPr>
                <w:lang w:val="en-US"/>
              </w:rPr>
              <w:t>warehouse_id</w:t>
            </w:r>
            <w:proofErr w:type="spellEnd"/>
            <w:r w:rsidRPr="00A73855">
              <w:rPr>
                <w:lang w:val="en-US"/>
              </w:rPr>
              <w:t xml:space="preserve"> = 1;</w:t>
            </w:r>
            <w:r w:rsidRPr="00A73855">
              <w:rPr>
                <w:lang w:val="en-US"/>
              </w:rPr>
              <w:br/>
              <w:t>select * from "</w:t>
            </w:r>
            <w:proofErr w:type="spellStart"/>
            <w:r w:rsidRPr="00A73855">
              <w:rPr>
                <w:lang w:val="en-US"/>
              </w:rPr>
              <w:t>relation_Order_Product</w:t>
            </w:r>
            <w:proofErr w:type="spellEnd"/>
            <w:r w:rsidRPr="00A73855">
              <w:rPr>
                <w:lang w:val="en-US"/>
              </w:rPr>
              <w:t>";</w:t>
            </w:r>
          </w:p>
        </w:tc>
      </w:tr>
    </w:tbl>
    <w:p w14:paraId="2BB52992" w14:textId="63A84E17" w:rsidR="0049262B" w:rsidRPr="0049262B" w:rsidRDefault="00A73855" w:rsidP="0049262B">
      <w:pPr>
        <w:pStyle w:val="af5"/>
      </w:pPr>
      <w:r w:rsidRPr="00A73855">
        <w:drawing>
          <wp:inline distT="0" distB="0" distL="0" distR="0" wp14:anchorId="4AC8B2FA" wp14:editId="280577A4">
            <wp:extent cx="3496163" cy="1000265"/>
            <wp:effectExtent l="0" t="0" r="0" b="9525"/>
            <wp:docPr id="19587328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328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8461" w14:textId="576DDB06" w:rsidR="0049262B" w:rsidRPr="00BC5D4B" w:rsidRDefault="0049262B" w:rsidP="0049262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BC5D4B" w:rsidRPr="00BC5D4B">
        <w:t>Проверка данных после ROLLBACK</w:t>
      </w:r>
    </w:p>
    <w:p w14:paraId="050A58CA" w14:textId="6381144F" w:rsidR="00A73855" w:rsidRPr="0049262B" w:rsidRDefault="00A73855" w:rsidP="00A73855">
      <w:pPr>
        <w:pStyle w:val="af5"/>
      </w:pPr>
      <w:r w:rsidRPr="00A73855">
        <w:lastRenderedPageBreak/>
        <w:drawing>
          <wp:inline distT="0" distB="0" distL="0" distR="0" wp14:anchorId="69F5150E" wp14:editId="29E186DA">
            <wp:extent cx="6120130" cy="4122420"/>
            <wp:effectExtent l="0" t="0" r="0" b="0"/>
            <wp:docPr id="44105816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5816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F8F3" w14:textId="716EC481" w:rsidR="00A73855" w:rsidRDefault="00A73855" w:rsidP="00A73855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BC5D4B" w:rsidRPr="00BC5D4B">
        <w:t>Проверка данных после ROLLBACK</w:t>
      </w:r>
    </w:p>
    <w:p w14:paraId="41CB72E0" w14:textId="41AA423A" w:rsidR="0049262B" w:rsidRDefault="00A73855" w:rsidP="00A73855">
      <w:pPr>
        <w:pStyle w:val="3"/>
      </w:pPr>
      <w:bookmarkStart w:id="11" w:name="_Toc215921945"/>
      <w:r w:rsidRPr="00A73855">
        <w:t>Моделирование аномалии «Неповторяемое чтение»</w:t>
      </w:r>
      <w:bookmarkEnd w:id="11"/>
    </w:p>
    <w:p w14:paraId="1857EA7F" w14:textId="68625758" w:rsidR="0049262B" w:rsidRPr="00B575BD" w:rsidRDefault="00BC5D4B" w:rsidP="0049262B">
      <w:r w:rsidRPr="00BC5D4B">
        <w:t>Показать, что READ COMMITTED уязвим, используя два отдельных скрипта.</w:t>
      </w:r>
    </w:p>
    <w:p w14:paraId="7FCBCACC" w14:textId="7ED8FF63" w:rsidR="0049262B" w:rsidRPr="0069445A" w:rsidRDefault="0049262B" w:rsidP="0049262B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04C1C" w:rsidRPr="00D04C1C">
        <w:t>Скрипт A (первое окно)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262B" w:rsidRPr="00BC5D4B" w14:paraId="7155230C" w14:textId="77777777" w:rsidTr="00904B6E">
        <w:tc>
          <w:tcPr>
            <w:tcW w:w="9628" w:type="dxa"/>
          </w:tcPr>
          <w:p w14:paraId="0951F5BF" w14:textId="77777777" w:rsidR="00BC5D4B" w:rsidRPr="00BC5D4B" w:rsidRDefault="00BC5D4B" w:rsidP="00BC5D4B">
            <w:pPr>
              <w:pStyle w:val="af4"/>
              <w:rPr>
                <w:lang w:val="en-US"/>
              </w:rPr>
            </w:pPr>
            <w:r w:rsidRPr="00BC5D4B">
              <w:rPr>
                <w:lang w:val="en-US"/>
              </w:rPr>
              <w:t>BEGIN;</w:t>
            </w:r>
            <w:r w:rsidRPr="00BC5D4B">
              <w:rPr>
                <w:lang w:val="en-US"/>
              </w:rPr>
              <w:br/>
              <w:t>SELECT price</w:t>
            </w:r>
            <w:r w:rsidRPr="00BC5D4B">
              <w:rPr>
                <w:lang w:val="en-US"/>
              </w:rPr>
              <w:br/>
              <w:t>FROM "Product"</w:t>
            </w:r>
            <w:r w:rsidRPr="00BC5D4B">
              <w:rPr>
                <w:lang w:val="en-US"/>
              </w:rPr>
              <w:br/>
              <w:t xml:space="preserve">WHERE </w:t>
            </w:r>
            <w:proofErr w:type="spellStart"/>
            <w:r w:rsidRPr="00BC5D4B">
              <w:rPr>
                <w:lang w:val="en-US"/>
              </w:rPr>
              <w:t>product_id</w:t>
            </w:r>
            <w:proofErr w:type="spellEnd"/>
            <w:r w:rsidRPr="00BC5D4B">
              <w:rPr>
                <w:lang w:val="en-US"/>
              </w:rPr>
              <w:t xml:space="preserve"> = 1;</w:t>
            </w:r>
            <w:r w:rsidRPr="00BC5D4B">
              <w:rPr>
                <w:lang w:val="en-US"/>
              </w:rPr>
              <w:br/>
              <w:t xml:space="preserve">SELECT </w:t>
            </w:r>
            <w:proofErr w:type="spellStart"/>
            <w:r w:rsidRPr="00BC5D4B">
              <w:rPr>
                <w:i/>
                <w:iCs/>
                <w:lang w:val="en-US"/>
              </w:rPr>
              <w:t>pg_</w:t>
            </w:r>
            <w:proofErr w:type="gramStart"/>
            <w:r w:rsidRPr="00BC5D4B">
              <w:rPr>
                <w:i/>
                <w:iCs/>
                <w:lang w:val="en-US"/>
              </w:rPr>
              <w:t>sleep</w:t>
            </w:r>
            <w:proofErr w:type="spellEnd"/>
            <w:r w:rsidRPr="00BC5D4B">
              <w:rPr>
                <w:lang w:val="en-US"/>
              </w:rPr>
              <w:t>(</w:t>
            </w:r>
            <w:proofErr w:type="gramEnd"/>
            <w:r w:rsidRPr="00BC5D4B">
              <w:rPr>
                <w:lang w:val="en-US"/>
              </w:rPr>
              <w:t>10);</w:t>
            </w:r>
            <w:r w:rsidRPr="00BC5D4B">
              <w:rPr>
                <w:lang w:val="en-US"/>
              </w:rPr>
              <w:br/>
              <w:t>SELECT price</w:t>
            </w:r>
            <w:r w:rsidRPr="00BC5D4B">
              <w:rPr>
                <w:lang w:val="en-US"/>
              </w:rPr>
              <w:br/>
              <w:t>FROM "Product"</w:t>
            </w:r>
            <w:r w:rsidRPr="00BC5D4B">
              <w:rPr>
                <w:lang w:val="en-US"/>
              </w:rPr>
              <w:br/>
              <w:t xml:space="preserve">WHERE </w:t>
            </w:r>
            <w:proofErr w:type="spellStart"/>
            <w:r w:rsidRPr="00BC5D4B">
              <w:rPr>
                <w:lang w:val="en-US"/>
              </w:rPr>
              <w:t>product_id</w:t>
            </w:r>
            <w:proofErr w:type="spellEnd"/>
            <w:r w:rsidRPr="00BC5D4B">
              <w:rPr>
                <w:lang w:val="en-US"/>
              </w:rPr>
              <w:t xml:space="preserve"> = 1;</w:t>
            </w:r>
            <w:r w:rsidRPr="00BC5D4B">
              <w:rPr>
                <w:lang w:val="en-US"/>
              </w:rPr>
              <w:br/>
            </w:r>
            <w:proofErr w:type="gramStart"/>
            <w:r w:rsidRPr="00BC5D4B">
              <w:rPr>
                <w:lang w:val="en-US"/>
              </w:rPr>
              <w:t>COMMIT;</w:t>
            </w:r>
            <w:proofErr w:type="gramEnd"/>
          </w:p>
          <w:p w14:paraId="482FEAF2" w14:textId="77777777" w:rsidR="0049262B" w:rsidRPr="00BC5D4B" w:rsidRDefault="0049262B" w:rsidP="00904B6E">
            <w:pPr>
              <w:pStyle w:val="af4"/>
              <w:rPr>
                <w:lang w:val="en-US"/>
              </w:rPr>
            </w:pPr>
          </w:p>
        </w:tc>
      </w:tr>
    </w:tbl>
    <w:p w14:paraId="0D9A45F3" w14:textId="0CEF04EA" w:rsidR="00A73855" w:rsidRPr="00BC5D4B" w:rsidRDefault="00BC5D4B" w:rsidP="00BC5D4B">
      <w:pPr>
        <w:pStyle w:val="af9"/>
      </w:pPr>
      <w:r>
        <w:t>Во время выполнения запустим ещё один скрипт.</w:t>
      </w:r>
    </w:p>
    <w:p w14:paraId="727A3CFD" w14:textId="78EEAE0F" w:rsidR="00A73855" w:rsidRPr="0069445A" w:rsidRDefault="00A73855" w:rsidP="00A73855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04C1C" w:rsidRPr="00D04C1C">
        <w:t>Скрипт B (второе окно)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3855" w:rsidRPr="00BC5D4B" w14:paraId="6B8956A2" w14:textId="77777777" w:rsidTr="00904B6E">
        <w:tc>
          <w:tcPr>
            <w:tcW w:w="9628" w:type="dxa"/>
          </w:tcPr>
          <w:p w14:paraId="56829B36" w14:textId="1D8C58C7" w:rsidR="00A73855" w:rsidRPr="00BC5D4B" w:rsidRDefault="00BC5D4B" w:rsidP="00904B6E">
            <w:pPr>
              <w:pStyle w:val="af4"/>
            </w:pPr>
            <w:r w:rsidRPr="00BC5D4B">
              <w:rPr>
                <w:lang w:val="en-US"/>
              </w:rPr>
              <w:t xml:space="preserve">UPDATE "Product" SET price = 1199 WHERE </w:t>
            </w:r>
            <w:proofErr w:type="spellStart"/>
            <w:r w:rsidRPr="00BC5D4B">
              <w:rPr>
                <w:lang w:val="en-US"/>
              </w:rPr>
              <w:t>product_id</w:t>
            </w:r>
            <w:proofErr w:type="spellEnd"/>
            <w:r w:rsidRPr="00BC5D4B">
              <w:rPr>
                <w:lang w:val="en-US"/>
              </w:rPr>
              <w:t xml:space="preserve"> = 1;</w:t>
            </w:r>
          </w:p>
        </w:tc>
      </w:tr>
    </w:tbl>
    <w:p w14:paraId="0ECD73E6" w14:textId="68E2FC76" w:rsidR="00A73855" w:rsidRDefault="00BC5D4B" w:rsidP="00BC5D4B">
      <w:pPr>
        <w:pStyle w:val="af9"/>
        <w:rPr>
          <w:noProof/>
        </w:rPr>
      </w:pPr>
      <w:r>
        <w:rPr>
          <w:noProof/>
        </w:rPr>
        <w:t>Данные изменились во время транзакции.</w:t>
      </w:r>
    </w:p>
    <w:p w14:paraId="5EF43047" w14:textId="5F5D5D60" w:rsidR="00BC5D4B" w:rsidRPr="0049262B" w:rsidRDefault="00BC5D4B" w:rsidP="00A73855">
      <w:pPr>
        <w:pStyle w:val="af5"/>
      </w:pPr>
      <w:r>
        <w:rPr>
          <w:noProof/>
          <w14:ligatures w14:val="standardContextual"/>
        </w:rPr>
        <w:lastRenderedPageBreak/>
        <w:drawing>
          <wp:inline distT="0" distB="0" distL="0" distR="0" wp14:anchorId="1BD4038B" wp14:editId="2F98B2E7">
            <wp:extent cx="2638095" cy="1142857"/>
            <wp:effectExtent l="0" t="0" r="0" b="635"/>
            <wp:docPr id="2052844829" name="Рисунок 1" descr="Изображение выглядит как текст, Шрифт, снимок экрана, ча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44829" name="Рисунок 1" descr="Изображение выглядит как текст, Шрифт, снимок экрана, час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ECCB" w14:textId="77777777" w:rsidR="00BC5D4B" w:rsidRDefault="00BC5D4B" w:rsidP="00BC5D4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>
        <w:t>Цена продукта до выполнения одновременного запроса</w:t>
      </w:r>
    </w:p>
    <w:p w14:paraId="36D48105" w14:textId="24B16970" w:rsidR="00A94D34" w:rsidRPr="0049262B" w:rsidRDefault="00A94D34" w:rsidP="00A94D34">
      <w:pPr>
        <w:pStyle w:val="af5"/>
      </w:pPr>
      <w:r>
        <w:rPr>
          <w:noProof/>
          <w14:ligatures w14:val="standardContextual"/>
        </w:rPr>
        <w:drawing>
          <wp:inline distT="0" distB="0" distL="0" distR="0" wp14:anchorId="4526A835" wp14:editId="3FC29647">
            <wp:extent cx="6120130" cy="1778000"/>
            <wp:effectExtent l="0" t="0" r="0" b="0"/>
            <wp:docPr id="10126790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790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9D34" w14:textId="77777777" w:rsidR="00BC5D4B" w:rsidRDefault="00BC5D4B" w:rsidP="00BC5D4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>
        <w:t>выполнение одновременного запроса</w:t>
      </w:r>
    </w:p>
    <w:p w14:paraId="0FD1CA4F" w14:textId="6E18BBFD" w:rsidR="00A94D34" w:rsidRPr="0049262B" w:rsidRDefault="00A94D34" w:rsidP="00A94D34">
      <w:pPr>
        <w:pStyle w:val="af5"/>
      </w:pPr>
      <w:r>
        <w:rPr>
          <w:noProof/>
          <w14:ligatures w14:val="standardContextual"/>
        </w:rPr>
        <w:drawing>
          <wp:inline distT="0" distB="0" distL="0" distR="0" wp14:anchorId="45F0DD3C" wp14:editId="329DDFA8">
            <wp:extent cx="2542857" cy="1209524"/>
            <wp:effectExtent l="0" t="0" r="0" b="0"/>
            <wp:docPr id="219841518" name="Рисунок 1" descr="Изображение выглядит как текст, часы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41518" name="Рисунок 1" descr="Изображение выглядит как текст, часы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3752" w14:textId="77777777" w:rsidR="00BC5D4B" w:rsidRDefault="00BC5D4B" w:rsidP="00BC5D4B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>
        <w:t>Цена продукта поле выполнения одновременного запроса</w:t>
      </w:r>
    </w:p>
    <w:p w14:paraId="09C93F94" w14:textId="77777777" w:rsidR="00A73855" w:rsidRPr="00BC5D4B" w:rsidRDefault="00A73855" w:rsidP="00A73855"/>
    <w:p w14:paraId="1ACDBBBC" w14:textId="102A53CF" w:rsidR="00A94D34" w:rsidRDefault="00A94D34" w:rsidP="00A94D34">
      <w:pPr>
        <w:pStyle w:val="3"/>
        <w:rPr>
          <w:lang w:val="en-US"/>
        </w:rPr>
      </w:pPr>
      <w:bookmarkStart w:id="12" w:name="_Toc215921946"/>
      <w:proofErr w:type="spellStart"/>
      <w:r w:rsidRPr="00A94D34">
        <w:rPr>
          <w:lang w:val="en-US"/>
        </w:rPr>
        <w:t>Устранение</w:t>
      </w:r>
      <w:proofErr w:type="spellEnd"/>
      <w:r w:rsidRPr="00A94D34">
        <w:rPr>
          <w:lang w:val="en-US"/>
        </w:rPr>
        <w:t xml:space="preserve"> </w:t>
      </w:r>
      <w:proofErr w:type="spellStart"/>
      <w:r w:rsidRPr="00A94D34">
        <w:rPr>
          <w:lang w:val="en-US"/>
        </w:rPr>
        <w:t>аномалии</w:t>
      </w:r>
      <w:proofErr w:type="spellEnd"/>
      <w:r w:rsidRPr="00A94D34">
        <w:rPr>
          <w:lang w:val="en-US"/>
        </w:rPr>
        <w:t xml:space="preserve"> «</w:t>
      </w:r>
      <w:proofErr w:type="spellStart"/>
      <w:r w:rsidRPr="00A94D34">
        <w:rPr>
          <w:lang w:val="en-US"/>
        </w:rPr>
        <w:t>Неповторяемое</w:t>
      </w:r>
      <w:proofErr w:type="spellEnd"/>
      <w:r w:rsidRPr="00A94D34">
        <w:rPr>
          <w:lang w:val="en-US"/>
        </w:rPr>
        <w:t xml:space="preserve"> </w:t>
      </w:r>
      <w:proofErr w:type="spellStart"/>
      <w:r w:rsidRPr="00A94D34">
        <w:rPr>
          <w:lang w:val="en-US"/>
        </w:rPr>
        <w:t>чтение</w:t>
      </w:r>
      <w:proofErr w:type="spellEnd"/>
      <w:r w:rsidRPr="00A94D34">
        <w:rPr>
          <w:lang w:val="en-US"/>
        </w:rPr>
        <w:t>»</w:t>
      </w:r>
      <w:bookmarkEnd w:id="12"/>
    </w:p>
    <w:p w14:paraId="1258E55A" w14:textId="070A818D" w:rsidR="00A94D34" w:rsidRDefault="00BC5D4B" w:rsidP="00A94D34">
      <w:r w:rsidRPr="00BC5D4B">
        <w:t>Доказать, что REPEATABLE READ решает эту проблему.</w:t>
      </w:r>
    </w:p>
    <w:p w14:paraId="49B343B1" w14:textId="2E0CC4CE" w:rsidR="00BC5D4B" w:rsidRPr="00BC5D4B" w:rsidRDefault="00BC5D4B" w:rsidP="00A94D34">
      <w:r w:rsidRPr="00BC5D4B">
        <w:t>Перед выполнением не забудьте «откатить» цену на ту, которая была ранее (или любую другую).</w:t>
      </w:r>
    </w:p>
    <w:p w14:paraId="0898C2F9" w14:textId="5A112156" w:rsidR="00A73855" w:rsidRPr="0069445A" w:rsidRDefault="00A73855" w:rsidP="00A73855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04C1C" w:rsidRPr="00D04C1C">
        <w:t>Сброс цены продукта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3855" w:rsidRPr="00A94D34" w14:paraId="2C3D5F6A" w14:textId="77777777" w:rsidTr="00904B6E">
        <w:tc>
          <w:tcPr>
            <w:tcW w:w="9628" w:type="dxa"/>
          </w:tcPr>
          <w:p w14:paraId="677C7264" w14:textId="74CD95EB" w:rsidR="00A73855" w:rsidRPr="00A94D34" w:rsidRDefault="00A94D34" w:rsidP="00904B6E">
            <w:pPr>
              <w:pStyle w:val="af4"/>
              <w:rPr>
                <w:lang w:val="en-US"/>
              </w:rPr>
            </w:pPr>
            <w:r w:rsidRPr="00A94D34">
              <w:rPr>
                <w:lang w:val="en-US"/>
              </w:rPr>
              <w:t xml:space="preserve">update "Product" set price = 1199 where </w:t>
            </w:r>
            <w:proofErr w:type="spellStart"/>
            <w:r w:rsidRPr="00A94D34">
              <w:rPr>
                <w:lang w:val="en-US"/>
              </w:rPr>
              <w:t>product_id</w:t>
            </w:r>
            <w:proofErr w:type="spellEnd"/>
            <w:r w:rsidRPr="00A94D34">
              <w:rPr>
                <w:lang w:val="en-US"/>
              </w:rPr>
              <w:t xml:space="preserve"> = 1;</w:t>
            </w:r>
          </w:p>
        </w:tc>
      </w:tr>
    </w:tbl>
    <w:p w14:paraId="22132A0B" w14:textId="2B0022C4" w:rsidR="00A73855" w:rsidRDefault="00A94D34" w:rsidP="00A73855">
      <w:pPr>
        <w:pStyle w:val="af5"/>
      </w:pPr>
      <w:r w:rsidRPr="00A94D34">
        <w:rPr>
          <w:lang w:val="en-US"/>
        </w:rPr>
        <w:drawing>
          <wp:inline distT="0" distB="0" distL="0" distR="0" wp14:anchorId="3F428422" wp14:editId="2382FB97">
            <wp:extent cx="6120130" cy="295275"/>
            <wp:effectExtent l="0" t="0" r="0" b="9525"/>
            <wp:docPr id="638723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235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A73855" w:rsidRPr="00EB39A3">
        <w:t>Рисунок  –</w:t>
      </w:r>
      <w:proofErr w:type="gramEnd"/>
      <w:r w:rsidR="00A73855" w:rsidRPr="00EB39A3">
        <w:t xml:space="preserve"> </w:t>
      </w:r>
    </w:p>
    <w:p w14:paraId="4C233DC1" w14:textId="61715974" w:rsidR="006B661E" w:rsidRDefault="00BC5D4B" w:rsidP="006B661E">
      <w:r w:rsidRPr="00BC5D4B">
        <w:t>Добавляем строчку с указанием уровня изоляции REPEATABLE READ в Скрипт А.</w:t>
      </w:r>
    </w:p>
    <w:p w14:paraId="7F04E1C3" w14:textId="2C1F7BD7" w:rsidR="006B661E" w:rsidRPr="0069445A" w:rsidRDefault="006B661E" w:rsidP="006B661E">
      <w:pPr>
        <w:pStyle w:val="af3"/>
      </w:pPr>
      <w:proofErr w:type="gramStart"/>
      <w:r w:rsidRPr="0069445A"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04C1C" w:rsidRPr="00D04C1C">
        <w:t>Скрипт A с уровнем изоляции REPEATABLE READ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B661E" w:rsidRPr="006B661E" w14:paraId="70C181D8" w14:textId="77777777" w:rsidTr="00904B6E">
        <w:tc>
          <w:tcPr>
            <w:tcW w:w="9628" w:type="dxa"/>
          </w:tcPr>
          <w:p w14:paraId="7955EF12" w14:textId="32DBF96F" w:rsidR="006B661E" w:rsidRPr="006B661E" w:rsidRDefault="006B661E" w:rsidP="00904B6E">
            <w:pPr>
              <w:pStyle w:val="af4"/>
              <w:rPr>
                <w:lang w:val="en-US"/>
              </w:rPr>
            </w:pPr>
            <w:r w:rsidRPr="006B661E">
              <w:rPr>
                <w:lang w:val="en-US"/>
              </w:rPr>
              <w:t>begin;</w:t>
            </w:r>
            <w:r w:rsidRPr="006B661E">
              <w:rPr>
                <w:lang w:val="en-US"/>
              </w:rPr>
              <w:br/>
              <w:t>set transaction isolation level repeatable read;</w:t>
            </w:r>
            <w:r w:rsidRPr="006B661E">
              <w:rPr>
                <w:lang w:val="en-US"/>
              </w:rPr>
              <w:br/>
            </w:r>
            <w:r w:rsidRPr="006B661E">
              <w:rPr>
                <w:lang w:val="en-US"/>
              </w:rPr>
              <w:lastRenderedPageBreak/>
              <w:t xml:space="preserve">select price from "Product" where </w:t>
            </w:r>
            <w:proofErr w:type="spellStart"/>
            <w:r w:rsidRPr="006B661E">
              <w:rPr>
                <w:lang w:val="en-US"/>
              </w:rPr>
              <w:t>product_id</w:t>
            </w:r>
            <w:proofErr w:type="spellEnd"/>
            <w:r w:rsidRPr="006B661E">
              <w:rPr>
                <w:lang w:val="en-US"/>
              </w:rPr>
              <w:t xml:space="preserve"> = 1;</w:t>
            </w:r>
            <w:r w:rsidRPr="006B661E">
              <w:rPr>
                <w:lang w:val="en-US"/>
              </w:rPr>
              <w:br/>
              <w:t xml:space="preserve">select </w:t>
            </w:r>
            <w:proofErr w:type="spellStart"/>
            <w:r w:rsidRPr="006B661E">
              <w:rPr>
                <w:i/>
                <w:iCs/>
                <w:lang w:val="en-US"/>
              </w:rPr>
              <w:t>pg_</w:t>
            </w:r>
            <w:proofErr w:type="gramStart"/>
            <w:r w:rsidRPr="006B661E">
              <w:rPr>
                <w:i/>
                <w:iCs/>
                <w:lang w:val="en-US"/>
              </w:rPr>
              <w:t>sleep</w:t>
            </w:r>
            <w:proofErr w:type="spellEnd"/>
            <w:r w:rsidRPr="006B661E">
              <w:rPr>
                <w:lang w:val="en-US"/>
              </w:rPr>
              <w:t>(</w:t>
            </w:r>
            <w:proofErr w:type="gramEnd"/>
            <w:r w:rsidRPr="006B661E">
              <w:rPr>
                <w:lang w:val="en-US"/>
              </w:rPr>
              <w:t>10);</w:t>
            </w:r>
            <w:r w:rsidRPr="006B661E">
              <w:rPr>
                <w:lang w:val="en-US"/>
              </w:rPr>
              <w:br/>
              <w:t xml:space="preserve">select price from "Product" where </w:t>
            </w:r>
            <w:proofErr w:type="spellStart"/>
            <w:r w:rsidRPr="006B661E">
              <w:rPr>
                <w:lang w:val="en-US"/>
              </w:rPr>
              <w:t>product_id</w:t>
            </w:r>
            <w:proofErr w:type="spellEnd"/>
            <w:r w:rsidRPr="006B661E">
              <w:rPr>
                <w:lang w:val="en-US"/>
              </w:rPr>
              <w:t xml:space="preserve"> = 1;</w:t>
            </w:r>
            <w:r w:rsidRPr="006B661E">
              <w:rPr>
                <w:lang w:val="en-US"/>
              </w:rPr>
              <w:br/>
              <w:t>commit;</w:t>
            </w:r>
          </w:p>
        </w:tc>
      </w:tr>
    </w:tbl>
    <w:p w14:paraId="4F6E7EC6" w14:textId="5A05F940" w:rsidR="00A73855" w:rsidRPr="0069445A" w:rsidRDefault="00A73855" w:rsidP="00A73855">
      <w:pPr>
        <w:pStyle w:val="af3"/>
      </w:pPr>
      <w:proofErr w:type="gramStart"/>
      <w:r w:rsidRPr="0069445A">
        <w:lastRenderedPageBreak/>
        <w:t xml:space="preserve">Листинг </w:t>
      </w:r>
      <w:r w:rsidRPr="00FC1FD2">
        <w:t xml:space="preserve"> </w:t>
      </w:r>
      <w:r w:rsidRPr="0069445A">
        <w:t>–</w:t>
      </w:r>
      <w:proofErr w:type="gramEnd"/>
      <w:r w:rsidRPr="0069445A">
        <w:t xml:space="preserve"> </w:t>
      </w:r>
      <w:r w:rsidR="00D04C1C" w:rsidRPr="00D04C1C">
        <w:t>Скрипт B без изменений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3855" w:rsidRPr="006B661E" w14:paraId="3F3252EF" w14:textId="77777777" w:rsidTr="00904B6E">
        <w:tc>
          <w:tcPr>
            <w:tcW w:w="9628" w:type="dxa"/>
          </w:tcPr>
          <w:p w14:paraId="5D026039" w14:textId="3BFCF031" w:rsidR="00A73855" w:rsidRPr="006B661E" w:rsidRDefault="006B661E" w:rsidP="00904B6E">
            <w:pPr>
              <w:pStyle w:val="af4"/>
            </w:pPr>
            <w:r w:rsidRPr="006B661E">
              <w:rPr>
                <w:lang w:val="en-US"/>
              </w:rPr>
              <w:t>update "Product"</w:t>
            </w:r>
            <w:r w:rsidRPr="006B661E">
              <w:rPr>
                <w:lang w:val="en-US"/>
              </w:rPr>
              <w:br/>
              <w:t>set price = price + 100</w:t>
            </w:r>
            <w:r w:rsidRPr="006B661E">
              <w:rPr>
                <w:lang w:val="en-US"/>
              </w:rPr>
              <w:br/>
              <w:t xml:space="preserve">where </w:t>
            </w:r>
            <w:proofErr w:type="spellStart"/>
            <w:r w:rsidRPr="006B661E">
              <w:rPr>
                <w:lang w:val="en-US"/>
              </w:rPr>
              <w:t>product_id</w:t>
            </w:r>
            <w:proofErr w:type="spellEnd"/>
            <w:r w:rsidRPr="006B661E">
              <w:rPr>
                <w:lang w:val="en-US"/>
              </w:rPr>
              <w:t xml:space="preserve"> = 1;</w:t>
            </w:r>
          </w:p>
        </w:tc>
      </w:tr>
    </w:tbl>
    <w:p w14:paraId="08A467B4" w14:textId="66645F83" w:rsidR="00A73855" w:rsidRDefault="00BC5D4B" w:rsidP="00BC5D4B">
      <w:pPr>
        <w:pStyle w:val="af9"/>
      </w:pPr>
      <w:r w:rsidRPr="00BC5D4B">
        <w:t>Скрипт Б, для выполнения во втором окне (БЕЗ ИЗМЕНЕНИЙ).</w:t>
      </w:r>
    </w:p>
    <w:p w14:paraId="64E14C12" w14:textId="32302981" w:rsidR="00BC5D4B" w:rsidRPr="0049262B" w:rsidRDefault="00BC5D4B" w:rsidP="00A73855">
      <w:pPr>
        <w:pStyle w:val="af5"/>
      </w:pPr>
      <w:r w:rsidRPr="006B661E">
        <w:drawing>
          <wp:inline distT="0" distB="0" distL="0" distR="0" wp14:anchorId="7CB500F8" wp14:editId="58265883">
            <wp:extent cx="6120130" cy="1115695"/>
            <wp:effectExtent l="0" t="0" r="0" b="8255"/>
            <wp:docPr id="438603657" name="Рисунок 1" descr="Изображение выглядит как текст, Мультимедийное программное обеспечение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03657" name="Рисунок 1" descr="Изображение выглядит как текст, Мультимедийное программное обеспечение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25CE" w14:textId="34A2302A" w:rsidR="00A73855" w:rsidRDefault="00A73855" w:rsidP="00A73855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BC5D4B">
        <w:t>Цена продукта до выполнения одновременного запроса</w:t>
      </w:r>
    </w:p>
    <w:p w14:paraId="70014D76" w14:textId="2D2DFB9D" w:rsidR="006B661E" w:rsidRPr="0049262B" w:rsidRDefault="006B661E" w:rsidP="006B661E">
      <w:pPr>
        <w:pStyle w:val="af5"/>
      </w:pPr>
      <w:r w:rsidRPr="006B661E">
        <w:drawing>
          <wp:inline distT="0" distB="0" distL="0" distR="0" wp14:anchorId="581A7712" wp14:editId="76DCA1FE">
            <wp:extent cx="6120130" cy="923925"/>
            <wp:effectExtent l="0" t="0" r="0" b="9525"/>
            <wp:docPr id="11918393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393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9CAD" w14:textId="2C897454" w:rsidR="006B661E" w:rsidRDefault="006B661E" w:rsidP="006B661E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BC5D4B">
        <w:t>выполнение одновременного запроса</w:t>
      </w:r>
    </w:p>
    <w:p w14:paraId="211D8110" w14:textId="55A3A763" w:rsidR="006B661E" w:rsidRPr="0049262B" w:rsidRDefault="006B661E" w:rsidP="006B661E">
      <w:pPr>
        <w:pStyle w:val="af5"/>
      </w:pPr>
      <w:r w:rsidRPr="006B661E">
        <w:drawing>
          <wp:inline distT="0" distB="0" distL="0" distR="0" wp14:anchorId="02597136" wp14:editId="0B1AE2CC">
            <wp:extent cx="6120130" cy="1139190"/>
            <wp:effectExtent l="0" t="0" r="0" b="3810"/>
            <wp:docPr id="86357191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7191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1944" w14:textId="6E75A542" w:rsidR="00A73855" w:rsidRDefault="006B661E" w:rsidP="006B661E">
      <w:pPr>
        <w:pStyle w:val="af5"/>
      </w:pPr>
      <w:proofErr w:type="gramStart"/>
      <w:r w:rsidRPr="00EB39A3">
        <w:t>Рисунок  –</w:t>
      </w:r>
      <w:proofErr w:type="gramEnd"/>
      <w:r w:rsidRPr="00EB39A3">
        <w:t xml:space="preserve"> </w:t>
      </w:r>
      <w:r w:rsidR="00BC5D4B">
        <w:t xml:space="preserve">Цена продукта </w:t>
      </w:r>
      <w:r w:rsidR="00BC5D4B">
        <w:t>поле</w:t>
      </w:r>
      <w:r w:rsidR="00BC5D4B">
        <w:t xml:space="preserve"> выполнения одновременного запроса</w:t>
      </w:r>
    </w:p>
    <w:p w14:paraId="62141FD7" w14:textId="77777777" w:rsidR="00A73855" w:rsidRPr="005F6D53" w:rsidRDefault="00A73855" w:rsidP="00A73855"/>
    <w:p w14:paraId="3B153465" w14:textId="77777777" w:rsidR="00411845" w:rsidRPr="00C450D6" w:rsidRDefault="00015620" w:rsidP="00C450D6">
      <w:pPr>
        <w:pStyle w:val="a4"/>
      </w:pPr>
      <w:bookmarkStart w:id="13" w:name="_Toc215921947"/>
      <w:r w:rsidRPr="00C450D6">
        <w:lastRenderedPageBreak/>
        <w:t>ВЫВОД</w:t>
      </w:r>
      <w:bookmarkEnd w:id="13"/>
    </w:p>
    <w:p w14:paraId="3787EB19" w14:textId="32BF7604" w:rsidR="00F104A8" w:rsidRPr="00015620" w:rsidRDefault="00BC5D4B" w:rsidP="00F104A8">
      <w:r w:rsidRPr="00BC5D4B">
        <w:t>В ходе практической работы были проанализированы и оптимизированы несколько «медленных» SQL-запросов с использованием различных типов индексов: B-</w:t>
      </w:r>
      <w:proofErr w:type="spellStart"/>
      <w:r w:rsidRPr="00BC5D4B">
        <w:t>Tree</w:t>
      </w:r>
      <w:proofErr w:type="spellEnd"/>
      <w:r w:rsidRPr="00BC5D4B">
        <w:t xml:space="preserve">, индекса по выражению и частичного индекса. Для каждого сценария подтверждено значительное ускорение выполнения запросов за счёт перехода от </w:t>
      </w:r>
      <w:proofErr w:type="spellStart"/>
      <w:r w:rsidRPr="00BC5D4B">
        <w:t>Seq</w:t>
      </w:r>
      <w:proofErr w:type="spellEnd"/>
      <w:r w:rsidRPr="00BC5D4B">
        <w:t xml:space="preserve"> </w:t>
      </w:r>
      <w:proofErr w:type="spellStart"/>
      <w:r w:rsidRPr="00BC5D4B">
        <w:t>Scan</w:t>
      </w:r>
      <w:proofErr w:type="spellEnd"/>
      <w:r w:rsidRPr="00BC5D4B">
        <w:t xml:space="preserve"> к использованию индексных операций. Также была продемонстрирована работа транзакций в </w:t>
      </w:r>
      <w:proofErr w:type="spellStart"/>
      <w:r w:rsidRPr="00BC5D4B">
        <w:t>PostgreSQL</w:t>
      </w:r>
      <w:proofErr w:type="spellEnd"/>
      <w:r w:rsidRPr="00BC5D4B">
        <w:t xml:space="preserve">: успешное выполнение с COMMIT, отмена изменений при ошибке с ROLLBACK и поведение системы при ошибочном состоянии транзакции. Кроме того, смоделирована аномалия «неповторяемое чтение» на уровне READ COMMITTED и показано, что уровень изоляции REPEATABLE READ успешно предотвращает данную проблему. Работа позволила закрепить навыки оптимизации запросов, управления транзакциями и понимания уровней изоляции в </w:t>
      </w:r>
      <w:proofErr w:type="spellStart"/>
      <w:r w:rsidRPr="00BC5D4B">
        <w:t>PostgreSQL</w:t>
      </w:r>
      <w:proofErr w:type="spellEnd"/>
      <w:r w:rsidRPr="00BC5D4B">
        <w:t>.</w:t>
      </w:r>
    </w:p>
    <w:sectPr w:rsidR="00F104A8" w:rsidRPr="00015620" w:rsidSect="00C71B45">
      <w:footerReference w:type="default" r:id="rId35"/>
      <w:footerReference w:type="first" r:id="rId36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BB0AA" w14:textId="77777777" w:rsidR="005E25D6" w:rsidRDefault="005E25D6" w:rsidP="009E241C">
      <w:pPr>
        <w:spacing w:line="240" w:lineRule="auto"/>
      </w:pPr>
      <w:r>
        <w:separator/>
      </w:r>
    </w:p>
  </w:endnote>
  <w:endnote w:type="continuationSeparator" w:id="0">
    <w:p w14:paraId="08775472" w14:textId="77777777" w:rsidR="005E25D6" w:rsidRDefault="005E25D6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588FE56C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8082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B9669" w14:textId="77777777" w:rsidR="005E25D6" w:rsidRDefault="005E25D6" w:rsidP="009E241C">
      <w:pPr>
        <w:spacing w:line="240" w:lineRule="auto"/>
      </w:pPr>
      <w:r>
        <w:separator/>
      </w:r>
    </w:p>
  </w:footnote>
  <w:footnote w:type="continuationSeparator" w:id="0">
    <w:p w14:paraId="581A8587" w14:textId="77777777" w:rsidR="005E25D6" w:rsidRDefault="005E25D6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4B568B6"/>
    <w:multiLevelType w:val="hybridMultilevel"/>
    <w:tmpl w:val="E5CA1EA4"/>
    <w:lvl w:ilvl="0" w:tplc="F252D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6F73466"/>
    <w:multiLevelType w:val="hybridMultilevel"/>
    <w:tmpl w:val="BE6A93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850DEA"/>
    <w:multiLevelType w:val="multilevel"/>
    <w:tmpl w:val="F16AF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C7B566E"/>
    <w:multiLevelType w:val="multilevel"/>
    <w:tmpl w:val="4498CADA"/>
    <w:lvl w:ilvl="0">
      <w:start w:val="1"/>
      <w:numFmt w:val="decimal"/>
      <w:pStyle w:val="2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4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4"/>
  </w:num>
  <w:num w:numId="2" w16cid:durableId="1203590824">
    <w:abstractNumId w:val="0"/>
  </w:num>
  <w:num w:numId="3" w16cid:durableId="373892793">
    <w:abstractNumId w:val="10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3"/>
  </w:num>
  <w:num w:numId="7" w16cid:durableId="736441645">
    <w:abstractNumId w:val="5"/>
  </w:num>
  <w:num w:numId="8" w16cid:durableId="1370030234">
    <w:abstractNumId w:val="11"/>
  </w:num>
  <w:num w:numId="9" w16cid:durableId="1448086367">
    <w:abstractNumId w:val="19"/>
  </w:num>
  <w:num w:numId="10" w16cid:durableId="262810773">
    <w:abstractNumId w:val="9"/>
  </w:num>
  <w:num w:numId="11" w16cid:durableId="899051698">
    <w:abstractNumId w:val="8"/>
  </w:num>
  <w:num w:numId="12" w16cid:durableId="2125804398">
    <w:abstractNumId w:val="7"/>
  </w:num>
  <w:num w:numId="13" w16cid:durableId="84616158">
    <w:abstractNumId w:val="3"/>
  </w:num>
  <w:num w:numId="14" w16cid:durableId="917443197">
    <w:abstractNumId w:val="3"/>
  </w:num>
  <w:num w:numId="15" w16cid:durableId="95269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6"/>
  </w:num>
  <w:num w:numId="21" w16cid:durableId="1242906757">
    <w:abstractNumId w:val="16"/>
  </w:num>
  <w:num w:numId="22" w16cid:durableId="2876616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7"/>
  </w:num>
  <w:num w:numId="24" w16cid:durableId="1373845190">
    <w:abstractNumId w:val="18"/>
  </w:num>
  <w:num w:numId="25" w16cid:durableId="96746805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197156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5101129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9573793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5974405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8004849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2577843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3902704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3832945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4334410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03238931">
    <w:abstractNumId w:val="12"/>
  </w:num>
  <w:num w:numId="36" w16cid:durableId="928536771">
    <w:abstractNumId w:val="4"/>
  </w:num>
  <w:num w:numId="37" w16cid:durableId="10433645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DA"/>
    <w:rsid w:val="000033FD"/>
    <w:rsid w:val="00005891"/>
    <w:rsid w:val="00015620"/>
    <w:rsid w:val="0002764F"/>
    <w:rsid w:val="00041E78"/>
    <w:rsid w:val="0004690E"/>
    <w:rsid w:val="00052710"/>
    <w:rsid w:val="000552AF"/>
    <w:rsid w:val="00057229"/>
    <w:rsid w:val="00063A28"/>
    <w:rsid w:val="000723CE"/>
    <w:rsid w:val="000931F0"/>
    <w:rsid w:val="00096692"/>
    <w:rsid w:val="000A204F"/>
    <w:rsid w:val="000B4D67"/>
    <w:rsid w:val="000B66FE"/>
    <w:rsid w:val="000D0C3C"/>
    <w:rsid w:val="000D6B85"/>
    <w:rsid w:val="000F5BB7"/>
    <w:rsid w:val="00114AE4"/>
    <w:rsid w:val="001173CB"/>
    <w:rsid w:val="00121F02"/>
    <w:rsid w:val="001257C0"/>
    <w:rsid w:val="00132AEF"/>
    <w:rsid w:val="00132B94"/>
    <w:rsid w:val="001376E6"/>
    <w:rsid w:val="00175E98"/>
    <w:rsid w:val="0019537C"/>
    <w:rsid w:val="001B2A9A"/>
    <w:rsid w:val="001B4D74"/>
    <w:rsid w:val="001C0F6C"/>
    <w:rsid w:val="001C28B4"/>
    <w:rsid w:val="001D61BB"/>
    <w:rsid w:val="001E48ED"/>
    <w:rsid w:val="001F068F"/>
    <w:rsid w:val="00202AA9"/>
    <w:rsid w:val="00213301"/>
    <w:rsid w:val="00262617"/>
    <w:rsid w:val="00264A1A"/>
    <w:rsid w:val="0027521B"/>
    <w:rsid w:val="002835CA"/>
    <w:rsid w:val="002846A0"/>
    <w:rsid w:val="00284D74"/>
    <w:rsid w:val="00293E58"/>
    <w:rsid w:val="002B5FD2"/>
    <w:rsid w:val="002D217F"/>
    <w:rsid w:val="002D630F"/>
    <w:rsid w:val="002E4052"/>
    <w:rsid w:val="002E57A4"/>
    <w:rsid w:val="002F3F4E"/>
    <w:rsid w:val="003020AB"/>
    <w:rsid w:val="0030587B"/>
    <w:rsid w:val="00305889"/>
    <w:rsid w:val="0032675E"/>
    <w:rsid w:val="0036536E"/>
    <w:rsid w:val="003734CE"/>
    <w:rsid w:val="00397A90"/>
    <w:rsid w:val="003A0882"/>
    <w:rsid w:val="003B0A14"/>
    <w:rsid w:val="003B4E87"/>
    <w:rsid w:val="003E024A"/>
    <w:rsid w:val="003F3A5E"/>
    <w:rsid w:val="003F583F"/>
    <w:rsid w:val="00401344"/>
    <w:rsid w:val="00402C66"/>
    <w:rsid w:val="004044B8"/>
    <w:rsid w:val="00405E81"/>
    <w:rsid w:val="004113D6"/>
    <w:rsid w:val="00411845"/>
    <w:rsid w:val="004149B3"/>
    <w:rsid w:val="00424474"/>
    <w:rsid w:val="00426B69"/>
    <w:rsid w:val="0044386D"/>
    <w:rsid w:val="00444A49"/>
    <w:rsid w:val="00445EB0"/>
    <w:rsid w:val="00460467"/>
    <w:rsid w:val="00476D22"/>
    <w:rsid w:val="0049262B"/>
    <w:rsid w:val="004970CF"/>
    <w:rsid w:val="004A361A"/>
    <w:rsid w:val="004A6D8F"/>
    <w:rsid w:val="004A7F7F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C530E"/>
    <w:rsid w:val="005E136D"/>
    <w:rsid w:val="005E25D6"/>
    <w:rsid w:val="005E4761"/>
    <w:rsid w:val="005F4845"/>
    <w:rsid w:val="005F6D53"/>
    <w:rsid w:val="00600EFF"/>
    <w:rsid w:val="00603EBB"/>
    <w:rsid w:val="00604FF0"/>
    <w:rsid w:val="00611D7C"/>
    <w:rsid w:val="00613B3A"/>
    <w:rsid w:val="006165FA"/>
    <w:rsid w:val="00627940"/>
    <w:rsid w:val="006343F4"/>
    <w:rsid w:val="0064100B"/>
    <w:rsid w:val="00672C75"/>
    <w:rsid w:val="00682895"/>
    <w:rsid w:val="00684800"/>
    <w:rsid w:val="006873F3"/>
    <w:rsid w:val="00694FB1"/>
    <w:rsid w:val="006A20CE"/>
    <w:rsid w:val="006B661E"/>
    <w:rsid w:val="006C22C1"/>
    <w:rsid w:val="006C25EF"/>
    <w:rsid w:val="006C66AC"/>
    <w:rsid w:val="006E66F0"/>
    <w:rsid w:val="00703CFC"/>
    <w:rsid w:val="00713363"/>
    <w:rsid w:val="00720F20"/>
    <w:rsid w:val="00736E3F"/>
    <w:rsid w:val="00746B4B"/>
    <w:rsid w:val="00760277"/>
    <w:rsid w:val="00766B39"/>
    <w:rsid w:val="00774165"/>
    <w:rsid w:val="00775098"/>
    <w:rsid w:val="0079261E"/>
    <w:rsid w:val="007A44FE"/>
    <w:rsid w:val="007E63EC"/>
    <w:rsid w:val="007F234D"/>
    <w:rsid w:val="00804139"/>
    <w:rsid w:val="0082118E"/>
    <w:rsid w:val="008220F3"/>
    <w:rsid w:val="00830FE3"/>
    <w:rsid w:val="008421AA"/>
    <w:rsid w:val="00853C4A"/>
    <w:rsid w:val="00857DA4"/>
    <w:rsid w:val="00881DDF"/>
    <w:rsid w:val="00887A57"/>
    <w:rsid w:val="008C0618"/>
    <w:rsid w:val="008D2A2A"/>
    <w:rsid w:val="008E3101"/>
    <w:rsid w:val="009012D6"/>
    <w:rsid w:val="00911A3F"/>
    <w:rsid w:val="009174B2"/>
    <w:rsid w:val="009452DE"/>
    <w:rsid w:val="00947883"/>
    <w:rsid w:val="00954847"/>
    <w:rsid w:val="00973B47"/>
    <w:rsid w:val="0098029A"/>
    <w:rsid w:val="00985242"/>
    <w:rsid w:val="00992595"/>
    <w:rsid w:val="009A5667"/>
    <w:rsid w:val="009A7EE4"/>
    <w:rsid w:val="009B51F7"/>
    <w:rsid w:val="009E241C"/>
    <w:rsid w:val="00A111F3"/>
    <w:rsid w:val="00A308BC"/>
    <w:rsid w:val="00A3205E"/>
    <w:rsid w:val="00A346C7"/>
    <w:rsid w:val="00A3564A"/>
    <w:rsid w:val="00A65438"/>
    <w:rsid w:val="00A7314D"/>
    <w:rsid w:val="00A73855"/>
    <w:rsid w:val="00A81D7D"/>
    <w:rsid w:val="00A82134"/>
    <w:rsid w:val="00A94D34"/>
    <w:rsid w:val="00A967DA"/>
    <w:rsid w:val="00AA0CF4"/>
    <w:rsid w:val="00AB5341"/>
    <w:rsid w:val="00AD63D8"/>
    <w:rsid w:val="00AD6E45"/>
    <w:rsid w:val="00AE5E15"/>
    <w:rsid w:val="00AF5003"/>
    <w:rsid w:val="00B1239F"/>
    <w:rsid w:val="00B1409F"/>
    <w:rsid w:val="00B2160F"/>
    <w:rsid w:val="00B21B57"/>
    <w:rsid w:val="00B2281A"/>
    <w:rsid w:val="00B23137"/>
    <w:rsid w:val="00B4731A"/>
    <w:rsid w:val="00B63682"/>
    <w:rsid w:val="00B702B6"/>
    <w:rsid w:val="00B71ABD"/>
    <w:rsid w:val="00B81BD0"/>
    <w:rsid w:val="00B82381"/>
    <w:rsid w:val="00B94636"/>
    <w:rsid w:val="00BB33A8"/>
    <w:rsid w:val="00BC2C77"/>
    <w:rsid w:val="00BC5D4B"/>
    <w:rsid w:val="00BE21EF"/>
    <w:rsid w:val="00BE53BC"/>
    <w:rsid w:val="00C12107"/>
    <w:rsid w:val="00C303BE"/>
    <w:rsid w:val="00C409E6"/>
    <w:rsid w:val="00C450D6"/>
    <w:rsid w:val="00C50B1C"/>
    <w:rsid w:val="00C548B5"/>
    <w:rsid w:val="00C563A7"/>
    <w:rsid w:val="00C70488"/>
    <w:rsid w:val="00C71B45"/>
    <w:rsid w:val="00C924B7"/>
    <w:rsid w:val="00CB15BE"/>
    <w:rsid w:val="00CB7695"/>
    <w:rsid w:val="00CD0053"/>
    <w:rsid w:val="00CD2AF9"/>
    <w:rsid w:val="00CF4695"/>
    <w:rsid w:val="00CF590B"/>
    <w:rsid w:val="00D002F8"/>
    <w:rsid w:val="00D04C1C"/>
    <w:rsid w:val="00D076E6"/>
    <w:rsid w:val="00D07EA2"/>
    <w:rsid w:val="00D1185C"/>
    <w:rsid w:val="00D13578"/>
    <w:rsid w:val="00D52270"/>
    <w:rsid w:val="00D77325"/>
    <w:rsid w:val="00D86F49"/>
    <w:rsid w:val="00D91ABD"/>
    <w:rsid w:val="00D946F1"/>
    <w:rsid w:val="00DB150D"/>
    <w:rsid w:val="00DB74E2"/>
    <w:rsid w:val="00DD7BA2"/>
    <w:rsid w:val="00DF4819"/>
    <w:rsid w:val="00E15011"/>
    <w:rsid w:val="00E255D2"/>
    <w:rsid w:val="00E31E8E"/>
    <w:rsid w:val="00E32D44"/>
    <w:rsid w:val="00E3612B"/>
    <w:rsid w:val="00E4258E"/>
    <w:rsid w:val="00E43C76"/>
    <w:rsid w:val="00E44380"/>
    <w:rsid w:val="00E5182F"/>
    <w:rsid w:val="00E51FDA"/>
    <w:rsid w:val="00E623C3"/>
    <w:rsid w:val="00E82BE6"/>
    <w:rsid w:val="00E86074"/>
    <w:rsid w:val="00EB3A38"/>
    <w:rsid w:val="00EB3A74"/>
    <w:rsid w:val="00F04843"/>
    <w:rsid w:val="00F104A8"/>
    <w:rsid w:val="00F16674"/>
    <w:rsid w:val="00F40189"/>
    <w:rsid w:val="00F67AA0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9D634B"/>
  <w15:chartTrackingRefBased/>
  <w15:docId w15:val="{D82CA31B-06ED-492D-A0F3-2F64EF506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819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E44380"/>
    <w:pPr>
      <w:keepNext/>
      <w:numPr>
        <w:numId w:val="9"/>
      </w:numPr>
      <w:suppressAutoHyphens/>
      <w:spacing w:before="480" w:after="240"/>
      <w:ind w:left="0"/>
      <w:outlineLvl w:val="1"/>
    </w:pPr>
    <w:rPr>
      <w:b/>
      <w:bCs/>
      <w:sz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0D6B85"/>
    <w:pPr>
      <w:numPr>
        <w:ilvl w:val="1"/>
      </w:numPr>
      <w:ind w:left="0" w:firstLine="709"/>
      <w:outlineLvl w:val="2"/>
    </w:pPr>
    <w:rPr>
      <w:sz w:val="28"/>
      <w:szCs w:val="20"/>
    </w:rPr>
  </w:style>
  <w:style w:type="paragraph" w:styleId="4">
    <w:name w:val="heading 4"/>
    <w:basedOn w:val="3"/>
    <w:next w:val="a"/>
    <w:link w:val="40"/>
    <w:uiPriority w:val="9"/>
    <w:unhideWhenUsed/>
    <w:qFormat/>
    <w:rsid w:val="000D6B85"/>
    <w:pPr>
      <w:numPr>
        <w:ilvl w:val="2"/>
      </w:numPr>
      <w:spacing w:before="120" w:after="120"/>
      <w:ind w:left="0" w:firstLine="709"/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E44380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44380"/>
    <w:pPr>
      <w:keepNext/>
      <w:pageBreakBefore/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E4438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4690E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2"/>
    <w:next w:val="ae"/>
    <w:uiPriority w:val="59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2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1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"/>
    <w:next w:val="a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2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1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1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styleId="afb">
    <w:name w:val="Subtle Emphasis"/>
    <w:basedOn w:val="a1"/>
    <w:uiPriority w:val="19"/>
    <w:qFormat/>
    <w:rsid w:val="00411845"/>
    <w:rPr>
      <w:i/>
      <w:iCs/>
      <w:color w:val="404040" w:themeColor="text1" w:themeTint="BF"/>
    </w:rPr>
  </w:style>
  <w:style w:type="paragraph" w:styleId="32">
    <w:name w:val="toc 3"/>
    <w:basedOn w:val="a"/>
    <w:next w:val="a"/>
    <w:autoRedefine/>
    <w:uiPriority w:val="39"/>
    <w:unhideWhenUsed/>
    <w:rsid w:val="00015620"/>
    <w:pPr>
      <w:spacing w:after="100"/>
    </w:pPr>
  </w:style>
  <w:style w:type="paragraph" w:styleId="42">
    <w:name w:val="toc 4"/>
    <w:basedOn w:val="a"/>
    <w:next w:val="a"/>
    <w:autoRedefine/>
    <w:uiPriority w:val="39"/>
    <w:unhideWhenUsed/>
    <w:rsid w:val="00015620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6;&#1072;&#1079;&#1088;&#1072;&#1073;&#1086;&#1090;&#1082;&#1072;%20&#1073;&#1072;&#1079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147</TotalTime>
  <Pages>1</Pages>
  <Words>2301</Words>
  <Characters>13122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9</cp:revision>
  <cp:lastPrinted>2025-12-06T10:59:00Z</cp:lastPrinted>
  <dcterms:created xsi:type="dcterms:W3CDTF">2025-12-06T08:37:00Z</dcterms:created>
  <dcterms:modified xsi:type="dcterms:W3CDTF">2025-12-06T11:09:00Z</dcterms:modified>
</cp:coreProperties>
</file>